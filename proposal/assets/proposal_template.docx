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97CF" w14:textId="77777777" w:rsidR="008F5AB6" w:rsidRPr="008F5AB6" w:rsidRDefault="00000000" w:rsidP="00940BCF">
      <w:pPr>
        <w:pStyle w:val="Cloudbility-"/>
        <w:ind w:firstLine="480"/>
        <w:rPr>
          <w:rFonts w:hint="eastAsia"/>
        </w:rPr>
        <w:sectPr w:rsidR="008F5AB6" w:rsidRPr="008F5AB6">
          <w:headerReference w:type="default" r:id="rId8"/>
          <w:footerReference w:type="default" r:id="rId9"/>
          <w:pgSz w:w="11906" w:h="16838"/>
          <w:pgMar w:top="1440" w:right="1418" w:bottom="1440" w:left="1418" w:header="680" w:footer="680" w:gutter="0"/>
          <w:cols w:space="425"/>
          <w:docGrid w:type="lines" w:linePitch="380"/>
        </w:sectPr>
      </w:pPr>
      <w:r>
        <w:rPr>
          <w:rFonts w:hint="eastAsia"/>
        </w:rPr>
        <w:pict w14:anchorId="49145A32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0;margin-top:362.9pt;width:549pt;height:255.1pt;z-index:251662336;visibility:visible;mso-position-horizontal:center;mso-position-horizontal-relative:page;mso-position-vertical:absolute;mso-position-vertical-relative:page;mso-width-relative:page;mso-height-relative:page" stroked="f">
            <v:fill opacity="0"/>
            <v:textbox style="mso-next-textbox:#_x0000_s2050" inset="1.5mm,.5mm,1.5mm,3mm">
              <w:txbxContent>
                <w:tbl>
                  <w:tblPr>
                    <w:tblW w:w="10434" w:type="dxa"/>
                    <w:jc w:val="center"/>
                    <w:tblBorders>
                      <w:top w:val="double" w:sz="4" w:space="0" w:color="auto"/>
                      <w:left w:val="double" w:sz="4" w:space="0" w:color="auto"/>
                      <w:bottom w:val="double" w:sz="4" w:space="0" w:color="auto"/>
                      <w:right w:val="doub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531"/>
                    <w:gridCol w:w="3686"/>
                    <w:gridCol w:w="1531"/>
                    <w:gridCol w:w="3686"/>
                  </w:tblGrid>
                  <w:tr w:rsidR="00B97EDE" w14:paraId="61BD54E3" w14:textId="77777777" w:rsidTr="00487547">
                    <w:trPr>
                      <w:trHeight w:val="953"/>
                      <w:jc w:val="center"/>
                    </w:trPr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014F930D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公司名称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64C91A29" w14:textId="77777777" w:rsidR="00B97EDE" w:rsidRPr="0099633B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proofErr w:type="gramStart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{{ </w:t>
                        </w:r>
                        <w:proofErr w:type="spellStart"/>
                        <w:r w:rsidRPr="0099633B">
                          <w:rPr>
                            <w:rFonts w:hint="eastAsia"/>
                            <w:sz w:val="24"/>
                          </w:rPr>
                          <w:t>company</w:t>
                        </w:r>
                        <w:proofErr w:type="gramEnd"/>
                        <w:r w:rsidRPr="0099633B">
                          <w:rPr>
                            <w:rFonts w:hint="eastAsia"/>
                            <w:sz w:val="24"/>
                          </w:rPr>
                          <w:t>_name</w:t>
                        </w:r>
                        <w:proofErr w:type="spellEnd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11FD78D5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项目编号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44112B77" w14:textId="77777777" w:rsidR="00B97EDE" w:rsidRPr="0099633B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proofErr w:type="gramStart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{{ </w:t>
                        </w:r>
                        <w:proofErr w:type="spellStart"/>
                        <w:r w:rsidRPr="0099633B">
                          <w:rPr>
                            <w:rFonts w:hint="eastAsia"/>
                            <w:sz w:val="24"/>
                          </w:rPr>
                          <w:t>project</w:t>
                        </w:r>
                        <w:proofErr w:type="gramEnd"/>
                        <w:r w:rsidRPr="0099633B">
                          <w:rPr>
                            <w:rFonts w:hint="eastAsia"/>
                            <w:sz w:val="24"/>
                          </w:rPr>
                          <w:t>_id</w:t>
                        </w:r>
                        <w:proofErr w:type="spellEnd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 }}</w:t>
                        </w:r>
                      </w:p>
                    </w:tc>
                  </w:tr>
                  <w:tr w:rsidR="00B97EDE" w:rsidRPr="005F2195" w14:paraId="3D883C28" w14:textId="77777777" w:rsidTr="005F2195">
                    <w:trPr>
                      <w:trHeight w:val="953"/>
                      <w:jc w:val="center"/>
                    </w:trPr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376E6E71" w14:textId="77777777" w:rsidR="00B97EDE" w:rsidRPr="005F2195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5F2195">
                          <w:rPr>
                            <w:rFonts w:hint="eastAsia"/>
                            <w:b/>
                            <w:sz w:val="24"/>
                          </w:rPr>
                          <w:t>文档名称</w:t>
                        </w:r>
                      </w:p>
                    </w:tc>
                    <w:tc>
                      <w:tcPr>
                        <w:tcW w:w="3686" w:type="dxa"/>
                        <w:tcMar>
                          <w:top w:w="28" w:type="dxa"/>
                          <w:left w:w="85" w:type="dxa"/>
                          <w:bottom w:w="28" w:type="dxa"/>
                          <w:right w:w="85" w:type="dxa"/>
                        </w:tcMar>
                        <w:vAlign w:val="center"/>
                      </w:tcPr>
                      <w:p w14:paraId="228FC70F" w14:textId="77777777" w:rsidR="00B97EDE" w:rsidRPr="005F2195" w:rsidRDefault="002C7BA9" w:rsidP="00A52D5A">
                        <w:pPr>
                          <w:spacing w:line="240" w:lineRule="auto"/>
                          <w:jc w:val="center"/>
                          <w:rPr>
                            <w:rFonts w:hint="eastAsia"/>
                            <w:sz w:val="21"/>
                            <w:szCs w:val="21"/>
                          </w:rPr>
                        </w:pPr>
                        <w:proofErr w:type="gramStart"/>
                        <w:r w:rsidRPr="005F2195">
                          <w:rPr>
                            <w:rFonts w:hint="eastAsia"/>
                            <w:kern w:val="0"/>
                            <w:sz w:val="21"/>
                            <w:szCs w:val="21"/>
                          </w:rPr>
                          <w:t xml:space="preserve">{{ </w:t>
                        </w:r>
                        <w:proofErr w:type="spellStart"/>
                        <w:r w:rsidRPr="005F2195">
                          <w:rPr>
                            <w:rFonts w:hint="eastAsia"/>
                            <w:kern w:val="0"/>
                            <w:sz w:val="21"/>
                            <w:szCs w:val="21"/>
                          </w:rPr>
                          <w:t>document</w:t>
                        </w:r>
                        <w:proofErr w:type="gramEnd"/>
                        <w:r w:rsidRPr="005F2195">
                          <w:rPr>
                            <w:rFonts w:hint="eastAsia"/>
                            <w:kern w:val="0"/>
                            <w:sz w:val="21"/>
                            <w:szCs w:val="21"/>
                          </w:rPr>
                          <w:t>_title</w:t>
                        </w:r>
                        <w:proofErr w:type="spellEnd"/>
                        <w:r w:rsidRPr="005F2195">
                          <w:rPr>
                            <w:rFonts w:hint="eastAsia"/>
                            <w:kern w:val="0"/>
                            <w:sz w:val="21"/>
                            <w:szCs w:val="21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00D45468" w14:textId="77777777" w:rsidR="00B97EDE" w:rsidRPr="005F2195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5F2195">
                          <w:rPr>
                            <w:rFonts w:hint="eastAsia"/>
                            <w:b/>
                            <w:sz w:val="24"/>
                          </w:rPr>
                          <w:t>文档版本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6CB6D7F8" w14:textId="77777777" w:rsidR="00B97EDE" w:rsidRPr="005F2195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proofErr w:type="gramStart"/>
                        <w:r w:rsidRPr="005F2195">
                          <w:rPr>
                            <w:rFonts w:hint="eastAsia"/>
                            <w:sz w:val="24"/>
                          </w:rPr>
                          <w:t xml:space="preserve">{{ </w:t>
                        </w:r>
                        <w:proofErr w:type="spellStart"/>
                        <w:r w:rsidRPr="005F2195">
                          <w:rPr>
                            <w:rFonts w:hint="eastAsia"/>
                            <w:sz w:val="24"/>
                          </w:rPr>
                          <w:t>document</w:t>
                        </w:r>
                        <w:proofErr w:type="gramEnd"/>
                        <w:r w:rsidRPr="005F2195">
                          <w:rPr>
                            <w:rFonts w:hint="eastAsia"/>
                            <w:sz w:val="24"/>
                          </w:rPr>
                          <w:t>_version</w:t>
                        </w:r>
                        <w:proofErr w:type="spellEnd"/>
                        <w:r w:rsidRPr="005F2195">
                          <w:rPr>
                            <w:rFonts w:hint="eastAsia"/>
                            <w:sz w:val="24"/>
                          </w:rPr>
                          <w:t xml:space="preserve"> }}</w:t>
                        </w:r>
                      </w:p>
                    </w:tc>
                  </w:tr>
                  <w:tr w:rsidR="00B97EDE" w14:paraId="4FB66FF9" w14:textId="77777777" w:rsidTr="00487547">
                    <w:trPr>
                      <w:trHeight w:val="953"/>
                      <w:jc w:val="center"/>
                    </w:trPr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2E78A1AD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起    草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64DF26D6" w14:textId="77777777" w:rsidR="00B97EDE" w:rsidRPr="0099633B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proofErr w:type="gramStart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{{ </w:t>
                        </w:r>
                        <w:proofErr w:type="spellStart"/>
                        <w:r w:rsidRPr="0099633B">
                          <w:rPr>
                            <w:rFonts w:hint="eastAsia"/>
                            <w:sz w:val="24"/>
                          </w:rPr>
                          <w:t>drafted</w:t>
                        </w:r>
                        <w:proofErr w:type="gramEnd"/>
                        <w:r w:rsidRPr="0099633B">
                          <w:rPr>
                            <w:rFonts w:hint="eastAsia"/>
                            <w:sz w:val="24"/>
                          </w:rPr>
                          <w:t>_by</w:t>
                        </w:r>
                        <w:proofErr w:type="spellEnd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5FE1DA66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起草日期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76846227" w14:textId="77777777" w:rsidR="00B97EDE" w:rsidRPr="0099633B" w:rsidRDefault="002C7BA9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proofErr w:type="gramStart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{{ </w:t>
                        </w:r>
                        <w:proofErr w:type="spellStart"/>
                        <w:r w:rsidRPr="0099633B">
                          <w:rPr>
                            <w:rFonts w:hint="eastAsia"/>
                            <w:sz w:val="24"/>
                          </w:rPr>
                          <w:t>draft</w:t>
                        </w:r>
                        <w:proofErr w:type="gramEnd"/>
                        <w:r w:rsidRPr="0099633B">
                          <w:rPr>
                            <w:rFonts w:hint="eastAsia"/>
                            <w:sz w:val="24"/>
                          </w:rPr>
                          <w:t>_date</w:t>
                        </w:r>
                        <w:proofErr w:type="spellEnd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 }}</w:t>
                        </w:r>
                      </w:p>
                    </w:tc>
                  </w:tr>
                  <w:tr w:rsidR="00B97EDE" w14:paraId="7AAC1550" w14:textId="77777777" w:rsidTr="00487547">
                    <w:trPr>
                      <w:trHeight w:val="953"/>
                      <w:jc w:val="center"/>
                    </w:trPr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24F27C66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审    批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059B1FD6" w14:textId="77777777" w:rsidR="00B97EDE" w:rsidRPr="0099633B" w:rsidRDefault="009403E7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proofErr w:type="gramStart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{{ </w:t>
                        </w:r>
                        <w:proofErr w:type="spellStart"/>
                        <w:r w:rsidRPr="0099633B">
                          <w:rPr>
                            <w:rFonts w:hint="eastAsia"/>
                            <w:sz w:val="24"/>
                          </w:rPr>
                          <w:t>approved</w:t>
                        </w:r>
                        <w:proofErr w:type="gramEnd"/>
                        <w:r w:rsidRPr="0099633B">
                          <w:rPr>
                            <w:rFonts w:hint="eastAsia"/>
                            <w:sz w:val="24"/>
                          </w:rPr>
                          <w:t>_by</w:t>
                        </w:r>
                        <w:proofErr w:type="spellEnd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 }}</w:t>
                        </w:r>
                      </w:p>
                    </w:tc>
                    <w:tc>
                      <w:tcPr>
                        <w:tcW w:w="1531" w:type="dxa"/>
                        <w:shd w:val="clear" w:color="auto" w:fill="E6E6E6"/>
                        <w:vAlign w:val="center"/>
                      </w:tcPr>
                      <w:p w14:paraId="2B2112DC" w14:textId="77777777" w:rsidR="00B97EDE" w:rsidRPr="0099633B" w:rsidRDefault="00000000" w:rsidP="002C7BA9">
                        <w:pPr>
                          <w:jc w:val="center"/>
                          <w:rPr>
                            <w:rFonts w:hint="eastAsia"/>
                            <w:b/>
                            <w:sz w:val="24"/>
                          </w:rPr>
                        </w:pPr>
                        <w:r w:rsidRPr="0099633B">
                          <w:rPr>
                            <w:rFonts w:hint="eastAsia"/>
                            <w:b/>
                            <w:sz w:val="24"/>
                          </w:rPr>
                          <w:t>审批日期</w:t>
                        </w:r>
                      </w:p>
                    </w:tc>
                    <w:tc>
                      <w:tcPr>
                        <w:tcW w:w="3686" w:type="dxa"/>
                        <w:vAlign w:val="center"/>
                      </w:tcPr>
                      <w:p w14:paraId="2EDD4BA7" w14:textId="77777777" w:rsidR="00B97EDE" w:rsidRPr="0099633B" w:rsidRDefault="00D34D75" w:rsidP="002C7BA9">
                        <w:pPr>
                          <w:jc w:val="center"/>
                          <w:rPr>
                            <w:rFonts w:hint="eastAsia"/>
                            <w:sz w:val="24"/>
                          </w:rPr>
                        </w:pPr>
                        <w:proofErr w:type="gramStart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{{ </w:t>
                        </w:r>
                        <w:proofErr w:type="spellStart"/>
                        <w:r w:rsidRPr="0099633B">
                          <w:rPr>
                            <w:rFonts w:hint="eastAsia"/>
                            <w:sz w:val="24"/>
                          </w:rPr>
                          <w:t>approval</w:t>
                        </w:r>
                        <w:proofErr w:type="gramEnd"/>
                        <w:r w:rsidRPr="0099633B">
                          <w:rPr>
                            <w:rFonts w:hint="eastAsia"/>
                            <w:sz w:val="24"/>
                          </w:rPr>
                          <w:t>_date</w:t>
                        </w:r>
                        <w:proofErr w:type="spellEnd"/>
                        <w:r w:rsidRPr="0099633B">
                          <w:rPr>
                            <w:rFonts w:hint="eastAsia"/>
                            <w:sz w:val="24"/>
                          </w:rPr>
                          <w:t xml:space="preserve"> }}</w:t>
                        </w:r>
                      </w:p>
                    </w:tc>
                  </w:tr>
                </w:tbl>
                <w:p w14:paraId="36BAA17D" w14:textId="77777777" w:rsidR="00B97EDE" w:rsidRDefault="00B97EDE" w:rsidP="00F01366">
                  <w:pPr>
                    <w:pStyle w:val="Cloudbility-7"/>
                    <w:jc w:val="both"/>
                    <w:rPr>
                      <w:rFonts w:hint="eastAsia"/>
                    </w:rPr>
                  </w:pPr>
                </w:p>
              </w:txbxContent>
            </v:textbox>
            <w10:wrap anchorx="page" anchory="page"/>
            <w10:anchorlock/>
          </v:shape>
        </w:pict>
      </w:r>
      <w:r>
        <w:rPr>
          <w:rFonts w:hint="eastAsia"/>
        </w:rPr>
        <w:pict w14:anchorId="2CD51039">
          <v:shape id="Text Box 30" o:spid="_x0000_s3075" type="#_x0000_t202" style="position:absolute;left:0;text-align:left;margin-left:0;margin-top:99.25pt;width:467.7pt;height:141.75pt;z-index:251660288;visibility:visible;mso-position-horizontal:center;mso-position-horizontal-relative:page;mso-position-vertical:absolute;mso-position-vertical-relative:page;mso-width-relative:page;mso-height-relative:margin" stroked="f">
            <v:fill opacity="0"/>
            <v:textbox style="mso-next-textbox:#Text Box 30">
              <w:txbxContent>
                <w:p w14:paraId="03C88D4F" w14:textId="77777777" w:rsidR="00B97EDE" w:rsidRDefault="00A567AD" w:rsidP="00985E4F">
                  <w:pPr>
                    <w:pStyle w:val="Cloudbility-7"/>
                    <w:spacing w:line="240" w:lineRule="auto"/>
                    <w:rPr>
                      <w:rFonts w:hint="eastAsia"/>
                    </w:rPr>
                  </w:pPr>
                  <w:r w:rsidRPr="007F3C1F">
                    <w:rPr>
                      <w:rFonts w:ascii="Microsoft YaHei Light" w:eastAsia="Microsoft YaHei Light" w:hAnsi="Microsoft YaHei Light" w:hint="eastAsia"/>
                      <w:sz w:val="72"/>
                      <w:szCs w:val="72"/>
                    </w:rPr>
                    <w:t xml:space="preserve">{{ </w:t>
                  </w:r>
                  <w:proofErr w:type="spellStart"/>
                  <w:r w:rsidRPr="007F3C1F">
                    <w:rPr>
                      <w:rFonts w:ascii="Microsoft YaHei Light" w:eastAsia="Microsoft YaHei Light" w:hAnsi="Microsoft YaHei Light" w:hint="eastAsia"/>
                      <w:sz w:val="72"/>
                      <w:szCs w:val="72"/>
                    </w:rPr>
                    <w:t>project_name</w:t>
                  </w:r>
                  <w:proofErr w:type="spellEnd"/>
                  <w:r w:rsidR="00A77025" w:rsidRPr="007F3C1F">
                    <w:rPr>
                      <w:rFonts w:ascii="Microsoft YaHei Light" w:eastAsia="Microsoft YaHei Light" w:hAnsi="Microsoft YaHei Light" w:hint="eastAsia"/>
                      <w:sz w:val="72"/>
                      <w:szCs w:val="72"/>
                    </w:rPr>
                    <w:t xml:space="preserve"> </w:t>
                  </w:r>
                  <w:r w:rsidRPr="007F3C1F">
                    <w:rPr>
                      <w:rFonts w:ascii="Microsoft YaHei Light" w:eastAsia="Microsoft YaHei Light" w:hAnsi="Microsoft YaHei Light" w:hint="eastAsia"/>
                      <w:sz w:val="72"/>
                      <w:szCs w:val="72"/>
                    </w:rPr>
                    <w:t>}}</w:t>
                  </w:r>
                  <w:r w:rsidR="00D63C7B">
                    <w:br/>
                  </w:r>
                  <w:r w:rsidR="00D63C7B" w:rsidRPr="0099633B">
                    <w:rPr>
                      <w:rFonts w:ascii="Microsoft YaHei Light" w:eastAsia="Microsoft YaHei Light" w:hAnsi="Microsoft YaHei Light" w:hint="eastAsia"/>
                      <w:sz w:val="44"/>
                      <w:szCs w:val="44"/>
                    </w:rPr>
                    <w:t>立项建议书</w:t>
                  </w:r>
                </w:p>
              </w:txbxContent>
            </v:textbox>
            <w10:wrap anchorx="page" anchory="page"/>
            <w10:anchorlock/>
          </v:shape>
        </w:pict>
      </w:r>
      <w:r>
        <w:rPr>
          <w:rFonts w:ascii="Times New Roman" w:eastAsia="宋体" w:hAnsi="Times New Roman" w:cs="Times New Roman" w:hint="eastAsia"/>
          <w:kern w:val="0"/>
          <w:szCs w:val="24"/>
          <w:lang w:bidi="ar-SA"/>
        </w:rPr>
        <w:pict w14:anchorId="04DC2F4E">
          <v:shape id="文本框 2" o:spid="_x0000_s3074" type="#_x0000_t202" style="position:absolute;left:0;text-align:left;margin-left:0;margin-top:646.4pt;width:297.65pt;height:36.85pt;z-index:251661312;visibility:visible;mso-wrap-distance-left:9pt;mso-wrap-distance-top:3.6pt;mso-wrap-distance-right:9pt;mso-wrap-distance-bottom:3.6pt;mso-position-horizontal:center;mso-position-horizontal-relative:page;mso-position-vertical:absolute;mso-position-vertical-relative:page;mso-width-relative:page;mso-height-relative:page" stroked="f">
            <v:textbox style="mso-next-textbox:#文本框 2">
              <w:txbxContent>
                <w:p w14:paraId="5279AD7C" w14:textId="77777777" w:rsidR="00B97EDE" w:rsidRPr="00E713B4" w:rsidRDefault="00D125A4" w:rsidP="00D125A4">
                  <w:pPr>
                    <w:pStyle w:val="Cloudbility-8"/>
                    <w:spacing w:before="190" w:after="190"/>
                    <w:rPr>
                      <w:rFonts w:ascii="Microsoft YaHei Light" w:hAnsi="Microsoft YaHei Light" w:hint="eastAsia"/>
                    </w:rPr>
                  </w:pPr>
                  <w:r>
                    <w:rPr>
                      <w:rFonts w:ascii="Microsoft YaHei Light" w:hAnsi="Microsoft YaHei Light" w:hint="eastAsia"/>
                    </w:rPr>
                    <w:t>{{ company_name }}</w:t>
                  </w:r>
                </w:p>
              </w:txbxContent>
            </v:textbox>
            <w10:wrap anchorx="page" anchory="page"/>
            <w10:anchorlock/>
          </v:shape>
        </w:pict>
      </w:r>
    </w:p>
    <w:p w14:paraId="0731E0EE" w14:textId="77777777" w:rsidR="00B97EDE" w:rsidRDefault="00000000" w:rsidP="00900566">
      <w:pPr>
        <w:spacing w:line="240" w:lineRule="auto"/>
        <w:jc w:val="center"/>
        <w:rPr>
          <w:rFonts w:ascii="宋体" w:hint="eastAsia"/>
          <w:b/>
          <w:bCs/>
          <w:sz w:val="32"/>
        </w:rPr>
      </w:pPr>
      <w:r>
        <w:rPr>
          <w:rFonts w:ascii="宋体" w:hint="eastAsia"/>
          <w:b/>
          <w:bCs/>
          <w:sz w:val="32"/>
        </w:rPr>
        <w:lastRenderedPageBreak/>
        <w:t>修订历史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2"/>
      </w:tblGrid>
      <w:tr w:rsidR="00E743E1" w14:paraId="6D19E362" w14:textId="77777777" w:rsidTr="004F2FB6">
        <w:trPr>
          <w:trHeight w:val="510"/>
        </w:trPr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1F8EC030" w14:textId="77777777" w:rsidR="00E743E1" w:rsidRPr="00E743E1" w:rsidRDefault="00E743E1" w:rsidP="00E743E1">
            <w:pPr>
              <w:jc w:val="center"/>
              <w:rPr>
                <w:rFonts w:ascii="宋体" w:hint="eastAsia"/>
                <w:b/>
                <w:bCs/>
              </w:rPr>
            </w:pPr>
            <w:r w:rsidRPr="00E743E1">
              <w:rPr>
                <w:rFonts w:ascii="宋体" w:hint="eastAsia"/>
                <w:b/>
                <w:bCs/>
              </w:rPr>
              <w:t>版本号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426FADFB" w14:textId="77777777" w:rsidR="00E743E1" w:rsidRPr="00E743E1" w:rsidRDefault="00E743E1" w:rsidP="00E743E1">
            <w:pPr>
              <w:jc w:val="center"/>
              <w:rPr>
                <w:rFonts w:ascii="宋体" w:hint="eastAsia"/>
                <w:b/>
                <w:bCs/>
              </w:rPr>
            </w:pPr>
            <w:r w:rsidRPr="00E743E1">
              <w:rPr>
                <w:rFonts w:ascii="宋体" w:hint="eastAsia"/>
                <w:b/>
                <w:bCs/>
              </w:rPr>
              <w:t>日期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51724708" w14:textId="77777777" w:rsidR="00E743E1" w:rsidRPr="00E743E1" w:rsidRDefault="00E743E1" w:rsidP="00E743E1">
            <w:pPr>
              <w:jc w:val="center"/>
              <w:rPr>
                <w:rFonts w:ascii="宋体" w:hint="eastAsia"/>
                <w:b/>
                <w:bCs/>
              </w:rPr>
            </w:pPr>
            <w:r w:rsidRPr="00E743E1">
              <w:rPr>
                <w:rFonts w:ascii="宋体" w:hint="eastAsia"/>
                <w:b/>
                <w:bCs/>
              </w:rPr>
              <w:t>状态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281BD75F" w14:textId="77777777" w:rsidR="00E743E1" w:rsidRPr="00E743E1" w:rsidRDefault="00E743E1" w:rsidP="00E743E1">
            <w:pPr>
              <w:jc w:val="center"/>
              <w:rPr>
                <w:rFonts w:ascii="宋体" w:hint="eastAsia"/>
                <w:b/>
                <w:bCs/>
              </w:rPr>
            </w:pPr>
            <w:r w:rsidRPr="00E743E1">
              <w:rPr>
                <w:rFonts w:ascii="宋体" w:hint="eastAsia"/>
                <w:b/>
                <w:bCs/>
              </w:rPr>
              <w:t>作者</w:t>
            </w:r>
          </w:p>
        </w:tc>
        <w:tc>
          <w:tcPr>
            <w:tcW w:w="1812" w:type="dxa"/>
            <w:shd w:val="clear" w:color="auto" w:fill="D9D9D9" w:themeFill="background1" w:themeFillShade="D9"/>
            <w:vAlign w:val="center"/>
          </w:tcPr>
          <w:p w14:paraId="4F222CB4" w14:textId="77777777" w:rsidR="00E743E1" w:rsidRPr="00E743E1" w:rsidRDefault="00E743E1" w:rsidP="00E743E1">
            <w:pPr>
              <w:jc w:val="center"/>
              <w:rPr>
                <w:rFonts w:ascii="宋体" w:hint="eastAsia"/>
                <w:b/>
                <w:bCs/>
              </w:rPr>
            </w:pPr>
            <w:r w:rsidRPr="00E743E1">
              <w:rPr>
                <w:rFonts w:ascii="宋体" w:hint="eastAsia"/>
                <w:b/>
                <w:bCs/>
              </w:rPr>
              <w:t>变更摘要</w:t>
            </w:r>
          </w:p>
        </w:tc>
      </w:tr>
      <w:tr w:rsidR="00E743E1" w14:paraId="54CDF5ED" w14:textId="77777777" w:rsidTr="004F2FB6">
        <w:trPr>
          <w:trHeight w:val="510"/>
        </w:trPr>
        <w:tc>
          <w:tcPr>
            <w:tcW w:w="1812" w:type="dxa"/>
            <w:vAlign w:val="center"/>
          </w:tcPr>
          <w:p w14:paraId="15351952" w14:textId="68F23446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311915DD" w14:textId="77777777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2A68862B" w14:textId="77777777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06EFF305" w14:textId="77777777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3E4AC0A9" w14:textId="77777777" w:rsidR="00E743E1" w:rsidRPr="00E743E1" w:rsidRDefault="00E743E1" w:rsidP="00CD600F">
            <w:pPr>
              <w:rPr>
                <w:rFonts w:hint="eastAsia"/>
              </w:rPr>
            </w:pPr>
          </w:p>
        </w:tc>
      </w:tr>
      <w:tr w:rsidR="00E743E1" w14:paraId="1D8F553A" w14:textId="77777777" w:rsidTr="004F2FB6">
        <w:trPr>
          <w:trHeight w:val="510"/>
        </w:trPr>
        <w:tc>
          <w:tcPr>
            <w:tcW w:w="1812" w:type="dxa"/>
            <w:vAlign w:val="center"/>
          </w:tcPr>
          <w:p w14:paraId="7C605977" w14:textId="3563D347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1755184E" w14:textId="3B57E11C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3692155E" w14:textId="3A070BAE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1D4A975C" w14:textId="6D358A49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519D6097" w14:textId="2ECC4310" w:rsidR="00E743E1" w:rsidRPr="00E743E1" w:rsidRDefault="00E743E1" w:rsidP="00CD600F">
            <w:pPr>
              <w:rPr>
                <w:rFonts w:hint="eastAsia"/>
              </w:rPr>
            </w:pPr>
          </w:p>
        </w:tc>
      </w:tr>
      <w:tr w:rsidR="00E743E1" w14:paraId="6612B86D" w14:textId="77777777" w:rsidTr="004F2FB6">
        <w:trPr>
          <w:trHeight w:val="510"/>
        </w:trPr>
        <w:tc>
          <w:tcPr>
            <w:tcW w:w="1812" w:type="dxa"/>
            <w:vAlign w:val="center"/>
          </w:tcPr>
          <w:p w14:paraId="1EC559C7" w14:textId="51AD180B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1411FA9E" w14:textId="77777777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10C83247" w14:textId="77777777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6B3D8E14" w14:textId="77777777" w:rsidR="00E743E1" w:rsidRPr="00E743E1" w:rsidRDefault="00E743E1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33808FA0" w14:textId="77777777" w:rsidR="00E743E1" w:rsidRPr="00E743E1" w:rsidRDefault="00E743E1" w:rsidP="00CD600F">
            <w:pPr>
              <w:rPr>
                <w:rFonts w:hint="eastAsia"/>
              </w:rPr>
            </w:pPr>
          </w:p>
        </w:tc>
      </w:tr>
      <w:tr w:rsidR="004F2FB6" w14:paraId="4B983A2F" w14:textId="77777777" w:rsidTr="004F2FB6">
        <w:trPr>
          <w:trHeight w:val="510"/>
        </w:trPr>
        <w:tc>
          <w:tcPr>
            <w:tcW w:w="1812" w:type="dxa"/>
            <w:vAlign w:val="center"/>
          </w:tcPr>
          <w:p w14:paraId="1F9DDC36" w14:textId="77777777" w:rsidR="004F2FB6" w:rsidRPr="00E743E1" w:rsidRDefault="004F2FB6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0615D930" w14:textId="77777777" w:rsidR="004F2FB6" w:rsidRPr="00E743E1" w:rsidRDefault="004F2FB6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0F39CA8D" w14:textId="77777777" w:rsidR="004F2FB6" w:rsidRPr="00E743E1" w:rsidRDefault="004F2FB6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371C3AF8" w14:textId="77777777" w:rsidR="004F2FB6" w:rsidRPr="00E743E1" w:rsidRDefault="004F2FB6" w:rsidP="00CD600F">
            <w:pPr>
              <w:rPr>
                <w:rFonts w:hint="eastAsia"/>
              </w:rPr>
            </w:pPr>
          </w:p>
        </w:tc>
        <w:tc>
          <w:tcPr>
            <w:tcW w:w="1812" w:type="dxa"/>
            <w:vAlign w:val="center"/>
          </w:tcPr>
          <w:p w14:paraId="510F1B54" w14:textId="77777777" w:rsidR="004F2FB6" w:rsidRPr="00E743E1" w:rsidRDefault="004F2FB6" w:rsidP="00CD600F">
            <w:pPr>
              <w:rPr>
                <w:rFonts w:hint="eastAsia"/>
              </w:rPr>
            </w:pPr>
          </w:p>
        </w:tc>
      </w:tr>
    </w:tbl>
    <w:p w14:paraId="773A1C7D" w14:textId="77777777" w:rsidR="00E743E1" w:rsidRDefault="00E743E1">
      <w:pPr>
        <w:jc w:val="left"/>
        <w:rPr>
          <w:rFonts w:ascii="宋体" w:hint="eastAsia"/>
        </w:rPr>
      </w:pPr>
    </w:p>
    <w:p w14:paraId="0B63E106" w14:textId="77777777" w:rsidR="00B97EDE" w:rsidRDefault="00000000">
      <w:pPr>
        <w:jc w:val="left"/>
        <w:rPr>
          <w:rFonts w:ascii="宋体" w:hint="eastAsia"/>
        </w:rPr>
      </w:pPr>
      <w:r>
        <w:rPr>
          <w:rFonts w:ascii="宋体" w:hint="eastAsia"/>
        </w:rPr>
        <w:t>状态标识：</w:t>
      </w:r>
      <w:r>
        <w:rPr>
          <w:rFonts w:ascii="宋体" w:hint="eastAsia"/>
        </w:rPr>
        <w:t xml:space="preserve">C </w:t>
      </w:r>
      <w:r>
        <w:rPr>
          <w:rFonts w:ascii="宋体"/>
        </w:rPr>
        <w:t>–</w:t>
      </w:r>
      <w:r>
        <w:rPr>
          <w:rFonts w:ascii="宋体" w:hint="eastAsia"/>
        </w:rPr>
        <w:t xml:space="preserve"> </w:t>
      </w:r>
      <w:r>
        <w:rPr>
          <w:rFonts w:ascii="宋体"/>
        </w:rPr>
        <w:t>Create</w:t>
      </w:r>
      <w:r>
        <w:rPr>
          <w:rFonts w:ascii="宋体" w:hint="eastAsia"/>
        </w:rPr>
        <w:t xml:space="preserve">d    </w:t>
      </w:r>
      <w:r>
        <w:rPr>
          <w:rFonts w:ascii="宋体"/>
        </w:rPr>
        <w:t xml:space="preserve">A </w:t>
      </w:r>
      <w:r>
        <w:rPr>
          <w:rFonts w:ascii="宋体" w:hint="eastAsia"/>
        </w:rPr>
        <w:t>-</w:t>
      </w:r>
      <w:r>
        <w:rPr>
          <w:rFonts w:ascii="宋体"/>
        </w:rPr>
        <w:t xml:space="preserve"> A</w:t>
      </w:r>
      <w:r>
        <w:rPr>
          <w:rFonts w:ascii="宋体" w:hint="eastAsia"/>
        </w:rPr>
        <w:t>dded</w:t>
      </w:r>
      <w:r>
        <w:rPr>
          <w:rFonts w:ascii="宋体"/>
        </w:rPr>
        <w:t xml:space="preserve">    M - M</w:t>
      </w:r>
      <w:r>
        <w:rPr>
          <w:rFonts w:ascii="宋体" w:hint="eastAsia"/>
        </w:rPr>
        <w:t>odified</w:t>
      </w:r>
      <w:r>
        <w:rPr>
          <w:rFonts w:ascii="宋体"/>
        </w:rPr>
        <w:t xml:space="preserve">     D - D</w:t>
      </w:r>
      <w:r>
        <w:rPr>
          <w:rFonts w:ascii="宋体" w:hint="eastAsia"/>
        </w:rPr>
        <w:t>eleted</w:t>
      </w:r>
    </w:p>
    <w:p w14:paraId="11BC4F2A" w14:textId="77777777" w:rsidR="00B97EDE" w:rsidRDefault="00B97EDE" w:rsidP="00D63C7B">
      <w:pPr>
        <w:rPr>
          <w:rFonts w:ascii="黑体" w:eastAsia="黑体" w:hint="eastAsia"/>
          <w:sz w:val="32"/>
        </w:rPr>
      </w:pPr>
    </w:p>
    <w:p w14:paraId="0035C9A4" w14:textId="77777777" w:rsidR="00B97EDE" w:rsidRDefault="00000000" w:rsidP="00447730">
      <w:pPr>
        <w:spacing w:line="240" w:lineRule="auto"/>
        <w:jc w:val="center"/>
        <w:rPr>
          <w:rFonts w:ascii="宋体" w:hint="eastAsia"/>
          <w:b/>
          <w:bCs/>
          <w:sz w:val="32"/>
        </w:rPr>
      </w:pPr>
      <w:r>
        <w:rPr>
          <w:rFonts w:ascii="宋体" w:hint="eastAsia"/>
          <w:b/>
          <w:bCs/>
          <w:sz w:val="32"/>
        </w:rPr>
        <w:t>会签记录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5"/>
      </w:tblGrid>
      <w:tr w:rsidR="00EA25B4" w14:paraId="739C5A36" w14:textId="77777777" w:rsidTr="004F2FB6">
        <w:trPr>
          <w:trHeight w:val="510"/>
        </w:trPr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2A8541B7" w14:textId="77777777" w:rsidR="00EA25B4" w:rsidRPr="00EA25B4" w:rsidRDefault="00EA25B4" w:rsidP="00CD600F">
            <w:pPr>
              <w:jc w:val="center"/>
              <w:rPr>
                <w:rFonts w:hint="eastAsia"/>
                <w:b/>
                <w:bCs/>
              </w:rPr>
            </w:pPr>
            <w:r w:rsidRPr="00EA25B4">
              <w:rPr>
                <w:rFonts w:hint="eastAsia"/>
                <w:b/>
                <w:bCs/>
              </w:rPr>
              <w:t>角色/部门</w:t>
            </w:r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5536D89B" w14:textId="77777777" w:rsidR="00EA25B4" w:rsidRPr="00EA25B4" w:rsidRDefault="00EA25B4" w:rsidP="00CD600F">
            <w:pPr>
              <w:jc w:val="center"/>
              <w:rPr>
                <w:rFonts w:hint="eastAsia"/>
                <w:b/>
                <w:bCs/>
              </w:rPr>
            </w:pPr>
            <w:r w:rsidRPr="00EA25B4"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34209357" w14:textId="77777777" w:rsidR="00EA25B4" w:rsidRPr="00EA25B4" w:rsidRDefault="00EA25B4" w:rsidP="00CD600F">
            <w:pPr>
              <w:jc w:val="center"/>
              <w:rPr>
                <w:rFonts w:hint="eastAsia"/>
                <w:b/>
                <w:bCs/>
              </w:rPr>
            </w:pPr>
            <w:r w:rsidRPr="00EA25B4">
              <w:rPr>
                <w:rFonts w:hint="eastAsia"/>
                <w:b/>
                <w:bCs/>
              </w:rPr>
              <w:t>日期</w:t>
            </w:r>
          </w:p>
        </w:tc>
        <w:tc>
          <w:tcPr>
            <w:tcW w:w="2265" w:type="dxa"/>
            <w:shd w:val="clear" w:color="auto" w:fill="D9D9D9" w:themeFill="background1" w:themeFillShade="D9"/>
            <w:vAlign w:val="center"/>
          </w:tcPr>
          <w:p w14:paraId="60C1530F" w14:textId="77777777" w:rsidR="00EA25B4" w:rsidRPr="00EA25B4" w:rsidRDefault="00EA25B4" w:rsidP="00CD600F">
            <w:pPr>
              <w:jc w:val="center"/>
              <w:rPr>
                <w:rFonts w:hint="eastAsia"/>
                <w:b/>
                <w:bCs/>
              </w:rPr>
            </w:pPr>
            <w:r w:rsidRPr="00EA25B4">
              <w:rPr>
                <w:rFonts w:hint="eastAsia"/>
                <w:b/>
                <w:bCs/>
              </w:rPr>
              <w:t>意见/结论</w:t>
            </w:r>
          </w:p>
        </w:tc>
      </w:tr>
      <w:tr w:rsidR="00EA25B4" w14:paraId="7AC1FEE1" w14:textId="77777777" w:rsidTr="004F2FB6">
        <w:trPr>
          <w:trHeight w:val="510"/>
        </w:trPr>
        <w:tc>
          <w:tcPr>
            <w:tcW w:w="2265" w:type="dxa"/>
            <w:vAlign w:val="center"/>
          </w:tcPr>
          <w:p w14:paraId="503DBBCF" w14:textId="29FD00A8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6B5AC724" w14:textId="77777777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1496B335" w14:textId="77777777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7465A6EE" w14:textId="77777777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</w:tr>
      <w:tr w:rsidR="00EA25B4" w14:paraId="1B141C75" w14:textId="77777777" w:rsidTr="004F2FB6">
        <w:trPr>
          <w:trHeight w:val="510"/>
        </w:trPr>
        <w:tc>
          <w:tcPr>
            <w:tcW w:w="2265" w:type="dxa"/>
            <w:vAlign w:val="center"/>
          </w:tcPr>
          <w:p w14:paraId="7F5BF8D8" w14:textId="4F1F67B5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06666118" w14:textId="70A39887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20A79B7B" w14:textId="5A14F263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59047547" w14:textId="6A0EEFDD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</w:tr>
      <w:tr w:rsidR="00EA25B4" w14:paraId="4F3EF781" w14:textId="77777777" w:rsidTr="004F2FB6">
        <w:trPr>
          <w:trHeight w:val="510"/>
        </w:trPr>
        <w:tc>
          <w:tcPr>
            <w:tcW w:w="2265" w:type="dxa"/>
            <w:vAlign w:val="center"/>
          </w:tcPr>
          <w:p w14:paraId="6D946B0D" w14:textId="02DA5D8E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71DBB48D" w14:textId="77777777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14AA758B" w14:textId="77777777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6A6C13C2" w14:textId="77777777" w:rsidR="00EA25B4" w:rsidRPr="00EA25B4" w:rsidRDefault="00EA25B4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</w:tr>
      <w:tr w:rsidR="004F2FB6" w14:paraId="4A310DA0" w14:textId="77777777" w:rsidTr="004F2FB6">
        <w:trPr>
          <w:trHeight w:val="510"/>
        </w:trPr>
        <w:tc>
          <w:tcPr>
            <w:tcW w:w="2265" w:type="dxa"/>
            <w:vAlign w:val="center"/>
          </w:tcPr>
          <w:p w14:paraId="039F20F5" w14:textId="77777777" w:rsidR="004F2FB6" w:rsidRPr="00EA25B4" w:rsidRDefault="004F2FB6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0ABFFAD3" w14:textId="77777777" w:rsidR="004F2FB6" w:rsidRPr="00EA25B4" w:rsidRDefault="004F2FB6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02061D63" w14:textId="77777777" w:rsidR="004F2FB6" w:rsidRPr="00EA25B4" w:rsidRDefault="004F2FB6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  <w:tc>
          <w:tcPr>
            <w:tcW w:w="2265" w:type="dxa"/>
            <w:vAlign w:val="center"/>
          </w:tcPr>
          <w:p w14:paraId="3FA2234D" w14:textId="77777777" w:rsidR="004F2FB6" w:rsidRPr="00EA25B4" w:rsidRDefault="004F2FB6" w:rsidP="00CD600F">
            <w:pPr>
              <w:spacing w:line="240" w:lineRule="auto"/>
              <w:rPr>
                <w:rFonts w:hint="eastAsia"/>
                <w:bCs/>
                <w:sz w:val="24"/>
              </w:rPr>
            </w:pPr>
          </w:p>
        </w:tc>
      </w:tr>
    </w:tbl>
    <w:p w14:paraId="3DA9FDA2" w14:textId="77777777" w:rsidR="00EA25B4" w:rsidRDefault="00EA25B4" w:rsidP="00EA25B4">
      <w:pPr>
        <w:spacing w:line="240" w:lineRule="auto"/>
        <w:rPr>
          <w:rFonts w:ascii="宋体" w:eastAsia="黑体" w:hint="eastAsia"/>
          <w:bCs/>
          <w:sz w:val="24"/>
        </w:rPr>
      </w:pPr>
    </w:p>
    <w:p w14:paraId="3D740DAA" w14:textId="77777777" w:rsidR="008F5AB6" w:rsidRDefault="008F5AB6">
      <w:pPr>
        <w:widowControl/>
        <w:spacing w:line="240" w:lineRule="auto"/>
        <w:jc w:val="left"/>
        <w:rPr>
          <w:rFonts w:ascii="宋体" w:hint="eastAsia"/>
          <w:sz w:val="24"/>
        </w:rPr>
      </w:pPr>
    </w:p>
    <w:p w14:paraId="283CF61F" w14:textId="77777777" w:rsidR="00EA25B4" w:rsidRDefault="00EA25B4">
      <w:pPr>
        <w:widowControl/>
        <w:spacing w:line="240" w:lineRule="auto"/>
        <w:jc w:val="left"/>
        <w:rPr>
          <w:rFonts w:ascii="宋体" w:hint="eastAsia"/>
          <w:sz w:val="24"/>
        </w:rPr>
        <w:sectPr w:rsidR="00EA25B4" w:rsidSect="00414A39">
          <w:headerReference w:type="default" r:id="rId10"/>
          <w:footerReference w:type="default" r:id="rId11"/>
          <w:pgSz w:w="11906" w:h="16838"/>
          <w:pgMar w:top="1440" w:right="1418" w:bottom="1440" w:left="1418" w:header="680" w:footer="680" w:gutter="0"/>
          <w:pgNumType w:start="1"/>
          <w:cols w:space="425"/>
          <w:docGrid w:type="lines" w:linePitch="380"/>
        </w:sectPr>
      </w:pPr>
    </w:p>
    <w:sdt>
      <w:sdtPr>
        <w:rPr>
          <w:rFonts w:ascii="Microsoft YaHei Light" w:eastAsia="Microsoft YaHei Light" w:hAnsi="Microsoft YaHei Light" w:cs="Microsoft YaHei Light"/>
          <w:color w:val="auto"/>
          <w:kern w:val="2"/>
          <w:sz w:val="22"/>
          <w:szCs w:val="22"/>
          <w:lang w:val="zh-CN" w:bidi="he-IL"/>
        </w:rPr>
        <w:id w:val="-9678938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BAC20D" w14:textId="77777777" w:rsidR="00D429D7" w:rsidRDefault="00D429D7" w:rsidP="00D429D7">
          <w:pPr>
            <w:pStyle w:val="TOC10"/>
            <w:jc w:val="center"/>
          </w:pPr>
          <w:r>
            <w:rPr>
              <w:lang w:val="zh-CN"/>
            </w:rPr>
            <w:t>目录</w:t>
          </w:r>
        </w:p>
        <w:p w14:paraId="1B24145A" w14:textId="18E3A384" w:rsidR="002D7F93" w:rsidRDefault="00D429D7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784933" w:history="1">
            <w:r w:rsidR="002D7F93" w:rsidRPr="00296BBA">
              <w:rPr>
                <w:rStyle w:val="af3"/>
                <w:rFonts w:ascii="微软雅黑" w:hAnsi="微软雅黑"/>
                <w:noProof/>
              </w:rPr>
              <w:t>一、</w:t>
            </w:r>
            <w:r w:rsidR="002D7F93"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="002D7F93" w:rsidRPr="00296BBA">
              <w:rPr>
                <w:rStyle w:val="af3"/>
                <w:noProof/>
              </w:rPr>
              <w:t>引言</w:t>
            </w:r>
            <w:r w:rsidR="002D7F93">
              <w:rPr>
                <w:rFonts w:hint="eastAsia"/>
                <w:noProof/>
                <w:webHidden/>
              </w:rPr>
              <w:tab/>
            </w:r>
            <w:r w:rsidR="002D7F93">
              <w:rPr>
                <w:rFonts w:hint="eastAsia"/>
                <w:noProof/>
                <w:webHidden/>
              </w:rPr>
              <w:fldChar w:fldCharType="begin"/>
            </w:r>
            <w:r w:rsidR="002D7F93">
              <w:rPr>
                <w:rFonts w:hint="eastAsia"/>
                <w:noProof/>
                <w:webHidden/>
              </w:rPr>
              <w:instrText xml:space="preserve"> </w:instrText>
            </w:r>
            <w:r w:rsidR="002D7F93">
              <w:rPr>
                <w:noProof/>
                <w:webHidden/>
              </w:rPr>
              <w:instrText>PAGEREF _Toc220784933 \h</w:instrText>
            </w:r>
            <w:r w:rsidR="002D7F93">
              <w:rPr>
                <w:rFonts w:hint="eastAsia"/>
                <w:noProof/>
                <w:webHidden/>
              </w:rPr>
              <w:instrText xml:space="preserve"> </w:instrText>
            </w:r>
            <w:r w:rsidR="002D7F93">
              <w:rPr>
                <w:rFonts w:hint="eastAsia"/>
                <w:noProof/>
                <w:webHidden/>
              </w:rPr>
            </w:r>
            <w:r w:rsidR="002D7F93">
              <w:rPr>
                <w:rFonts w:hint="eastAsia"/>
                <w:noProof/>
                <w:webHidden/>
              </w:rPr>
              <w:fldChar w:fldCharType="separate"/>
            </w:r>
            <w:r w:rsidR="002D7F93">
              <w:rPr>
                <w:rFonts w:hint="eastAsia"/>
                <w:noProof/>
                <w:webHidden/>
              </w:rPr>
              <w:t>3</w:t>
            </w:r>
            <w:r w:rsidR="002D7F93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2D86C1" w14:textId="033A69BA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34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编写目的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976D96" w14:textId="7D2ABF9A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35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53D44E" w14:textId="26125D13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36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0492BE" w14:textId="179F9941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37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1.4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E7E22" w14:textId="4F66A4D6" w:rsidR="002D7F93" w:rsidRDefault="002D7F93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38" w:history="1">
            <w:r w:rsidRPr="00296BBA">
              <w:rPr>
                <w:rStyle w:val="af3"/>
                <w:rFonts w:ascii="微软雅黑" w:hAnsi="微软雅黑"/>
                <w:noProof/>
              </w:rPr>
              <w:t>二、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B9A29D" w14:textId="202F46BC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39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2.1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项目来源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A026B8" w14:textId="717624C0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0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2.2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现状与痛点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FA37D5" w14:textId="57E3AC86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1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2.3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项目范围及目标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3CE229" w14:textId="4600D84A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2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2.4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成功指标与基线数据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BD1B6E" w14:textId="3E37B768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3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2.5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项目潜在客户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D23150" w14:textId="3059D81E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4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2.6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约束与假设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AA8B3" w14:textId="75A87E6B" w:rsidR="002D7F93" w:rsidRDefault="002D7F93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5" w:history="1">
            <w:r w:rsidRPr="00296BBA">
              <w:rPr>
                <w:rStyle w:val="af3"/>
                <w:rFonts w:ascii="微软雅黑" w:hAnsi="微软雅黑"/>
                <w:noProof/>
              </w:rPr>
              <w:t>三、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方案与产品设计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E69E51" w14:textId="089F9E7C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6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3.1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核心业务场景与用户角色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4413F" w14:textId="169A99B6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7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3.2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需求总览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57F417" w14:textId="731E160F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8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3.3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MVP 范围与边界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3BE6E7" w14:textId="323DEB93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49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3.4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产品核心功能描述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160FDF" w14:textId="235B2FA7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0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3.5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数据与报表口径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6BC3B0" w14:textId="39F2507B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1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3.6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交互原型/页面清单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3F2370" w14:textId="2CF23033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2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3.7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版本路线图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3F33C4" w14:textId="62C46A3C" w:rsidR="002D7F93" w:rsidRDefault="002D7F93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3" w:history="1">
            <w:r w:rsidRPr="00296BBA">
              <w:rPr>
                <w:rStyle w:val="af3"/>
                <w:rFonts w:ascii="微软雅黑" w:hAnsi="微软雅黑"/>
                <w:noProof/>
              </w:rPr>
              <w:t>四、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技术方案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B1A2E6" w14:textId="56323FF8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4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4.1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总体架构与关键决策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C31857" w14:textId="32539303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5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4.2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数据架构与数据治理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9BC43" w14:textId="498CE480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6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4.3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系统集成与接口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83D84" w14:textId="152ADAF0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7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4.4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安全、权限与审计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2CCF5C" w14:textId="1E78E27B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8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4.5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性能、容量、SLA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BF787" w14:textId="61901BC4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59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4.6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部署架构与环境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F3E098" w14:textId="65506D3B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0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4.7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可观测性与运维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FBE5EF" w14:textId="6A672AE4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1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4.8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技术可行性与POC验证计划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B0DCEF" w14:textId="059D68B4" w:rsidR="002D7F93" w:rsidRDefault="002D7F93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2" w:history="1">
            <w:r w:rsidRPr="00296BBA">
              <w:rPr>
                <w:rStyle w:val="af3"/>
                <w:rFonts w:ascii="微软雅黑" w:hAnsi="微软雅黑"/>
                <w:noProof/>
              </w:rPr>
              <w:t>五、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可行性与合规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8B83A" w14:textId="13CBAB52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3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5.1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市场/客户可行性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608F90" w14:textId="28E96276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4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5.2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商业模式与定价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708950" w14:textId="06947C1D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5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5.3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合规要求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50A198" w14:textId="4544E6FA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6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5.4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知识产权与开源合规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434C3" w14:textId="51EE4BA4" w:rsidR="002D7F93" w:rsidRDefault="002D7F93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7" w:history="1">
            <w:r w:rsidRPr="00296BBA">
              <w:rPr>
                <w:rStyle w:val="af3"/>
                <w:rFonts w:ascii="微软雅黑" w:hAnsi="微软雅黑"/>
                <w:noProof/>
              </w:rPr>
              <w:t>六、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项目计划与交付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78EFF0" w14:textId="3BB49E0B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8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6.1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团队组织与职责分工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998E86" w14:textId="330305EE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69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6.2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人力资源成本估计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D7755" w14:textId="3220FF7E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0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6.3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进度表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D7CAC0" w14:textId="20DE29A5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1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6.4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测试与质量计划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89FD8B" w14:textId="7356B958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2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6.5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沟通机制与项目治理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D09683" w14:textId="7404137C" w:rsidR="002D7F93" w:rsidRDefault="002D7F93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3" w:history="1">
            <w:r w:rsidRPr="00296BBA">
              <w:rPr>
                <w:rStyle w:val="af3"/>
                <w:rFonts w:ascii="微软雅黑" w:hAnsi="微软雅黑"/>
                <w:noProof/>
              </w:rPr>
              <w:t>七、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风险与对策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AF155" w14:textId="6CCA8ADA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4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7.1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风险清单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795099" w14:textId="2A373CCD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5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7.2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风险监控与预案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5EE32" w14:textId="20E72463" w:rsidR="002D7F93" w:rsidRDefault="002D7F93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6" w:history="1">
            <w:r w:rsidRPr="00296BBA">
              <w:rPr>
                <w:rStyle w:val="af3"/>
                <w:rFonts w:ascii="微软雅黑" w:hAnsi="微软雅黑"/>
                <w:noProof/>
              </w:rPr>
              <w:t>八、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上线与运营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FF4AB" w14:textId="616FAAA0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7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8.1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上线策略与灰度/试点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C3A0B61" w14:textId="3A546563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8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8.2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运维模式与支持SLA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D3581C" w14:textId="079DDE47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79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8.3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培训与推广计划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E81C23" w14:textId="126C3C37" w:rsidR="002D7F93" w:rsidRDefault="002D7F93">
          <w:pPr>
            <w:pStyle w:val="TOC2"/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80" w:history="1">
            <w:r w:rsidRPr="00296BBA">
              <w:rPr>
                <w:rStyle w:val="af3"/>
                <w:rFonts w:ascii="微软雅黑" w:eastAsia="微软雅黑" w:hAnsi="微软雅黑"/>
                <w:noProof/>
              </w:rPr>
              <w:t>8.4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运营指标与持续迭代机制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28C4F31" w14:textId="34BDB586" w:rsidR="002D7F93" w:rsidRDefault="002D7F93">
          <w:pPr>
            <w:pStyle w:val="TOC1"/>
            <w:tabs>
              <w:tab w:val="left" w:pos="880"/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szCs w:val="24"/>
              <w:lang w:bidi="ar-SA"/>
              <w14:ligatures w14:val="standardContextual"/>
            </w:rPr>
          </w:pPr>
          <w:hyperlink w:anchor="_Toc220784981" w:history="1">
            <w:r w:rsidRPr="00296BBA">
              <w:rPr>
                <w:rStyle w:val="af3"/>
                <w:rFonts w:ascii="微软雅黑" w:hAnsi="微软雅黑"/>
                <w:noProof/>
              </w:rPr>
              <w:t>九、</w:t>
            </w:r>
            <w:r>
              <w:rPr>
                <w:rFonts w:asciiTheme="minorHAnsi" w:eastAsiaTheme="minorEastAsia" w:hAnsiTheme="minorHAnsi" w:cstheme="minorBidi" w:hint="eastAsia"/>
                <w:noProof/>
                <w:szCs w:val="24"/>
                <w:lang w:bidi="ar-SA"/>
                <w14:ligatures w14:val="standardContextual"/>
              </w:rPr>
              <w:tab/>
            </w:r>
            <w:r w:rsidRPr="00296BBA">
              <w:rPr>
                <w:rStyle w:val="af3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_Toc220784981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E2D057" w14:textId="6BC6FAE4" w:rsidR="00B97EDE" w:rsidRPr="00D429D7" w:rsidRDefault="00D429D7" w:rsidP="00D429D7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65F7C83" w14:textId="77777777" w:rsidR="00B97EDE" w:rsidRDefault="00D429D7">
      <w:pPr>
        <w:widowControl/>
        <w:spacing w:line="240" w:lineRule="auto"/>
        <w:jc w:val="left"/>
        <w:rPr>
          <w:rFonts w:ascii="微软雅黑" w:hAnsi="微软雅黑" w:cs="Times New Roman" w:hint="eastAsia"/>
          <w:color w:val="31ABD4"/>
          <w:sz w:val="24"/>
          <w:szCs w:val="19"/>
          <w:lang w:val="zh-CN" w:bidi="ar-SA"/>
        </w:rPr>
      </w:pPr>
      <w:r>
        <w:rPr>
          <w:rFonts w:ascii="微软雅黑" w:hAnsi="微软雅黑" w:cs="Times New Roman" w:hint="eastAsia"/>
          <w:color w:val="31ABD4"/>
          <w:sz w:val="24"/>
          <w:szCs w:val="19"/>
          <w:lang w:val="zh-CN" w:bidi="ar-SA"/>
        </w:rPr>
        <w:br w:type="page"/>
      </w:r>
    </w:p>
    <w:p w14:paraId="38387E70" w14:textId="77777777" w:rsidR="00B97EDE" w:rsidRDefault="00000000">
      <w:pPr>
        <w:pStyle w:val="1"/>
        <w:rPr>
          <w:rFonts w:hint="eastAsia"/>
        </w:rPr>
      </w:pPr>
      <w:bookmarkStart w:id="0" w:name="_Toc220784933"/>
      <w:r>
        <w:rPr>
          <w:rFonts w:hint="eastAsia"/>
        </w:rPr>
        <w:lastRenderedPageBreak/>
        <w:t>引言</w:t>
      </w:r>
      <w:bookmarkEnd w:id="0"/>
    </w:p>
    <w:p w14:paraId="6A576826" w14:textId="77777777" w:rsidR="00B97EDE" w:rsidRDefault="00000000" w:rsidP="001412E6">
      <w:pPr>
        <w:pStyle w:val="2"/>
        <w:rPr>
          <w:rFonts w:hint="eastAsia"/>
        </w:rPr>
      </w:pPr>
      <w:bookmarkStart w:id="1" w:name="_Toc220784934"/>
      <w:r>
        <w:rPr>
          <w:rFonts w:hint="eastAsia"/>
        </w:rPr>
        <w:t>编写目的</w:t>
      </w:r>
      <w:bookmarkEnd w:id="1"/>
    </w:p>
    <w:p w14:paraId="3643755D" w14:textId="77777777" w:rsidR="001412E6" w:rsidRPr="001412E6" w:rsidRDefault="00E90B43" w:rsidP="001412E6">
      <w:pPr>
        <w:pStyle w:val="Cloudbility-"/>
        <w:ind w:firstLine="480"/>
        <w:rPr>
          <w:rFonts w:hint="eastAsia"/>
        </w:rPr>
      </w:pPr>
      <w:proofErr w:type="gramStart"/>
      <w:r w:rsidRPr="00E90B43">
        <w:rPr>
          <w:rFonts w:hint="eastAsia"/>
        </w:rPr>
        <w:t>{{ purpose</w:t>
      </w:r>
      <w:proofErr w:type="gramEnd"/>
      <w:r w:rsidRPr="00E90B43">
        <w:rPr>
          <w:rFonts w:hint="eastAsia"/>
        </w:rPr>
        <w:t xml:space="preserve"> }}</w:t>
      </w:r>
    </w:p>
    <w:p w14:paraId="54FA386A" w14:textId="77777777" w:rsidR="00B97EDE" w:rsidRDefault="00000000" w:rsidP="001412E6">
      <w:pPr>
        <w:pStyle w:val="2"/>
        <w:rPr>
          <w:rFonts w:hint="eastAsia"/>
        </w:rPr>
      </w:pPr>
      <w:bookmarkStart w:id="2" w:name="_Toc220784935"/>
      <w:r>
        <w:rPr>
          <w:rFonts w:hint="eastAsia"/>
        </w:rPr>
        <w:t>范围</w:t>
      </w:r>
      <w:bookmarkEnd w:id="2"/>
    </w:p>
    <w:p w14:paraId="1E532D3A" w14:textId="77777777" w:rsidR="001412E6" w:rsidRPr="001412E6" w:rsidRDefault="00E90B43" w:rsidP="001412E6">
      <w:pPr>
        <w:pStyle w:val="Cloudbility-"/>
        <w:ind w:firstLine="480"/>
        <w:rPr>
          <w:rFonts w:hint="eastAsia"/>
        </w:rPr>
      </w:pPr>
      <w:proofErr w:type="gramStart"/>
      <w:r w:rsidRPr="00E90B43">
        <w:rPr>
          <w:rFonts w:hint="eastAsia"/>
        </w:rPr>
        <w:t>{{ scope</w:t>
      </w:r>
      <w:proofErr w:type="gramEnd"/>
      <w:r w:rsidRPr="00E90B43">
        <w:rPr>
          <w:rFonts w:hint="eastAsia"/>
        </w:rPr>
        <w:t xml:space="preserve"> }}</w:t>
      </w:r>
    </w:p>
    <w:p w14:paraId="77FAC111" w14:textId="77777777" w:rsidR="000D13AF" w:rsidRPr="000D13AF" w:rsidRDefault="00000000" w:rsidP="002C6FD8">
      <w:pPr>
        <w:pStyle w:val="2"/>
        <w:rPr>
          <w:rFonts w:hint="eastAsia"/>
        </w:rPr>
      </w:pPr>
      <w:bookmarkStart w:id="3" w:name="_Toc220784936"/>
      <w:r>
        <w:rPr>
          <w:rFonts w:hint="eastAsia"/>
        </w:rPr>
        <w:t>术语与缩写解释</w:t>
      </w:r>
      <w:bookmarkEnd w:id="3"/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718"/>
        <w:gridCol w:w="6342"/>
      </w:tblGrid>
      <w:tr w:rsidR="00F175FF" w14:paraId="7791E8BB" w14:textId="77777777" w:rsidTr="00281AEC">
        <w:trPr>
          <w:trHeight w:val="510"/>
        </w:trPr>
        <w:tc>
          <w:tcPr>
            <w:tcW w:w="15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CD8F73" w14:textId="77777777" w:rsidR="00F175FF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术语</w:t>
            </w:r>
          </w:p>
        </w:tc>
        <w:tc>
          <w:tcPr>
            <w:tcW w:w="35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052CBC" w14:textId="77777777" w:rsidR="00F175FF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解释</w:t>
            </w:r>
          </w:p>
        </w:tc>
      </w:tr>
      <w:tr w:rsidR="00F175FF" w14:paraId="4680496B" w14:textId="77777777" w:rsidTr="00EE35E3">
        <w:trPr>
          <w:trHeight w:hRule="exact" w:val="23"/>
          <w:hidden/>
        </w:trPr>
        <w:tc>
          <w:tcPr>
            <w:tcW w:w="1500" w:type="pct"/>
            <w:tcBorders>
              <w:top w:val="single" w:sz="4" w:space="0" w:color="auto"/>
              <w:bottom w:val="nil"/>
            </w:tcBorders>
          </w:tcPr>
          <w:p w14:paraId="339A563B" w14:textId="77777777" w:rsidR="00F175FF" w:rsidRPr="0035302F" w:rsidRDefault="00000000" w:rsidP="00D86FD6">
            <w:pPr>
              <w:spacing w:line="240" w:lineRule="auto"/>
              <w:rPr>
                <w:rFonts w:hint="eastAsia"/>
                <w:vanish/>
              </w:rPr>
            </w:pPr>
            <w:r w:rsidRPr="0035302F">
              <w:rPr>
                <w:vanish/>
              </w:rPr>
              <w:t>{% for t in terms %}</w:t>
            </w:r>
          </w:p>
        </w:tc>
        <w:tc>
          <w:tcPr>
            <w:tcW w:w="3500" w:type="pct"/>
            <w:tcBorders>
              <w:top w:val="single" w:sz="4" w:space="0" w:color="auto"/>
              <w:bottom w:val="nil"/>
            </w:tcBorders>
          </w:tcPr>
          <w:p w14:paraId="42EAD87F" w14:textId="77777777" w:rsidR="00F175FF" w:rsidRDefault="00F175FF" w:rsidP="00D86FD6">
            <w:pPr>
              <w:spacing w:line="240" w:lineRule="auto"/>
              <w:rPr>
                <w:rFonts w:hint="eastAsia"/>
              </w:rPr>
            </w:pPr>
          </w:p>
        </w:tc>
      </w:tr>
      <w:tr w:rsidR="00F175FF" w14:paraId="052710AD" w14:textId="77777777" w:rsidTr="00EE35E3">
        <w:trPr>
          <w:trHeight w:val="510"/>
        </w:trPr>
        <w:tc>
          <w:tcPr>
            <w:tcW w:w="1500" w:type="pct"/>
            <w:tcBorders>
              <w:top w:val="nil"/>
              <w:bottom w:val="nil"/>
            </w:tcBorders>
            <w:vAlign w:val="center"/>
          </w:tcPr>
          <w:p w14:paraId="428D5A13" w14:textId="77777777" w:rsidR="00F175FF" w:rsidRDefault="00000000" w:rsidP="00D86FD6">
            <w:pPr>
              <w:spacing w:line="240" w:lineRule="auto"/>
              <w:rPr>
                <w:rFonts w:hint="eastAsia"/>
              </w:rPr>
            </w:pPr>
            <w:proofErr w:type="gramStart"/>
            <w:r>
              <w:t xml:space="preserve">{{ </w:t>
            </w:r>
            <w:proofErr w:type="spellStart"/>
            <w:r>
              <w:t>t</w:t>
            </w:r>
            <w:proofErr w:type="gramEnd"/>
            <w:r>
              <w:t>.term</w:t>
            </w:r>
            <w:proofErr w:type="spellEnd"/>
            <w:r>
              <w:t xml:space="preserve"> }}</w:t>
            </w:r>
          </w:p>
        </w:tc>
        <w:tc>
          <w:tcPr>
            <w:tcW w:w="3500" w:type="pct"/>
            <w:tcBorders>
              <w:top w:val="nil"/>
              <w:bottom w:val="nil"/>
            </w:tcBorders>
            <w:vAlign w:val="center"/>
          </w:tcPr>
          <w:p w14:paraId="43C55A54" w14:textId="77777777" w:rsidR="00F175FF" w:rsidRDefault="00000000" w:rsidP="00D86FD6">
            <w:pPr>
              <w:spacing w:line="240" w:lineRule="auto"/>
              <w:rPr>
                <w:rFonts w:hint="eastAsia"/>
              </w:rPr>
            </w:pPr>
            <w:proofErr w:type="gramStart"/>
            <w:r>
              <w:t xml:space="preserve">{{ </w:t>
            </w:r>
            <w:proofErr w:type="spellStart"/>
            <w:r>
              <w:t>t</w:t>
            </w:r>
            <w:proofErr w:type="gramEnd"/>
            <w:r>
              <w:t>.definition</w:t>
            </w:r>
            <w:proofErr w:type="spellEnd"/>
            <w:r>
              <w:t xml:space="preserve"> }}</w:t>
            </w:r>
          </w:p>
        </w:tc>
      </w:tr>
      <w:tr w:rsidR="00F175FF" w14:paraId="0D6F0F87" w14:textId="77777777" w:rsidTr="00EE35E3">
        <w:trPr>
          <w:trHeight w:hRule="exact" w:val="23"/>
          <w:hidden/>
        </w:trPr>
        <w:tc>
          <w:tcPr>
            <w:tcW w:w="1500" w:type="pct"/>
            <w:tcBorders>
              <w:top w:val="nil"/>
            </w:tcBorders>
          </w:tcPr>
          <w:p w14:paraId="46B76D40" w14:textId="77777777" w:rsidR="00F175FF" w:rsidRPr="0035302F" w:rsidRDefault="00000000" w:rsidP="00D86FD6">
            <w:pPr>
              <w:spacing w:line="240" w:lineRule="auto"/>
              <w:rPr>
                <w:rFonts w:hint="eastAsia"/>
                <w:vanish/>
              </w:rPr>
            </w:pPr>
            <w:r w:rsidRPr="0035302F">
              <w:rPr>
                <w:vanish/>
              </w:rPr>
              <w:t>{% endfor %}</w:t>
            </w:r>
          </w:p>
        </w:tc>
        <w:tc>
          <w:tcPr>
            <w:tcW w:w="3500" w:type="pct"/>
            <w:tcBorders>
              <w:top w:val="nil"/>
            </w:tcBorders>
          </w:tcPr>
          <w:p w14:paraId="05E71721" w14:textId="77777777" w:rsidR="00F175FF" w:rsidRDefault="00F175FF" w:rsidP="00D86FD6">
            <w:pPr>
              <w:spacing w:line="240" w:lineRule="auto"/>
              <w:rPr>
                <w:rFonts w:hint="eastAsia"/>
              </w:rPr>
            </w:pPr>
          </w:p>
        </w:tc>
      </w:tr>
    </w:tbl>
    <w:p w14:paraId="78B36CE8" w14:textId="77777777" w:rsidR="001412E6" w:rsidRDefault="00000000" w:rsidP="002D089D">
      <w:pPr>
        <w:pStyle w:val="2"/>
        <w:rPr>
          <w:rFonts w:hint="eastAsia"/>
        </w:rPr>
      </w:pPr>
      <w:bookmarkStart w:id="4" w:name="_Toc220784937"/>
      <w:r>
        <w:rPr>
          <w:rFonts w:hint="eastAsia"/>
        </w:rPr>
        <w:t>参考资料</w:t>
      </w:r>
      <w:bookmarkEnd w:id="4"/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2066"/>
        <w:gridCol w:w="1748"/>
        <w:gridCol w:w="1748"/>
        <w:gridCol w:w="1749"/>
        <w:gridCol w:w="1749"/>
      </w:tblGrid>
      <w:tr w:rsidR="002D089D" w14:paraId="7C406472" w14:textId="77777777" w:rsidTr="00D171BD">
        <w:trPr>
          <w:trHeight w:val="510"/>
        </w:trPr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1665E955" w14:textId="77777777" w:rsidR="002D089D" w:rsidRPr="002D089D" w:rsidRDefault="002D089D" w:rsidP="00D171BD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D089D">
              <w:rPr>
                <w:b/>
                <w:bCs/>
              </w:rPr>
              <w:t>标题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5EB52ED4" w14:textId="77777777" w:rsidR="002D089D" w:rsidRPr="002D089D" w:rsidRDefault="002D089D" w:rsidP="00D171BD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D089D">
              <w:rPr>
                <w:b/>
                <w:bCs/>
              </w:rPr>
              <w:t>类型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67D269C2" w14:textId="77777777" w:rsidR="002D089D" w:rsidRPr="002D089D" w:rsidRDefault="002D089D" w:rsidP="00D171BD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D089D">
              <w:rPr>
                <w:b/>
                <w:bCs/>
              </w:rPr>
              <w:t>日期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0E302327" w14:textId="77777777" w:rsidR="002D089D" w:rsidRPr="002D089D" w:rsidRDefault="002D089D" w:rsidP="00D171BD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D089D">
              <w:rPr>
                <w:b/>
                <w:bCs/>
              </w:rPr>
              <w:t>版本</w:t>
            </w:r>
          </w:p>
        </w:tc>
        <w:tc>
          <w:tcPr>
            <w:tcW w:w="1000" w:type="pct"/>
            <w:shd w:val="clear" w:color="auto" w:fill="D9D9D9" w:themeFill="background1" w:themeFillShade="D9"/>
            <w:vAlign w:val="center"/>
          </w:tcPr>
          <w:p w14:paraId="67C14351" w14:textId="77777777" w:rsidR="002D089D" w:rsidRPr="002D089D" w:rsidRDefault="002D089D" w:rsidP="00D171BD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D089D">
              <w:rPr>
                <w:b/>
                <w:bCs/>
              </w:rPr>
              <w:t>备注</w:t>
            </w:r>
          </w:p>
        </w:tc>
      </w:tr>
      <w:tr w:rsidR="002D089D" w14:paraId="70AD32EE" w14:textId="77777777" w:rsidTr="008B3F35">
        <w:trPr>
          <w:trHeight w:hRule="exact" w:val="23"/>
        </w:trPr>
        <w:tc>
          <w:tcPr>
            <w:tcW w:w="1000" w:type="pct"/>
          </w:tcPr>
          <w:p w14:paraId="4D5A6A71" w14:textId="77777777" w:rsidR="002D089D" w:rsidRDefault="009D497A" w:rsidP="002D089D">
            <w:pPr>
              <w:pStyle w:val="Cloudbility-"/>
              <w:ind w:firstLineChars="0" w:firstLine="0"/>
              <w:rPr>
                <w:rFonts w:hint="eastAsia"/>
              </w:rPr>
            </w:pPr>
            <w:r w:rsidRPr="009D497A">
              <w:t xml:space="preserve">{% for ref in </w:t>
            </w:r>
            <w:proofErr w:type="spellStart"/>
            <w:r w:rsidRPr="009D497A">
              <w:t>references_list</w:t>
            </w:r>
            <w:proofErr w:type="spellEnd"/>
            <w:r w:rsidRPr="009D497A">
              <w:t xml:space="preserve"> %}</w:t>
            </w:r>
          </w:p>
        </w:tc>
        <w:tc>
          <w:tcPr>
            <w:tcW w:w="1000" w:type="pct"/>
          </w:tcPr>
          <w:p w14:paraId="20B242CD" w14:textId="77777777" w:rsidR="002D089D" w:rsidRDefault="002D089D" w:rsidP="002D089D">
            <w:pPr>
              <w:pStyle w:val="Cloudbility-"/>
              <w:ind w:firstLineChars="0" w:firstLine="0"/>
              <w:rPr>
                <w:rFonts w:hint="eastAsia"/>
              </w:rPr>
            </w:pPr>
          </w:p>
        </w:tc>
        <w:tc>
          <w:tcPr>
            <w:tcW w:w="1000" w:type="pct"/>
          </w:tcPr>
          <w:p w14:paraId="71B96C77" w14:textId="77777777" w:rsidR="002D089D" w:rsidRDefault="002D089D" w:rsidP="002D089D">
            <w:pPr>
              <w:pStyle w:val="Cloudbility-"/>
              <w:ind w:firstLineChars="0" w:firstLine="0"/>
              <w:rPr>
                <w:rFonts w:hint="eastAsia"/>
              </w:rPr>
            </w:pPr>
          </w:p>
        </w:tc>
        <w:tc>
          <w:tcPr>
            <w:tcW w:w="1000" w:type="pct"/>
          </w:tcPr>
          <w:p w14:paraId="718301B2" w14:textId="77777777" w:rsidR="002D089D" w:rsidRDefault="002D089D" w:rsidP="002D089D">
            <w:pPr>
              <w:pStyle w:val="Cloudbility-"/>
              <w:ind w:firstLineChars="0" w:firstLine="0"/>
              <w:rPr>
                <w:rFonts w:hint="eastAsia"/>
              </w:rPr>
            </w:pPr>
          </w:p>
        </w:tc>
        <w:tc>
          <w:tcPr>
            <w:tcW w:w="1000" w:type="pct"/>
          </w:tcPr>
          <w:p w14:paraId="49E4FC3B" w14:textId="77777777" w:rsidR="002D089D" w:rsidRDefault="002D089D" w:rsidP="002D089D">
            <w:pPr>
              <w:pStyle w:val="Cloudbility-"/>
              <w:ind w:firstLineChars="0" w:firstLine="0"/>
              <w:rPr>
                <w:rFonts w:hint="eastAsia"/>
              </w:rPr>
            </w:pPr>
          </w:p>
        </w:tc>
      </w:tr>
      <w:tr w:rsidR="002D089D" w14:paraId="32B54EC4" w14:textId="77777777" w:rsidTr="00D171BD">
        <w:trPr>
          <w:trHeight w:val="510"/>
        </w:trPr>
        <w:tc>
          <w:tcPr>
            <w:tcW w:w="1000" w:type="pct"/>
            <w:vAlign w:val="center"/>
          </w:tcPr>
          <w:p w14:paraId="3F87C9F3" w14:textId="77777777" w:rsidR="002D089D" w:rsidRDefault="00602AAA" w:rsidP="00D171BD">
            <w:pPr>
              <w:pStyle w:val="Cloudbility-"/>
              <w:ind w:firstLineChars="0" w:firstLine="0"/>
              <w:rPr>
                <w:rFonts w:hint="eastAsia"/>
              </w:rPr>
            </w:pPr>
            <w:proofErr w:type="gramStart"/>
            <w:r w:rsidRPr="00602AAA">
              <w:t xml:space="preserve">{{ </w:t>
            </w:r>
            <w:proofErr w:type="spellStart"/>
            <w:r w:rsidRPr="00602AAA">
              <w:t>ref</w:t>
            </w:r>
            <w:proofErr w:type="gramEnd"/>
            <w:r w:rsidRPr="00602AAA">
              <w:t>.title</w:t>
            </w:r>
            <w:proofErr w:type="spellEnd"/>
            <w:r w:rsidRPr="00602AAA">
              <w:t xml:space="preserve"> }}</w:t>
            </w:r>
          </w:p>
        </w:tc>
        <w:tc>
          <w:tcPr>
            <w:tcW w:w="1000" w:type="pct"/>
            <w:vAlign w:val="center"/>
          </w:tcPr>
          <w:p w14:paraId="575B41EC" w14:textId="77777777" w:rsidR="002D089D" w:rsidRDefault="00602AAA" w:rsidP="00D171BD">
            <w:pPr>
              <w:pStyle w:val="Cloudbility-"/>
              <w:ind w:firstLineChars="0" w:firstLine="0"/>
              <w:rPr>
                <w:rFonts w:hint="eastAsia"/>
              </w:rPr>
            </w:pPr>
            <w:proofErr w:type="gramStart"/>
            <w:r w:rsidRPr="00602AAA">
              <w:t xml:space="preserve">{{ </w:t>
            </w:r>
            <w:proofErr w:type="spellStart"/>
            <w:r w:rsidRPr="00602AAA">
              <w:t>ref</w:t>
            </w:r>
            <w:proofErr w:type="gramEnd"/>
            <w:r w:rsidRPr="00602AAA">
              <w:t>.type</w:t>
            </w:r>
            <w:proofErr w:type="spellEnd"/>
            <w:r w:rsidRPr="00602AAA">
              <w:t xml:space="preserve"> }}</w:t>
            </w:r>
          </w:p>
        </w:tc>
        <w:tc>
          <w:tcPr>
            <w:tcW w:w="1000" w:type="pct"/>
            <w:vAlign w:val="center"/>
          </w:tcPr>
          <w:p w14:paraId="62FCE1FC" w14:textId="77777777" w:rsidR="002D089D" w:rsidRDefault="00602AAA" w:rsidP="00D171BD">
            <w:pPr>
              <w:pStyle w:val="Cloudbility-"/>
              <w:ind w:firstLineChars="0" w:firstLine="0"/>
              <w:rPr>
                <w:rFonts w:hint="eastAsia"/>
              </w:rPr>
            </w:pPr>
            <w:proofErr w:type="gramStart"/>
            <w:r w:rsidRPr="00602AAA">
              <w:t xml:space="preserve">{{ </w:t>
            </w:r>
            <w:proofErr w:type="spellStart"/>
            <w:r w:rsidRPr="00602AAA">
              <w:t>ref</w:t>
            </w:r>
            <w:proofErr w:type="gramEnd"/>
            <w:r w:rsidRPr="00602AAA">
              <w:t>.date</w:t>
            </w:r>
            <w:proofErr w:type="spellEnd"/>
            <w:r w:rsidRPr="00602AAA">
              <w:t xml:space="preserve"> }}</w:t>
            </w:r>
          </w:p>
        </w:tc>
        <w:tc>
          <w:tcPr>
            <w:tcW w:w="1000" w:type="pct"/>
            <w:vAlign w:val="center"/>
          </w:tcPr>
          <w:p w14:paraId="1A7665ED" w14:textId="77777777" w:rsidR="002D089D" w:rsidRDefault="00602AAA" w:rsidP="00D171BD">
            <w:pPr>
              <w:pStyle w:val="Cloudbility-"/>
              <w:ind w:firstLineChars="0" w:firstLine="0"/>
              <w:rPr>
                <w:rFonts w:hint="eastAsia"/>
              </w:rPr>
            </w:pPr>
            <w:proofErr w:type="gramStart"/>
            <w:r w:rsidRPr="00602AAA">
              <w:t xml:space="preserve">{{ </w:t>
            </w:r>
            <w:proofErr w:type="spellStart"/>
            <w:r w:rsidRPr="00602AAA">
              <w:t>ref</w:t>
            </w:r>
            <w:proofErr w:type="gramEnd"/>
            <w:r w:rsidRPr="00602AAA">
              <w:t>.version</w:t>
            </w:r>
            <w:proofErr w:type="spellEnd"/>
            <w:r w:rsidRPr="00602AAA">
              <w:t xml:space="preserve"> }}</w:t>
            </w:r>
          </w:p>
        </w:tc>
        <w:tc>
          <w:tcPr>
            <w:tcW w:w="1000" w:type="pct"/>
            <w:vAlign w:val="center"/>
          </w:tcPr>
          <w:p w14:paraId="4B3105B8" w14:textId="77777777" w:rsidR="002D089D" w:rsidRDefault="007E7A1D" w:rsidP="00D171BD">
            <w:pPr>
              <w:pStyle w:val="Cloudbility-"/>
              <w:ind w:firstLineChars="0" w:firstLine="0"/>
              <w:rPr>
                <w:rFonts w:hint="eastAsia"/>
              </w:rPr>
            </w:pPr>
            <w:proofErr w:type="gramStart"/>
            <w:r w:rsidRPr="007E7A1D">
              <w:t xml:space="preserve">{{ </w:t>
            </w:r>
            <w:proofErr w:type="spellStart"/>
            <w:r w:rsidRPr="007E7A1D">
              <w:t>ref</w:t>
            </w:r>
            <w:proofErr w:type="gramEnd"/>
            <w:r w:rsidRPr="007E7A1D">
              <w:t>.note</w:t>
            </w:r>
            <w:proofErr w:type="spellEnd"/>
            <w:r w:rsidRPr="007E7A1D">
              <w:t xml:space="preserve"> }}</w:t>
            </w:r>
          </w:p>
        </w:tc>
      </w:tr>
      <w:tr w:rsidR="002D089D" w14:paraId="0356B1C2" w14:textId="77777777" w:rsidTr="008B3F35">
        <w:trPr>
          <w:trHeight w:hRule="exact" w:val="23"/>
        </w:trPr>
        <w:tc>
          <w:tcPr>
            <w:tcW w:w="1000" w:type="pct"/>
          </w:tcPr>
          <w:p w14:paraId="709B96C2" w14:textId="77777777" w:rsidR="002D089D" w:rsidRDefault="00F32445" w:rsidP="002D089D">
            <w:pPr>
              <w:pStyle w:val="Cloudbility-"/>
              <w:ind w:firstLineChars="0" w:firstLine="0"/>
              <w:rPr>
                <w:rFonts w:hint="eastAsia"/>
              </w:rPr>
            </w:pPr>
            <w:r w:rsidRPr="00F32445">
              <w:t xml:space="preserve">{% </w:t>
            </w:r>
            <w:proofErr w:type="spellStart"/>
            <w:r w:rsidRPr="00F32445">
              <w:t>endfor</w:t>
            </w:r>
            <w:proofErr w:type="spellEnd"/>
            <w:r w:rsidRPr="00F32445">
              <w:t xml:space="preserve"> %}</w:t>
            </w:r>
          </w:p>
        </w:tc>
        <w:tc>
          <w:tcPr>
            <w:tcW w:w="1000" w:type="pct"/>
          </w:tcPr>
          <w:p w14:paraId="1BF37D5A" w14:textId="77777777" w:rsidR="002D089D" w:rsidRDefault="002D089D" w:rsidP="002D089D">
            <w:pPr>
              <w:pStyle w:val="Cloudbility-"/>
              <w:ind w:firstLineChars="0" w:firstLine="0"/>
              <w:rPr>
                <w:rFonts w:hint="eastAsia"/>
              </w:rPr>
            </w:pPr>
          </w:p>
        </w:tc>
        <w:tc>
          <w:tcPr>
            <w:tcW w:w="1000" w:type="pct"/>
          </w:tcPr>
          <w:p w14:paraId="671C9652" w14:textId="77777777" w:rsidR="002D089D" w:rsidRDefault="002D089D" w:rsidP="002D089D">
            <w:pPr>
              <w:pStyle w:val="Cloudbility-"/>
              <w:ind w:firstLineChars="0" w:firstLine="0"/>
              <w:rPr>
                <w:rFonts w:hint="eastAsia"/>
              </w:rPr>
            </w:pPr>
          </w:p>
        </w:tc>
        <w:tc>
          <w:tcPr>
            <w:tcW w:w="1000" w:type="pct"/>
          </w:tcPr>
          <w:p w14:paraId="4EBFC392" w14:textId="77777777" w:rsidR="002D089D" w:rsidRDefault="002D089D" w:rsidP="002D089D">
            <w:pPr>
              <w:pStyle w:val="Cloudbility-"/>
              <w:ind w:firstLineChars="0" w:firstLine="0"/>
              <w:rPr>
                <w:rFonts w:hint="eastAsia"/>
              </w:rPr>
            </w:pPr>
          </w:p>
        </w:tc>
        <w:tc>
          <w:tcPr>
            <w:tcW w:w="1000" w:type="pct"/>
          </w:tcPr>
          <w:p w14:paraId="2DBE9494" w14:textId="77777777" w:rsidR="002D089D" w:rsidRDefault="002D089D" w:rsidP="002D089D">
            <w:pPr>
              <w:pStyle w:val="Cloudbility-"/>
              <w:ind w:firstLineChars="0" w:firstLine="0"/>
              <w:rPr>
                <w:rFonts w:hint="eastAsia"/>
              </w:rPr>
            </w:pPr>
          </w:p>
        </w:tc>
      </w:tr>
    </w:tbl>
    <w:p w14:paraId="2FEE1799" w14:textId="77777777" w:rsidR="002D089D" w:rsidRPr="001412E6" w:rsidRDefault="002D089D" w:rsidP="002D089D">
      <w:pPr>
        <w:pStyle w:val="Cloudbility-"/>
        <w:ind w:firstLineChars="0" w:firstLine="0"/>
        <w:rPr>
          <w:rFonts w:hint="eastAsia"/>
        </w:rPr>
      </w:pPr>
    </w:p>
    <w:p w14:paraId="5C0C244B" w14:textId="77777777" w:rsidR="00B97EDE" w:rsidRDefault="00000000">
      <w:pPr>
        <w:pStyle w:val="1"/>
        <w:rPr>
          <w:rFonts w:hint="eastAsia"/>
        </w:rPr>
      </w:pPr>
      <w:bookmarkStart w:id="5" w:name="_Toc220784938"/>
      <w:r>
        <w:rPr>
          <w:rFonts w:hint="eastAsia"/>
        </w:rPr>
        <w:t>项目背景</w:t>
      </w:r>
      <w:bookmarkEnd w:id="5"/>
    </w:p>
    <w:p w14:paraId="58D937AC" w14:textId="77777777" w:rsidR="00B97EDE" w:rsidRDefault="00000000">
      <w:pPr>
        <w:pStyle w:val="2"/>
        <w:rPr>
          <w:rFonts w:hint="eastAsia"/>
        </w:rPr>
      </w:pPr>
      <w:bookmarkStart w:id="6" w:name="_Toc220784939"/>
      <w:r>
        <w:rPr>
          <w:rFonts w:hint="eastAsia"/>
        </w:rPr>
        <w:t>项目来源</w:t>
      </w:r>
      <w:bookmarkEnd w:id="6"/>
    </w:p>
    <w:p w14:paraId="2039A6F1" w14:textId="77777777" w:rsidR="00B97EDE" w:rsidRDefault="000120AF" w:rsidP="001412E6">
      <w:pPr>
        <w:pStyle w:val="Cloudbility-"/>
        <w:spacing w:after="190"/>
        <w:ind w:firstLine="480"/>
        <w:rPr>
          <w:rFonts w:hint="eastAsia"/>
        </w:rPr>
      </w:pPr>
      <w:proofErr w:type="gramStart"/>
      <w:r w:rsidRPr="000120AF">
        <w:rPr>
          <w:rFonts w:hint="eastAsia"/>
        </w:rPr>
        <w:t xml:space="preserve">{{ </w:t>
      </w:r>
      <w:proofErr w:type="spellStart"/>
      <w:r w:rsidRPr="000120AF">
        <w:rPr>
          <w:rFonts w:hint="eastAsia"/>
        </w:rPr>
        <w:t>project</w:t>
      </w:r>
      <w:proofErr w:type="gramEnd"/>
      <w:r w:rsidRPr="000120AF">
        <w:rPr>
          <w:rFonts w:hint="eastAsia"/>
        </w:rPr>
        <w:t>_</w:t>
      </w:r>
      <w:proofErr w:type="gramStart"/>
      <w:r w:rsidRPr="000120AF">
        <w:rPr>
          <w:rFonts w:hint="eastAsia"/>
        </w:rPr>
        <w:t>source</w:t>
      </w:r>
      <w:proofErr w:type="spellEnd"/>
      <w:r w:rsidRPr="000120AF">
        <w:rPr>
          <w:rFonts w:hint="eastAsia"/>
        </w:rPr>
        <w:t xml:space="preserve"> }</w:t>
      </w:r>
      <w:proofErr w:type="gramEnd"/>
      <w:r w:rsidRPr="000120AF">
        <w:rPr>
          <w:rFonts w:hint="eastAsia"/>
        </w:rPr>
        <w:t>}</w:t>
      </w:r>
    </w:p>
    <w:p w14:paraId="5EC61CC7" w14:textId="77777777" w:rsidR="00187F8D" w:rsidRDefault="00187F8D" w:rsidP="00187F8D">
      <w:pPr>
        <w:pStyle w:val="2"/>
        <w:rPr>
          <w:rFonts w:hint="eastAsia"/>
        </w:rPr>
      </w:pPr>
      <w:bookmarkStart w:id="7" w:name="_Toc220784940"/>
      <w:r>
        <w:rPr>
          <w:rFonts w:hint="eastAsia"/>
        </w:rPr>
        <w:t>现状与痛点</w:t>
      </w:r>
      <w:bookmarkEnd w:id="7"/>
    </w:p>
    <w:p w14:paraId="714AE518" w14:textId="77777777" w:rsidR="00187F8D" w:rsidRDefault="00187F8D" w:rsidP="00FA0758">
      <w:pPr>
        <w:pStyle w:val="Cloudbility-"/>
        <w:ind w:firstLine="480"/>
        <w:rPr>
          <w:rFonts w:hint="eastAsia"/>
        </w:rPr>
      </w:pPr>
      <w:proofErr w:type="gramStart"/>
      <w:r w:rsidRPr="00187F8D">
        <w:t xml:space="preserve">{{ </w:t>
      </w:r>
      <w:proofErr w:type="spellStart"/>
      <w:r w:rsidRPr="00187F8D">
        <w:t>current</w:t>
      </w:r>
      <w:proofErr w:type="gramEnd"/>
      <w:r w:rsidRPr="00187F8D">
        <w:t>_state_and_pain_</w:t>
      </w:r>
      <w:proofErr w:type="gramStart"/>
      <w:r w:rsidRPr="00187F8D">
        <w:t>points</w:t>
      </w:r>
      <w:proofErr w:type="spellEnd"/>
      <w:r w:rsidRPr="00187F8D">
        <w:t xml:space="preserve"> }</w:t>
      </w:r>
      <w:proofErr w:type="gramEnd"/>
      <w:r w:rsidRPr="00187F8D">
        <w:t>}</w:t>
      </w:r>
    </w:p>
    <w:p w14:paraId="6143ABA6" w14:textId="77777777" w:rsidR="00B97EDE" w:rsidRDefault="00000000" w:rsidP="001412E6">
      <w:pPr>
        <w:pStyle w:val="2"/>
        <w:rPr>
          <w:rFonts w:hint="eastAsia"/>
        </w:rPr>
      </w:pPr>
      <w:bookmarkStart w:id="8" w:name="_Toc220784941"/>
      <w:r>
        <w:rPr>
          <w:rFonts w:hint="eastAsia"/>
        </w:rPr>
        <w:t>项目范围及目标</w:t>
      </w:r>
      <w:bookmarkEnd w:id="8"/>
    </w:p>
    <w:p w14:paraId="7C1CE8BA" w14:textId="77777777" w:rsidR="001412E6" w:rsidRDefault="00E53363" w:rsidP="00FA0758">
      <w:pPr>
        <w:pStyle w:val="Cloudbility-"/>
        <w:ind w:firstLine="480"/>
        <w:rPr>
          <w:rFonts w:hint="eastAsia"/>
        </w:rPr>
      </w:pPr>
      <w:proofErr w:type="gramStart"/>
      <w:r w:rsidRPr="00E53363">
        <w:rPr>
          <w:rFonts w:hint="eastAsia"/>
        </w:rPr>
        <w:t xml:space="preserve">{{ </w:t>
      </w:r>
      <w:proofErr w:type="spellStart"/>
      <w:r w:rsidRPr="00E53363">
        <w:rPr>
          <w:rFonts w:hint="eastAsia"/>
        </w:rPr>
        <w:t>project</w:t>
      </w:r>
      <w:proofErr w:type="gramEnd"/>
      <w:r w:rsidRPr="00E53363">
        <w:rPr>
          <w:rFonts w:hint="eastAsia"/>
        </w:rPr>
        <w:t>_scope_and_</w:t>
      </w:r>
      <w:proofErr w:type="gramStart"/>
      <w:r w:rsidRPr="00E53363">
        <w:rPr>
          <w:rFonts w:hint="eastAsia"/>
        </w:rPr>
        <w:t>objectives</w:t>
      </w:r>
      <w:proofErr w:type="spellEnd"/>
      <w:r w:rsidRPr="00E53363">
        <w:rPr>
          <w:rFonts w:hint="eastAsia"/>
        </w:rPr>
        <w:t xml:space="preserve"> }</w:t>
      </w:r>
      <w:proofErr w:type="gramEnd"/>
      <w:r w:rsidRPr="00E53363">
        <w:rPr>
          <w:rFonts w:hint="eastAsia"/>
        </w:rPr>
        <w:t>}</w:t>
      </w:r>
    </w:p>
    <w:p w14:paraId="7C191736" w14:textId="77777777" w:rsidR="002378B7" w:rsidRDefault="002378B7" w:rsidP="002378B7">
      <w:pPr>
        <w:pStyle w:val="2"/>
        <w:rPr>
          <w:rFonts w:hint="eastAsia"/>
        </w:rPr>
      </w:pPr>
      <w:bookmarkStart w:id="9" w:name="_Toc220784942"/>
      <w:r w:rsidRPr="002378B7">
        <w:lastRenderedPageBreak/>
        <w:t>成功指标与基线数据</w:t>
      </w:r>
      <w:bookmarkEnd w:id="9"/>
    </w:p>
    <w:p w14:paraId="699C6555" w14:textId="77777777" w:rsidR="002378B7" w:rsidRDefault="002378B7" w:rsidP="00FA0758">
      <w:pPr>
        <w:pStyle w:val="Cloudbility-"/>
        <w:ind w:firstLine="480"/>
        <w:rPr>
          <w:rFonts w:hint="eastAsia"/>
        </w:rPr>
      </w:pPr>
      <w:proofErr w:type="gramStart"/>
      <w:r w:rsidRPr="002378B7">
        <w:t xml:space="preserve">{{ </w:t>
      </w:r>
      <w:proofErr w:type="spellStart"/>
      <w:r w:rsidRPr="002378B7">
        <w:t>success</w:t>
      </w:r>
      <w:proofErr w:type="gramEnd"/>
      <w:r w:rsidRPr="002378B7">
        <w:t>_metrics_and_</w:t>
      </w:r>
      <w:proofErr w:type="gramStart"/>
      <w:r w:rsidRPr="002378B7">
        <w:t>baseline</w:t>
      </w:r>
      <w:proofErr w:type="spellEnd"/>
      <w:r w:rsidRPr="002378B7">
        <w:t xml:space="preserve"> }</w:t>
      </w:r>
      <w:proofErr w:type="gramEnd"/>
      <w:r w:rsidRPr="002378B7">
        <w:t>}</w:t>
      </w:r>
    </w:p>
    <w:p w14:paraId="2FE84B51" w14:textId="77777777" w:rsidR="00B97EDE" w:rsidRDefault="00000000" w:rsidP="001412E6">
      <w:pPr>
        <w:pStyle w:val="2"/>
        <w:rPr>
          <w:rFonts w:hint="eastAsia"/>
        </w:rPr>
      </w:pPr>
      <w:bookmarkStart w:id="10" w:name="_Toc220784943"/>
      <w:r>
        <w:rPr>
          <w:rFonts w:hint="eastAsia"/>
        </w:rPr>
        <w:t>项目潜在客户</w:t>
      </w:r>
      <w:bookmarkEnd w:id="10"/>
    </w:p>
    <w:p w14:paraId="7D9E294E" w14:textId="77777777" w:rsidR="001412E6" w:rsidRDefault="00543393" w:rsidP="00FA0758">
      <w:pPr>
        <w:pStyle w:val="Cloudbility-"/>
        <w:ind w:firstLine="480"/>
        <w:rPr>
          <w:rFonts w:hint="eastAsia"/>
        </w:rPr>
      </w:pPr>
      <w:proofErr w:type="gramStart"/>
      <w:r w:rsidRPr="00543393">
        <w:rPr>
          <w:rFonts w:hint="eastAsia"/>
        </w:rPr>
        <w:t xml:space="preserve">{{ </w:t>
      </w:r>
      <w:proofErr w:type="spellStart"/>
      <w:r w:rsidRPr="00543393">
        <w:rPr>
          <w:rFonts w:hint="eastAsia"/>
        </w:rPr>
        <w:t>target</w:t>
      </w:r>
      <w:proofErr w:type="gramEnd"/>
      <w:r w:rsidRPr="00543393">
        <w:rPr>
          <w:rFonts w:hint="eastAsia"/>
        </w:rPr>
        <w:t>_</w:t>
      </w:r>
      <w:proofErr w:type="gramStart"/>
      <w:r w:rsidRPr="00543393">
        <w:rPr>
          <w:rFonts w:hint="eastAsia"/>
        </w:rPr>
        <w:t>customers</w:t>
      </w:r>
      <w:proofErr w:type="spellEnd"/>
      <w:r w:rsidRPr="00543393">
        <w:rPr>
          <w:rFonts w:hint="eastAsia"/>
        </w:rPr>
        <w:t xml:space="preserve"> }</w:t>
      </w:r>
      <w:proofErr w:type="gramEnd"/>
      <w:r w:rsidRPr="00543393">
        <w:rPr>
          <w:rFonts w:hint="eastAsia"/>
        </w:rPr>
        <w:t>}</w:t>
      </w:r>
    </w:p>
    <w:p w14:paraId="37A38F18" w14:textId="77777777" w:rsidR="00F4727B" w:rsidRDefault="00F4727B" w:rsidP="00F4727B">
      <w:pPr>
        <w:pStyle w:val="2"/>
        <w:rPr>
          <w:rFonts w:hint="eastAsia"/>
        </w:rPr>
      </w:pPr>
      <w:bookmarkStart w:id="11" w:name="_Toc220784944"/>
      <w:r w:rsidRPr="00F4727B">
        <w:t>约束与假设</w:t>
      </w:r>
      <w:bookmarkEnd w:id="11"/>
    </w:p>
    <w:p w14:paraId="18B56C01" w14:textId="77777777" w:rsidR="009519B1" w:rsidRDefault="009519B1" w:rsidP="00EB000D">
      <w:pPr>
        <w:pStyle w:val="Cloudbility-"/>
        <w:ind w:left="20" w:firstLineChars="175" w:firstLine="420"/>
        <w:rPr>
          <w:rFonts w:hint="eastAsia"/>
        </w:rPr>
      </w:pPr>
      <w:proofErr w:type="gramStart"/>
      <w:r w:rsidRPr="009519B1">
        <w:t xml:space="preserve">{{ </w:t>
      </w:r>
      <w:proofErr w:type="spellStart"/>
      <w:r w:rsidR="00EB000D" w:rsidRPr="00EB000D">
        <w:t>constraints</w:t>
      </w:r>
      <w:proofErr w:type="gramEnd"/>
      <w:r w:rsidR="00EB000D" w:rsidRPr="00EB000D">
        <w:t>_and_</w:t>
      </w:r>
      <w:proofErr w:type="gramStart"/>
      <w:r w:rsidR="00EB000D" w:rsidRPr="00EB000D">
        <w:t>assumptions</w:t>
      </w:r>
      <w:proofErr w:type="spellEnd"/>
      <w:r w:rsidR="006C7F46">
        <w:rPr>
          <w:rFonts w:hint="eastAsia"/>
        </w:rPr>
        <w:t xml:space="preserve"> </w:t>
      </w:r>
      <w:r w:rsidRPr="009519B1">
        <w:t>}</w:t>
      </w:r>
      <w:proofErr w:type="gramEnd"/>
      <w:r w:rsidRPr="009519B1">
        <w:t>}</w:t>
      </w:r>
    </w:p>
    <w:p w14:paraId="02FD2581" w14:textId="77777777" w:rsidR="00B97EDE" w:rsidRDefault="004C173C">
      <w:pPr>
        <w:pStyle w:val="1"/>
        <w:rPr>
          <w:rFonts w:hint="eastAsia"/>
        </w:rPr>
      </w:pPr>
      <w:bookmarkStart w:id="12" w:name="_Toc220784945"/>
      <w:r>
        <w:rPr>
          <w:rFonts w:hint="eastAsia"/>
        </w:rPr>
        <w:t>方案与产品设计</w:t>
      </w:r>
      <w:bookmarkEnd w:id="12"/>
    </w:p>
    <w:p w14:paraId="44946FC0" w14:textId="77777777" w:rsidR="000D2EB3" w:rsidRDefault="000D2EB3" w:rsidP="000D2EB3">
      <w:pPr>
        <w:pStyle w:val="2"/>
        <w:rPr>
          <w:rFonts w:hint="eastAsia"/>
        </w:rPr>
      </w:pPr>
      <w:bookmarkStart w:id="13" w:name="_Toc220784946"/>
      <w:r w:rsidRPr="000D2EB3">
        <w:t>核心业务场景与用户角色</w:t>
      </w:r>
      <w:bookmarkEnd w:id="13"/>
    </w:p>
    <w:p w14:paraId="0D8FE0D6" w14:textId="77777777" w:rsidR="000D2EB3" w:rsidRDefault="00A40FD2" w:rsidP="00DF20A6">
      <w:pPr>
        <w:pStyle w:val="Cloudbility-"/>
        <w:ind w:firstLine="480"/>
        <w:rPr>
          <w:rFonts w:hint="eastAsia"/>
        </w:rPr>
      </w:pPr>
      <w:proofErr w:type="gramStart"/>
      <w:r w:rsidRPr="00A40FD2">
        <w:t xml:space="preserve">{{ </w:t>
      </w:r>
      <w:proofErr w:type="spellStart"/>
      <w:r w:rsidRPr="00A40FD2">
        <w:t>core</w:t>
      </w:r>
      <w:proofErr w:type="gramEnd"/>
      <w:r w:rsidRPr="00A40FD2">
        <w:t>_scenarios_and_user_</w:t>
      </w:r>
      <w:proofErr w:type="gramStart"/>
      <w:r w:rsidRPr="00A40FD2">
        <w:t>roles</w:t>
      </w:r>
      <w:proofErr w:type="spellEnd"/>
      <w:r w:rsidRPr="00A40FD2">
        <w:t xml:space="preserve"> }</w:t>
      </w:r>
      <w:proofErr w:type="gramEnd"/>
      <w:r w:rsidRPr="00A40FD2">
        <w:t>}</w:t>
      </w:r>
    </w:p>
    <w:p w14:paraId="63B1322E" w14:textId="77777777" w:rsidR="00070431" w:rsidRDefault="00070431" w:rsidP="00070431">
      <w:pPr>
        <w:pStyle w:val="2"/>
        <w:rPr>
          <w:rFonts w:hint="eastAsia"/>
        </w:rPr>
      </w:pPr>
      <w:bookmarkStart w:id="14" w:name="_Toc220784947"/>
      <w:r w:rsidRPr="00070431">
        <w:t>需求总</w:t>
      </w:r>
      <w:proofErr w:type="gramStart"/>
      <w:r w:rsidRPr="00070431">
        <w:t>览</w:t>
      </w:r>
      <w:bookmarkEnd w:id="14"/>
      <w:proofErr w:type="gramEnd"/>
    </w:p>
    <w:p w14:paraId="1FDEF0A5" w14:textId="77777777" w:rsidR="00070431" w:rsidRDefault="00070431" w:rsidP="00363EB0">
      <w:pPr>
        <w:pStyle w:val="Cloudbility-"/>
        <w:ind w:firstLine="480"/>
        <w:rPr>
          <w:rFonts w:hint="eastAsia"/>
        </w:rPr>
      </w:pPr>
      <w:proofErr w:type="gramStart"/>
      <w:r w:rsidRPr="00070431">
        <w:t xml:space="preserve">{{ </w:t>
      </w:r>
      <w:proofErr w:type="spellStart"/>
      <w:r w:rsidRPr="00070431">
        <w:t>requirements</w:t>
      </w:r>
      <w:proofErr w:type="gramEnd"/>
      <w:r w:rsidRPr="00070431">
        <w:t>_</w:t>
      </w:r>
      <w:proofErr w:type="gramStart"/>
      <w:r w:rsidRPr="00070431">
        <w:t>overview</w:t>
      </w:r>
      <w:proofErr w:type="spellEnd"/>
      <w:r w:rsidRPr="00070431">
        <w:t xml:space="preserve"> }</w:t>
      </w:r>
      <w:proofErr w:type="gramEnd"/>
      <w:r w:rsidRPr="00070431">
        <w:t>}</w:t>
      </w:r>
    </w:p>
    <w:p w14:paraId="46C2ACED" w14:textId="77777777" w:rsidR="00603109" w:rsidRDefault="00603109" w:rsidP="00603109">
      <w:pPr>
        <w:pStyle w:val="2"/>
        <w:rPr>
          <w:rFonts w:hint="eastAsia"/>
        </w:rPr>
      </w:pPr>
      <w:bookmarkStart w:id="15" w:name="_Toc220784948"/>
      <w:r w:rsidRPr="00603109">
        <w:t>MVP 范围与边界</w:t>
      </w:r>
      <w:bookmarkEnd w:id="15"/>
    </w:p>
    <w:p w14:paraId="3570E8C6" w14:textId="77777777" w:rsidR="00603109" w:rsidRDefault="00603109" w:rsidP="00FC1AF9">
      <w:pPr>
        <w:pStyle w:val="Cloudbility-"/>
        <w:ind w:firstLine="480"/>
        <w:rPr>
          <w:rFonts w:hint="eastAsia"/>
        </w:rPr>
      </w:pPr>
      <w:proofErr w:type="gramStart"/>
      <w:r w:rsidRPr="00603109">
        <w:t xml:space="preserve">{{ </w:t>
      </w:r>
      <w:proofErr w:type="spellStart"/>
      <w:r w:rsidRPr="00603109">
        <w:t>mvp</w:t>
      </w:r>
      <w:proofErr w:type="gramEnd"/>
      <w:r w:rsidRPr="00603109">
        <w:t>_scope_and_</w:t>
      </w:r>
      <w:proofErr w:type="gramStart"/>
      <w:r w:rsidRPr="00603109">
        <w:t>boundaries</w:t>
      </w:r>
      <w:proofErr w:type="spellEnd"/>
      <w:r w:rsidRPr="00603109">
        <w:t xml:space="preserve"> }</w:t>
      </w:r>
      <w:proofErr w:type="gramEnd"/>
      <w:r w:rsidRPr="00603109">
        <w:t>}</w:t>
      </w:r>
    </w:p>
    <w:p w14:paraId="479EC441" w14:textId="77777777" w:rsidR="00B97EDE" w:rsidRDefault="00000000" w:rsidP="001412E6">
      <w:pPr>
        <w:pStyle w:val="2"/>
        <w:rPr>
          <w:rFonts w:hint="eastAsia"/>
        </w:rPr>
      </w:pPr>
      <w:bookmarkStart w:id="16" w:name="_Toc220784949"/>
      <w:r>
        <w:rPr>
          <w:rFonts w:hint="eastAsia"/>
        </w:rPr>
        <w:t>产品</w:t>
      </w:r>
      <w:r w:rsidR="0022150D">
        <w:rPr>
          <w:rFonts w:hint="eastAsia"/>
        </w:rPr>
        <w:t>核心功能描述</w:t>
      </w:r>
      <w:bookmarkEnd w:id="16"/>
    </w:p>
    <w:p w14:paraId="30DBC0AA" w14:textId="77777777" w:rsidR="00BF2B2A" w:rsidRPr="00BF2B2A" w:rsidRDefault="00DC4C95" w:rsidP="003321C1">
      <w:pPr>
        <w:pStyle w:val="Cloudbility-"/>
        <w:ind w:firstLine="480"/>
        <w:rPr>
          <w:rFonts w:hint="eastAsia"/>
        </w:rPr>
      </w:pPr>
      <w:proofErr w:type="gramStart"/>
      <w:r w:rsidRPr="00DC4C95">
        <w:t xml:space="preserve">{{ </w:t>
      </w:r>
      <w:proofErr w:type="spellStart"/>
      <w:r w:rsidRPr="00DC4C95">
        <w:t>core</w:t>
      </w:r>
      <w:proofErr w:type="gramEnd"/>
      <w:r w:rsidRPr="00DC4C95">
        <w:t>_product_</w:t>
      </w:r>
      <w:proofErr w:type="gramStart"/>
      <w:r w:rsidRPr="00DC4C95">
        <w:t>features</w:t>
      </w:r>
      <w:proofErr w:type="spellEnd"/>
      <w:r w:rsidRPr="00DC4C95">
        <w:t xml:space="preserve"> }</w:t>
      </w:r>
      <w:proofErr w:type="gramEnd"/>
      <w:r w:rsidRPr="00DC4C95">
        <w:t>}</w:t>
      </w:r>
    </w:p>
    <w:p w14:paraId="797B056F" w14:textId="77777777" w:rsidR="00D87AB1" w:rsidRDefault="00D87AB1" w:rsidP="00D87AB1">
      <w:pPr>
        <w:pStyle w:val="2"/>
        <w:rPr>
          <w:rFonts w:hint="eastAsia"/>
        </w:rPr>
      </w:pPr>
      <w:bookmarkStart w:id="17" w:name="_Toc220784950"/>
      <w:r w:rsidRPr="00D87AB1">
        <w:t>数据与报表口径</w:t>
      </w:r>
      <w:bookmarkEnd w:id="17"/>
    </w:p>
    <w:p w14:paraId="7F8C5EB1" w14:textId="77777777" w:rsidR="00D87AB1" w:rsidRDefault="00C705DA" w:rsidP="00425065">
      <w:pPr>
        <w:pStyle w:val="Cloudbility-"/>
        <w:ind w:firstLine="480"/>
        <w:rPr>
          <w:rFonts w:hint="eastAsia"/>
        </w:rPr>
      </w:pPr>
      <w:proofErr w:type="gramStart"/>
      <w:r w:rsidRPr="00C705DA">
        <w:t xml:space="preserve">{{ </w:t>
      </w:r>
      <w:proofErr w:type="spellStart"/>
      <w:r w:rsidRPr="00C705DA">
        <w:t>data</w:t>
      </w:r>
      <w:proofErr w:type="gramEnd"/>
      <w:r w:rsidRPr="00C705DA">
        <w:t>_and_reporting_</w:t>
      </w:r>
      <w:proofErr w:type="gramStart"/>
      <w:r w:rsidRPr="00C705DA">
        <w:t>definitions</w:t>
      </w:r>
      <w:proofErr w:type="spellEnd"/>
      <w:r w:rsidRPr="00C705DA">
        <w:t xml:space="preserve"> }</w:t>
      </w:r>
      <w:proofErr w:type="gramEnd"/>
      <w:r w:rsidRPr="00C705DA">
        <w:t>}</w:t>
      </w:r>
    </w:p>
    <w:p w14:paraId="4719B7BE" w14:textId="77777777" w:rsidR="00E96226" w:rsidRDefault="00E96226" w:rsidP="00E96226">
      <w:pPr>
        <w:pStyle w:val="2"/>
        <w:rPr>
          <w:rFonts w:hint="eastAsia"/>
        </w:rPr>
      </w:pPr>
      <w:bookmarkStart w:id="18" w:name="_Toc220784951"/>
      <w:r w:rsidRPr="00E96226">
        <w:t>交互原型/页面清单</w:t>
      </w:r>
      <w:bookmarkEnd w:id="18"/>
    </w:p>
    <w:p w14:paraId="40AACF36" w14:textId="77777777" w:rsidR="00E96226" w:rsidRDefault="00883B3A" w:rsidP="00591A32">
      <w:pPr>
        <w:pStyle w:val="Cloudbility-"/>
        <w:ind w:firstLine="480"/>
        <w:rPr>
          <w:rFonts w:hint="eastAsia"/>
        </w:rPr>
      </w:pPr>
      <w:proofErr w:type="gramStart"/>
      <w:r w:rsidRPr="00883B3A">
        <w:t xml:space="preserve">{{ </w:t>
      </w:r>
      <w:proofErr w:type="spellStart"/>
      <w:r w:rsidRPr="00883B3A">
        <w:t>ui</w:t>
      </w:r>
      <w:proofErr w:type="gramEnd"/>
      <w:r w:rsidRPr="00883B3A">
        <w:t>_prototypes_and_page_</w:t>
      </w:r>
      <w:proofErr w:type="gramStart"/>
      <w:r w:rsidRPr="00883B3A">
        <w:t>list</w:t>
      </w:r>
      <w:proofErr w:type="spellEnd"/>
      <w:r w:rsidRPr="00883B3A">
        <w:t xml:space="preserve"> }</w:t>
      </w:r>
      <w:proofErr w:type="gramEnd"/>
      <w:r w:rsidRPr="00883B3A">
        <w:t>}</w:t>
      </w:r>
    </w:p>
    <w:p w14:paraId="73DC26A0" w14:textId="77777777" w:rsidR="00B97EDE" w:rsidRDefault="00054B93" w:rsidP="001412E6">
      <w:pPr>
        <w:pStyle w:val="2"/>
        <w:rPr>
          <w:rFonts w:hint="eastAsia"/>
        </w:rPr>
      </w:pPr>
      <w:bookmarkStart w:id="19" w:name="_Toc220784952"/>
      <w:r w:rsidRPr="00054B93">
        <w:lastRenderedPageBreak/>
        <w:t>版本路线图</w:t>
      </w:r>
      <w:bookmarkEnd w:id="19"/>
    </w:p>
    <w:p w14:paraId="5FC2CA6C" w14:textId="77777777" w:rsidR="001412E6" w:rsidRDefault="00380337" w:rsidP="001412E6">
      <w:pPr>
        <w:pStyle w:val="Cloudbility-"/>
        <w:ind w:firstLine="480"/>
        <w:rPr>
          <w:rFonts w:hint="eastAsia"/>
        </w:rPr>
      </w:pPr>
      <w:proofErr w:type="gramStart"/>
      <w:r w:rsidRPr="00380337">
        <w:rPr>
          <w:rFonts w:hint="eastAsia"/>
        </w:rPr>
        <w:t xml:space="preserve">{{ </w:t>
      </w:r>
      <w:proofErr w:type="spellStart"/>
      <w:r w:rsidRPr="00380337">
        <w:rPr>
          <w:rFonts w:hint="eastAsia"/>
        </w:rPr>
        <w:t>product</w:t>
      </w:r>
      <w:proofErr w:type="gramEnd"/>
      <w:r w:rsidRPr="00380337">
        <w:rPr>
          <w:rFonts w:hint="eastAsia"/>
        </w:rPr>
        <w:t>_</w:t>
      </w:r>
      <w:proofErr w:type="gramStart"/>
      <w:r w:rsidRPr="00380337">
        <w:rPr>
          <w:rFonts w:hint="eastAsia"/>
        </w:rPr>
        <w:t>roadmap</w:t>
      </w:r>
      <w:proofErr w:type="spellEnd"/>
      <w:r w:rsidRPr="00380337">
        <w:rPr>
          <w:rFonts w:hint="eastAsia"/>
        </w:rPr>
        <w:t xml:space="preserve"> }</w:t>
      </w:r>
      <w:proofErr w:type="gramEnd"/>
      <w:r w:rsidRPr="00380337">
        <w:rPr>
          <w:rFonts w:hint="eastAsia"/>
        </w:rPr>
        <w:t>}</w:t>
      </w:r>
    </w:p>
    <w:p w14:paraId="4EDC8CA4" w14:textId="77777777" w:rsidR="00B97EDE" w:rsidRDefault="00000000">
      <w:pPr>
        <w:pStyle w:val="1"/>
        <w:rPr>
          <w:rFonts w:hint="eastAsia"/>
        </w:rPr>
      </w:pPr>
      <w:bookmarkStart w:id="20" w:name="_Toc220784953"/>
      <w:r>
        <w:rPr>
          <w:rFonts w:hint="eastAsia"/>
        </w:rPr>
        <w:t>技术方案</w:t>
      </w:r>
      <w:bookmarkEnd w:id="20"/>
    </w:p>
    <w:p w14:paraId="7E0C4FA2" w14:textId="77777777" w:rsidR="00B97EDE" w:rsidRDefault="003E2118">
      <w:pPr>
        <w:pStyle w:val="2"/>
        <w:rPr>
          <w:rFonts w:hint="eastAsia"/>
        </w:rPr>
      </w:pPr>
      <w:bookmarkStart w:id="21" w:name="_Toc220784954"/>
      <w:r w:rsidRPr="003E2118">
        <w:t>总体架构与关键决策</w:t>
      </w:r>
      <w:bookmarkEnd w:id="21"/>
    </w:p>
    <w:p w14:paraId="3957F4CF" w14:textId="77777777" w:rsidR="00B97EDE" w:rsidRPr="00086748" w:rsidRDefault="0097749C" w:rsidP="002C1221">
      <w:pPr>
        <w:pStyle w:val="Cloudbility-"/>
        <w:ind w:firstLine="480"/>
        <w:rPr>
          <w:rFonts w:hint="eastAsia"/>
        </w:rPr>
      </w:pPr>
      <w:proofErr w:type="gramStart"/>
      <w:r w:rsidRPr="00086748">
        <w:t xml:space="preserve">{{ </w:t>
      </w:r>
      <w:proofErr w:type="spellStart"/>
      <w:r w:rsidRPr="00086748">
        <w:t>architecture</w:t>
      </w:r>
      <w:proofErr w:type="gramEnd"/>
      <w:r w:rsidRPr="00086748">
        <w:t>_and_key_</w:t>
      </w:r>
      <w:proofErr w:type="gramStart"/>
      <w:r w:rsidRPr="00086748">
        <w:t>decisions</w:t>
      </w:r>
      <w:proofErr w:type="spellEnd"/>
      <w:r w:rsidRPr="00086748">
        <w:t xml:space="preserve"> }</w:t>
      </w:r>
      <w:proofErr w:type="gramEnd"/>
      <w:r w:rsidRPr="00086748">
        <w:t>}</w:t>
      </w:r>
    </w:p>
    <w:p w14:paraId="7E5785E2" w14:textId="77777777" w:rsidR="00086748" w:rsidRDefault="00086748" w:rsidP="00086748">
      <w:pPr>
        <w:pStyle w:val="2"/>
        <w:rPr>
          <w:rFonts w:hint="eastAsia"/>
        </w:rPr>
      </w:pPr>
      <w:bookmarkStart w:id="22" w:name="_Toc220784955"/>
      <w:r w:rsidRPr="00086748">
        <w:t>数据架构与数据治理</w:t>
      </w:r>
      <w:bookmarkEnd w:id="22"/>
    </w:p>
    <w:p w14:paraId="7EB82363" w14:textId="77777777" w:rsidR="002F3976" w:rsidRDefault="002F3976" w:rsidP="00643DEC">
      <w:pPr>
        <w:pStyle w:val="Cloudbility-"/>
        <w:ind w:firstLine="480"/>
        <w:rPr>
          <w:rFonts w:hint="eastAsia"/>
        </w:rPr>
      </w:pPr>
      <w:proofErr w:type="gramStart"/>
      <w:r w:rsidRPr="002F3976">
        <w:t xml:space="preserve">{{ </w:t>
      </w:r>
      <w:proofErr w:type="spellStart"/>
      <w:r w:rsidRPr="002F3976">
        <w:t>data</w:t>
      </w:r>
      <w:proofErr w:type="gramEnd"/>
      <w:r w:rsidRPr="002F3976">
        <w:t>_architecture_and_</w:t>
      </w:r>
      <w:proofErr w:type="gramStart"/>
      <w:r w:rsidRPr="002F3976">
        <w:t>governance</w:t>
      </w:r>
      <w:proofErr w:type="spellEnd"/>
      <w:r w:rsidRPr="002F3976">
        <w:t xml:space="preserve"> }</w:t>
      </w:r>
      <w:proofErr w:type="gramEnd"/>
      <w:r w:rsidRPr="002F3976">
        <w:t>}</w:t>
      </w:r>
    </w:p>
    <w:p w14:paraId="79328991" w14:textId="77777777" w:rsidR="00B70B6A" w:rsidRDefault="00B70B6A" w:rsidP="00B70B6A">
      <w:pPr>
        <w:pStyle w:val="2"/>
        <w:rPr>
          <w:rFonts w:hint="eastAsia"/>
        </w:rPr>
      </w:pPr>
      <w:bookmarkStart w:id="23" w:name="_Toc220784956"/>
      <w:r w:rsidRPr="00B70B6A">
        <w:t>系统集成与接口</w:t>
      </w:r>
      <w:bookmarkEnd w:id="23"/>
    </w:p>
    <w:p w14:paraId="22D48294" w14:textId="77777777" w:rsidR="00B70B6A" w:rsidRDefault="000C250F" w:rsidP="002F76DC">
      <w:pPr>
        <w:pStyle w:val="Cloudbility-"/>
        <w:ind w:firstLine="480"/>
        <w:rPr>
          <w:rFonts w:hint="eastAsia"/>
        </w:rPr>
      </w:pPr>
      <w:proofErr w:type="gramStart"/>
      <w:r w:rsidRPr="000C250F">
        <w:t xml:space="preserve">{{ </w:t>
      </w:r>
      <w:proofErr w:type="spellStart"/>
      <w:r w:rsidRPr="000C250F">
        <w:t>system</w:t>
      </w:r>
      <w:proofErr w:type="gramEnd"/>
      <w:r w:rsidRPr="000C250F">
        <w:t>_integration_and_</w:t>
      </w:r>
      <w:proofErr w:type="gramStart"/>
      <w:r w:rsidRPr="000C250F">
        <w:t>apis</w:t>
      </w:r>
      <w:proofErr w:type="spellEnd"/>
      <w:r w:rsidRPr="000C250F">
        <w:t xml:space="preserve"> }</w:t>
      </w:r>
      <w:proofErr w:type="gramEnd"/>
      <w:r w:rsidRPr="000C250F">
        <w:t>}</w:t>
      </w:r>
    </w:p>
    <w:p w14:paraId="4DA227D4" w14:textId="77777777" w:rsidR="002C5FEE" w:rsidRDefault="002C5FEE" w:rsidP="002C5FEE">
      <w:pPr>
        <w:pStyle w:val="2"/>
        <w:rPr>
          <w:rFonts w:hint="eastAsia"/>
        </w:rPr>
      </w:pPr>
      <w:bookmarkStart w:id="24" w:name="_Toc220784957"/>
      <w:r w:rsidRPr="002C5FEE">
        <w:t>安全、权限与审计</w:t>
      </w:r>
      <w:bookmarkEnd w:id="24"/>
    </w:p>
    <w:p w14:paraId="60DED578" w14:textId="77777777" w:rsidR="002C5FEE" w:rsidRDefault="00564D47" w:rsidP="006D5AF5">
      <w:pPr>
        <w:pStyle w:val="Cloudbility-"/>
        <w:ind w:firstLine="480"/>
        <w:rPr>
          <w:rFonts w:hint="eastAsia"/>
        </w:rPr>
      </w:pPr>
      <w:proofErr w:type="gramStart"/>
      <w:r w:rsidRPr="00564D47">
        <w:t xml:space="preserve">{{ </w:t>
      </w:r>
      <w:proofErr w:type="spellStart"/>
      <w:r w:rsidRPr="00564D47">
        <w:t>security</w:t>
      </w:r>
      <w:proofErr w:type="gramEnd"/>
      <w:r w:rsidRPr="00564D47">
        <w:t>_access_and_</w:t>
      </w:r>
      <w:proofErr w:type="gramStart"/>
      <w:r w:rsidRPr="00564D47">
        <w:t>audit</w:t>
      </w:r>
      <w:proofErr w:type="spellEnd"/>
      <w:r w:rsidRPr="00564D47">
        <w:t xml:space="preserve"> }</w:t>
      </w:r>
      <w:proofErr w:type="gramEnd"/>
      <w:r w:rsidRPr="00564D47">
        <w:t>}</w:t>
      </w:r>
    </w:p>
    <w:p w14:paraId="5FB0342F" w14:textId="77777777" w:rsidR="00DE5EAA" w:rsidRDefault="00DE5EAA" w:rsidP="00DE5EAA">
      <w:pPr>
        <w:pStyle w:val="2"/>
        <w:rPr>
          <w:rFonts w:hint="eastAsia"/>
        </w:rPr>
      </w:pPr>
      <w:bookmarkStart w:id="25" w:name="_Toc220784958"/>
      <w:r w:rsidRPr="00DE5EAA">
        <w:t>性能、容量、SLA</w:t>
      </w:r>
      <w:bookmarkEnd w:id="25"/>
    </w:p>
    <w:p w14:paraId="05CED5E1" w14:textId="77777777" w:rsidR="00DE5EAA" w:rsidRDefault="00F71DF6" w:rsidP="00FC633D">
      <w:pPr>
        <w:pStyle w:val="Cloudbility-"/>
        <w:ind w:firstLine="480"/>
        <w:rPr>
          <w:rFonts w:hint="eastAsia"/>
        </w:rPr>
      </w:pPr>
      <w:proofErr w:type="gramStart"/>
      <w:r w:rsidRPr="00F71DF6">
        <w:t xml:space="preserve">{{ </w:t>
      </w:r>
      <w:proofErr w:type="spellStart"/>
      <w:r w:rsidRPr="00F71DF6">
        <w:t>performance</w:t>
      </w:r>
      <w:proofErr w:type="gramEnd"/>
      <w:r w:rsidRPr="00F71DF6">
        <w:t>_capacity_</w:t>
      </w:r>
      <w:proofErr w:type="gramStart"/>
      <w:r w:rsidRPr="00F71DF6">
        <w:t>sla</w:t>
      </w:r>
      <w:proofErr w:type="spellEnd"/>
      <w:r w:rsidRPr="00F71DF6">
        <w:t xml:space="preserve"> }</w:t>
      </w:r>
      <w:proofErr w:type="gramEnd"/>
      <w:r w:rsidRPr="00F71DF6">
        <w:t>}</w:t>
      </w:r>
    </w:p>
    <w:p w14:paraId="6AEFD44E" w14:textId="77777777" w:rsidR="00447060" w:rsidRDefault="00447060" w:rsidP="00447060">
      <w:pPr>
        <w:pStyle w:val="2"/>
        <w:rPr>
          <w:rFonts w:hint="eastAsia"/>
        </w:rPr>
      </w:pPr>
      <w:bookmarkStart w:id="26" w:name="_Toc220784959"/>
      <w:r w:rsidRPr="00447060">
        <w:t>部署架构与环境</w:t>
      </w:r>
      <w:bookmarkEnd w:id="26"/>
    </w:p>
    <w:p w14:paraId="0DB09DB0" w14:textId="77777777" w:rsidR="00447060" w:rsidRDefault="00DE79A8" w:rsidP="00581C34">
      <w:pPr>
        <w:pStyle w:val="Cloudbility-"/>
        <w:ind w:firstLine="480"/>
        <w:rPr>
          <w:rFonts w:hint="eastAsia"/>
        </w:rPr>
      </w:pPr>
      <w:proofErr w:type="gramStart"/>
      <w:r w:rsidRPr="00DE79A8">
        <w:t xml:space="preserve">{{ </w:t>
      </w:r>
      <w:proofErr w:type="spellStart"/>
      <w:r w:rsidRPr="00DE79A8">
        <w:t>deployment</w:t>
      </w:r>
      <w:proofErr w:type="gramEnd"/>
      <w:r w:rsidRPr="00DE79A8">
        <w:t>_architecture_and_</w:t>
      </w:r>
      <w:proofErr w:type="gramStart"/>
      <w:r w:rsidRPr="00DE79A8">
        <w:t>environment</w:t>
      </w:r>
      <w:proofErr w:type="spellEnd"/>
      <w:r w:rsidRPr="00DE79A8">
        <w:t xml:space="preserve"> }</w:t>
      </w:r>
      <w:proofErr w:type="gramEnd"/>
      <w:r w:rsidRPr="00DE79A8">
        <w:t>}</w:t>
      </w:r>
    </w:p>
    <w:p w14:paraId="4B9E2B66" w14:textId="77777777" w:rsidR="00105A9D" w:rsidRDefault="00105A9D" w:rsidP="00105A9D">
      <w:pPr>
        <w:pStyle w:val="2"/>
        <w:rPr>
          <w:rFonts w:hint="eastAsia"/>
        </w:rPr>
      </w:pPr>
      <w:bookmarkStart w:id="27" w:name="_Toc220784960"/>
      <w:r w:rsidRPr="00105A9D">
        <w:t>可观测性与运维</w:t>
      </w:r>
      <w:bookmarkEnd w:id="27"/>
    </w:p>
    <w:p w14:paraId="0DF3C651" w14:textId="77777777" w:rsidR="001450DD" w:rsidRDefault="00144674" w:rsidP="00B768AB">
      <w:pPr>
        <w:pStyle w:val="Cloudbility-"/>
        <w:ind w:firstLine="480"/>
        <w:rPr>
          <w:rFonts w:hint="eastAsia"/>
        </w:rPr>
      </w:pPr>
      <w:proofErr w:type="gramStart"/>
      <w:r w:rsidRPr="00144674">
        <w:t xml:space="preserve">{{ </w:t>
      </w:r>
      <w:proofErr w:type="spellStart"/>
      <w:r w:rsidRPr="00144674">
        <w:t>observability</w:t>
      </w:r>
      <w:proofErr w:type="gramEnd"/>
      <w:r w:rsidRPr="00144674">
        <w:t>_and_</w:t>
      </w:r>
      <w:proofErr w:type="gramStart"/>
      <w:r w:rsidRPr="00144674">
        <w:t>operations</w:t>
      </w:r>
      <w:proofErr w:type="spellEnd"/>
      <w:r w:rsidRPr="00144674">
        <w:t xml:space="preserve"> }</w:t>
      </w:r>
      <w:proofErr w:type="gramEnd"/>
      <w:r w:rsidRPr="00144674">
        <w:t>}</w:t>
      </w:r>
    </w:p>
    <w:p w14:paraId="5C0BD83B" w14:textId="77777777" w:rsidR="00B97EDE" w:rsidRDefault="00FC1C2D">
      <w:pPr>
        <w:pStyle w:val="2"/>
        <w:rPr>
          <w:rFonts w:hint="eastAsia"/>
        </w:rPr>
      </w:pPr>
      <w:bookmarkStart w:id="28" w:name="_Toc220784961"/>
      <w:r w:rsidRPr="00FC1C2D">
        <w:t>技术可行性与POC验证计划</w:t>
      </w:r>
      <w:bookmarkEnd w:id="28"/>
    </w:p>
    <w:p w14:paraId="4D734239" w14:textId="77777777" w:rsidR="00B97EDE" w:rsidRPr="00F31259" w:rsidRDefault="0038439E" w:rsidP="00397718">
      <w:pPr>
        <w:pStyle w:val="Cloudbility-"/>
        <w:ind w:firstLine="480"/>
        <w:rPr>
          <w:rFonts w:hint="eastAsia"/>
        </w:rPr>
      </w:pPr>
      <w:proofErr w:type="gramStart"/>
      <w:r w:rsidRPr="00F31259">
        <w:t xml:space="preserve">{{ </w:t>
      </w:r>
      <w:proofErr w:type="spellStart"/>
      <w:r w:rsidRPr="00F31259">
        <w:t>technical</w:t>
      </w:r>
      <w:proofErr w:type="gramEnd"/>
      <w:r w:rsidRPr="00F31259">
        <w:t>_feasibility_and_poc_</w:t>
      </w:r>
      <w:proofErr w:type="gramStart"/>
      <w:r w:rsidRPr="00F31259">
        <w:t>plan</w:t>
      </w:r>
      <w:proofErr w:type="spellEnd"/>
      <w:r w:rsidRPr="00F31259">
        <w:t xml:space="preserve"> }</w:t>
      </w:r>
      <w:proofErr w:type="gramEnd"/>
      <w:r w:rsidRPr="00F31259">
        <w:t>}</w:t>
      </w:r>
    </w:p>
    <w:p w14:paraId="59C06909" w14:textId="77777777" w:rsidR="001C3633" w:rsidRDefault="001C3633" w:rsidP="001C3633">
      <w:pPr>
        <w:pStyle w:val="1"/>
        <w:rPr>
          <w:rFonts w:hint="eastAsia"/>
        </w:rPr>
      </w:pPr>
      <w:bookmarkStart w:id="29" w:name="_Toc220784962"/>
      <w:r w:rsidRPr="001C3633">
        <w:lastRenderedPageBreak/>
        <w:t>可行性与合</w:t>
      </w:r>
      <w:proofErr w:type="gramStart"/>
      <w:r w:rsidRPr="001C3633">
        <w:t>规</w:t>
      </w:r>
      <w:bookmarkEnd w:id="29"/>
      <w:proofErr w:type="gramEnd"/>
    </w:p>
    <w:p w14:paraId="458A606D" w14:textId="77777777" w:rsidR="001C3633" w:rsidRDefault="001C3633" w:rsidP="001C3633">
      <w:pPr>
        <w:pStyle w:val="2"/>
        <w:rPr>
          <w:rFonts w:hint="eastAsia"/>
        </w:rPr>
      </w:pPr>
      <w:bookmarkStart w:id="30" w:name="_Toc220784963"/>
      <w:r w:rsidRPr="001C3633">
        <w:t>市场/客户可行性</w:t>
      </w:r>
      <w:bookmarkEnd w:id="30"/>
    </w:p>
    <w:p w14:paraId="68A20D7D" w14:textId="77777777" w:rsidR="001C3633" w:rsidRDefault="00D211BD" w:rsidP="001C3633">
      <w:pPr>
        <w:pStyle w:val="Cloudbility-"/>
        <w:ind w:firstLine="480"/>
        <w:rPr>
          <w:rFonts w:hint="eastAsia"/>
        </w:rPr>
      </w:pPr>
      <w:proofErr w:type="gramStart"/>
      <w:r w:rsidRPr="00D211BD">
        <w:t xml:space="preserve">{{ </w:t>
      </w:r>
      <w:proofErr w:type="spellStart"/>
      <w:r w:rsidRPr="00D211BD">
        <w:t>market</w:t>
      </w:r>
      <w:proofErr w:type="gramEnd"/>
      <w:r w:rsidRPr="00D211BD">
        <w:t>_and_customer_</w:t>
      </w:r>
      <w:proofErr w:type="gramStart"/>
      <w:r w:rsidRPr="00D211BD">
        <w:t>feasibility</w:t>
      </w:r>
      <w:proofErr w:type="spellEnd"/>
      <w:r w:rsidRPr="00D211BD">
        <w:t xml:space="preserve"> }</w:t>
      </w:r>
      <w:proofErr w:type="gramEnd"/>
      <w:r w:rsidRPr="00D211BD">
        <w:t>}</w:t>
      </w:r>
    </w:p>
    <w:p w14:paraId="2BEC50B9" w14:textId="77777777" w:rsidR="000F284E" w:rsidRDefault="000F284E" w:rsidP="000F284E">
      <w:pPr>
        <w:pStyle w:val="2"/>
        <w:rPr>
          <w:rFonts w:hint="eastAsia"/>
        </w:rPr>
      </w:pPr>
      <w:bookmarkStart w:id="31" w:name="_Toc220784964"/>
      <w:r w:rsidRPr="000F284E">
        <w:t>商业模式与定价</w:t>
      </w:r>
      <w:bookmarkEnd w:id="31"/>
    </w:p>
    <w:p w14:paraId="23E19AA8" w14:textId="77777777" w:rsidR="000F284E" w:rsidRDefault="00911B22" w:rsidP="000F284E">
      <w:pPr>
        <w:pStyle w:val="Cloudbility-"/>
        <w:ind w:firstLine="480"/>
        <w:rPr>
          <w:rFonts w:hint="eastAsia"/>
        </w:rPr>
      </w:pPr>
      <w:proofErr w:type="gramStart"/>
      <w:r w:rsidRPr="00911B22">
        <w:t xml:space="preserve">{{ </w:t>
      </w:r>
      <w:proofErr w:type="spellStart"/>
      <w:r w:rsidRPr="00911B22">
        <w:t>business</w:t>
      </w:r>
      <w:proofErr w:type="gramEnd"/>
      <w:r w:rsidRPr="00911B22">
        <w:t>_model_and_</w:t>
      </w:r>
      <w:proofErr w:type="gramStart"/>
      <w:r w:rsidRPr="00911B22">
        <w:t>pricing</w:t>
      </w:r>
      <w:proofErr w:type="spellEnd"/>
      <w:r w:rsidRPr="00911B22">
        <w:t xml:space="preserve"> }</w:t>
      </w:r>
      <w:proofErr w:type="gramEnd"/>
      <w:r w:rsidRPr="00911B22">
        <w:t>}</w:t>
      </w:r>
    </w:p>
    <w:p w14:paraId="20F6E385" w14:textId="77777777" w:rsidR="001C3869" w:rsidRDefault="001C3869" w:rsidP="001C3869">
      <w:pPr>
        <w:pStyle w:val="2"/>
        <w:rPr>
          <w:rFonts w:hint="eastAsia"/>
        </w:rPr>
      </w:pPr>
      <w:bookmarkStart w:id="32" w:name="_Toc220784965"/>
      <w:r w:rsidRPr="001C3869">
        <w:t>合</w:t>
      </w:r>
      <w:proofErr w:type="gramStart"/>
      <w:r w:rsidRPr="001C3869">
        <w:t>规</w:t>
      </w:r>
      <w:proofErr w:type="gramEnd"/>
      <w:r w:rsidRPr="001C3869">
        <w:t>要求</w:t>
      </w:r>
      <w:bookmarkEnd w:id="32"/>
    </w:p>
    <w:p w14:paraId="3A83198B" w14:textId="77777777" w:rsidR="001C3869" w:rsidRDefault="00F61422" w:rsidP="001C3869">
      <w:pPr>
        <w:pStyle w:val="Cloudbility-"/>
        <w:ind w:firstLine="480"/>
        <w:rPr>
          <w:rFonts w:hint="eastAsia"/>
        </w:rPr>
      </w:pPr>
      <w:proofErr w:type="gramStart"/>
      <w:r w:rsidRPr="00F61422">
        <w:t xml:space="preserve">{{ </w:t>
      </w:r>
      <w:proofErr w:type="spellStart"/>
      <w:r w:rsidRPr="00F61422">
        <w:t>compliance</w:t>
      </w:r>
      <w:proofErr w:type="gramEnd"/>
      <w:r w:rsidRPr="00F61422">
        <w:t>_</w:t>
      </w:r>
      <w:proofErr w:type="gramStart"/>
      <w:r w:rsidRPr="00F61422">
        <w:t>requirements</w:t>
      </w:r>
      <w:proofErr w:type="spellEnd"/>
      <w:r w:rsidRPr="00F61422">
        <w:t xml:space="preserve"> }</w:t>
      </w:r>
      <w:proofErr w:type="gramEnd"/>
      <w:r w:rsidRPr="00F61422">
        <w:t>}</w:t>
      </w:r>
    </w:p>
    <w:p w14:paraId="5277B420" w14:textId="77777777" w:rsidR="00735605" w:rsidRDefault="00735605" w:rsidP="00735605">
      <w:pPr>
        <w:pStyle w:val="2"/>
        <w:rPr>
          <w:rFonts w:hint="eastAsia"/>
        </w:rPr>
      </w:pPr>
      <w:bookmarkStart w:id="33" w:name="_Toc220784966"/>
      <w:r w:rsidRPr="00735605">
        <w:t>知识产权与开源合</w:t>
      </w:r>
      <w:proofErr w:type="gramStart"/>
      <w:r w:rsidRPr="00735605">
        <w:t>规</w:t>
      </w:r>
      <w:bookmarkEnd w:id="33"/>
      <w:proofErr w:type="gramEnd"/>
    </w:p>
    <w:p w14:paraId="5546062B" w14:textId="77777777" w:rsidR="00735605" w:rsidRDefault="00713452" w:rsidP="00735605">
      <w:pPr>
        <w:pStyle w:val="Cloudbility-"/>
        <w:ind w:firstLine="480"/>
        <w:rPr>
          <w:rFonts w:hint="eastAsia"/>
        </w:rPr>
      </w:pPr>
      <w:proofErr w:type="gramStart"/>
      <w:r w:rsidRPr="00713452">
        <w:t xml:space="preserve">{{ </w:t>
      </w:r>
      <w:proofErr w:type="spellStart"/>
      <w:r w:rsidRPr="00713452">
        <w:t>ip</w:t>
      </w:r>
      <w:proofErr w:type="gramEnd"/>
      <w:r w:rsidRPr="00713452">
        <w:t>_and_open_source_</w:t>
      </w:r>
      <w:proofErr w:type="gramStart"/>
      <w:r w:rsidRPr="00713452">
        <w:t>compliance</w:t>
      </w:r>
      <w:proofErr w:type="spellEnd"/>
      <w:r w:rsidRPr="00713452">
        <w:t xml:space="preserve"> }</w:t>
      </w:r>
      <w:proofErr w:type="gramEnd"/>
      <w:r w:rsidRPr="00713452">
        <w:t>}</w:t>
      </w:r>
    </w:p>
    <w:p w14:paraId="7A677197" w14:textId="77777777" w:rsidR="00AE6937" w:rsidRPr="00735605" w:rsidRDefault="00AE6937" w:rsidP="00735605">
      <w:pPr>
        <w:pStyle w:val="Cloudbility-"/>
        <w:ind w:firstLine="480"/>
        <w:rPr>
          <w:rFonts w:hint="eastAsia"/>
        </w:rPr>
      </w:pPr>
    </w:p>
    <w:p w14:paraId="6D7DA31E" w14:textId="77777777" w:rsidR="00B97EDE" w:rsidRDefault="00000000">
      <w:pPr>
        <w:pStyle w:val="1"/>
        <w:rPr>
          <w:rFonts w:hint="eastAsia"/>
        </w:rPr>
      </w:pPr>
      <w:bookmarkStart w:id="34" w:name="_Toc220784967"/>
      <w:r>
        <w:rPr>
          <w:rFonts w:hint="eastAsia"/>
        </w:rPr>
        <w:t>项目计划</w:t>
      </w:r>
      <w:r w:rsidR="00AE6937" w:rsidRPr="00AE6937">
        <w:t>与交付</w:t>
      </w:r>
      <w:bookmarkEnd w:id="34"/>
    </w:p>
    <w:p w14:paraId="07E79A15" w14:textId="77777777" w:rsidR="009A3080" w:rsidRDefault="009A3080" w:rsidP="009A3080">
      <w:pPr>
        <w:pStyle w:val="2"/>
        <w:rPr>
          <w:rFonts w:hint="eastAsia"/>
        </w:rPr>
      </w:pPr>
      <w:bookmarkStart w:id="35" w:name="_Toc220784968"/>
      <w:r w:rsidRPr="009A3080">
        <w:t>团队组织与职责分工</w:t>
      </w:r>
      <w:bookmarkEnd w:id="35"/>
    </w:p>
    <w:p w14:paraId="5B0EC58F" w14:textId="77777777" w:rsidR="009A3080" w:rsidRPr="009A3080" w:rsidRDefault="005F3945" w:rsidP="009A3080">
      <w:pPr>
        <w:pStyle w:val="Cloudbility-"/>
        <w:ind w:firstLine="480"/>
        <w:rPr>
          <w:rFonts w:hint="eastAsia"/>
        </w:rPr>
      </w:pPr>
      <w:proofErr w:type="gramStart"/>
      <w:r w:rsidRPr="005F3945">
        <w:t xml:space="preserve">{{ </w:t>
      </w:r>
      <w:proofErr w:type="spellStart"/>
      <w:r w:rsidRPr="005F3945">
        <w:t>team</w:t>
      </w:r>
      <w:proofErr w:type="gramEnd"/>
      <w:r w:rsidRPr="005F3945">
        <w:t>_structure_and_</w:t>
      </w:r>
      <w:proofErr w:type="gramStart"/>
      <w:r w:rsidRPr="005F3945">
        <w:t>responsibilities</w:t>
      </w:r>
      <w:proofErr w:type="spellEnd"/>
      <w:r w:rsidRPr="005F3945">
        <w:t xml:space="preserve"> }</w:t>
      </w:r>
      <w:proofErr w:type="gramEnd"/>
      <w:r w:rsidRPr="005F3945">
        <w:t>}</w:t>
      </w:r>
    </w:p>
    <w:p w14:paraId="60BDE60D" w14:textId="694867F6" w:rsidR="009A3080" w:rsidRPr="009A3080" w:rsidRDefault="00532B72" w:rsidP="009A3080">
      <w:pPr>
        <w:pStyle w:val="2"/>
        <w:rPr>
          <w:rFonts w:hint="eastAsia"/>
        </w:rPr>
      </w:pPr>
      <w:bookmarkStart w:id="36" w:name="_Toc220784969"/>
      <w:r>
        <w:rPr>
          <w:rFonts w:hint="eastAsia"/>
        </w:rPr>
        <w:t>成本</w:t>
      </w:r>
      <w:r w:rsidR="003F56B9">
        <w:rPr>
          <w:rFonts w:hint="eastAsia"/>
        </w:rPr>
        <w:t>估计</w:t>
      </w:r>
      <w:bookmarkEnd w:id="36"/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1631"/>
        <w:gridCol w:w="906"/>
        <w:gridCol w:w="2537"/>
        <w:gridCol w:w="1087"/>
        <w:gridCol w:w="2899"/>
      </w:tblGrid>
      <w:tr w:rsidR="00EB110B" w14:paraId="176A8F76" w14:textId="77777777" w:rsidTr="00466B33">
        <w:trPr>
          <w:trHeight w:val="510"/>
        </w:trPr>
        <w:tc>
          <w:tcPr>
            <w:tcW w:w="9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02F5829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资源名称</w:t>
            </w:r>
          </w:p>
        </w:tc>
        <w:tc>
          <w:tcPr>
            <w:tcW w:w="5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3561C1F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级别</w:t>
            </w:r>
          </w:p>
        </w:tc>
        <w:tc>
          <w:tcPr>
            <w:tcW w:w="14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981BB95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配置</w:t>
            </w:r>
          </w:p>
        </w:tc>
        <w:tc>
          <w:tcPr>
            <w:tcW w:w="6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0639AB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来源</w:t>
            </w:r>
          </w:p>
        </w:tc>
        <w:tc>
          <w:tcPr>
            <w:tcW w:w="160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6DF1662" w14:textId="77777777" w:rsidR="00EB110B" w:rsidRPr="00281AEC" w:rsidRDefault="00000000" w:rsidP="00281AEC">
            <w:pPr>
              <w:spacing w:line="240" w:lineRule="auto"/>
              <w:jc w:val="center"/>
              <w:rPr>
                <w:rFonts w:hint="eastAsia"/>
                <w:b/>
                <w:bCs/>
              </w:rPr>
            </w:pPr>
            <w:r w:rsidRPr="00281AEC">
              <w:rPr>
                <w:b/>
                <w:bCs/>
              </w:rPr>
              <w:t>费用</w:t>
            </w:r>
          </w:p>
        </w:tc>
      </w:tr>
      <w:tr w:rsidR="00EB110B" w14:paraId="2711AFB3" w14:textId="77777777" w:rsidTr="00466B33">
        <w:trPr>
          <w:trHeight w:hRule="exact" w:val="23"/>
        </w:trPr>
        <w:tc>
          <w:tcPr>
            <w:tcW w:w="900" w:type="pct"/>
            <w:tcBorders>
              <w:top w:val="single" w:sz="4" w:space="0" w:color="auto"/>
              <w:bottom w:val="single" w:sz="4" w:space="0" w:color="auto"/>
            </w:tcBorders>
          </w:tcPr>
          <w:p w14:paraId="6E0E6959" w14:textId="77777777" w:rsidR="00EB110B" w:rsidRPr="00897908" w:rsidRDefault="00000000" w:rsidP="00897908">
            <w:pPr>
              <w:spacing w:line="240" w:lineRule="auto"/>
              <w:rPr>
                <w:rFonts w:hint="eastAsia"/>
              </w:rPr>
            </w:pPr>
            <w:r w:rsidRPr="00897908">
              <w:t>{% for r in resources %}</w:t>
            </w: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</w:tcPr>
          <w:p w14:paraId="39EC601C" w14:textId="77777777" w:rsidR="00EB110B" w:rsidRPr="00897908" w:rsidRDefault="00EB110B" w:rsidP="00897908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400" w:type="pct"/>
            <w:tcBorders>
              <w:top w:val="single" w:sz="4" w:space="0" w:color="auto"/>
              <w:bottom w:val="single" w:sz="4" w:space="0" w:color="auto"/>
            </w:tcBorders>
          </w:tcPr>
          <w:p w14:paraId="3C2FF7DA" w14:textId="77777777" w:rsidR="00EB110B" w:rsidRPr="00897908" w:rsidRDefault="00EB110B" w:rsidP="00897908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</w:tcPr>
          <w:p w14:paraId="17442C55" w14:textId="77777777" w:rsidR="00EB110B" w:rsidRPr="00897908" w:rsidRDefault="00EB110B" w:rsidP="00897908">
            <w:pPr>
              <w:spacing w:line="240" w:lineRule="auto"/>
              <w:rPr>
                <w:rFonts w:hint="eastAsia"/>
              </w:rPr>
            </w:pPr>
          </w:p>
        </w:tc>
        <w:tc>
          <w:tcPr>
            <w:tcW w:w="1600" w:type="pct"/>
            <w:tcBorders>
              <w:top w:val="single" w:sz="4" w:space="0" w:color="auto"/>
              <w:bottom w:val="single" w:sz="4" w:space="0" w:color="auto"/>
            </w:tcBorders>
          </w:tcPr>
          <w:p w14:paraId="2D656CF5" w14:textId="77777777" w:rsidR="00EB110B" w:rsidRPr="00897908" w:rsidRDefault="00EB110B" w:rsidP="00897908">
            <w:pPr>
              <w:spacing w:line="240" w:lineRule="auto"/>
              <w:rPr>
                <w:rFonts w:hint="eastAsia"/>
              </w:rPr>
            </w:pPr>
          </w:p>
        </w:tc>
      </w:tr>
      <w:tr w:rsidR="00EB110B" w14:paraId="78B54CFE" w14:textId="77777777" w:rsidTr="00D672E4">
        <w:trPr>
          <w:trHeight w:val="510"/>
        </w:trPr>
        <w:tc>
          <w:tcPr>
            <w:tcW w:w="9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8E1E72" w14:textId="77777777" w:rsidR="00EB110B" w:rsidRPr="00897908" w:rsidRDefault="00000000" w:rsidP="00D672E4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>{{ r</w:t>
            </w:r>
            <w:proofErr w:type="gramEnd"/>
            <w:r w:rsidRPr="00897908">
              <w:t>.name }}</w:t>
            </w: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32F300" w14:textId="77777777" w:rsidR="00EB110B" w:rsidRPr="00897908" w:rsidRDefault="00000000" w:rsidP="00D672E4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 xml:space="preserve">{{ </w:t>
            </w:r>
            <w:proofErr w:type="spellStart"/>
            <w:r w:rsidRPr="00897908">
              <w:t>r</w:t>
            </w:r>
            <w:proofErr w:type="gramEnd"/>
            <w:r w:rsidRPr="00897908">
              <w:t>.level</w:t>
            </w:r>
            <w:proofErr w:type="spellEnd"/>
            <w:r w:rsidRPr="00897908">
              <w:t xml:space="preserve"> }}</w:t>
            </w:r>
          </w:p>
        </w:tc>
        <w:tc>
          <w:tcPr>
            <w:tcW w:w="14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11CF1" w14:textId="77777777" w:rsidR="00EB110B" w:rsidRPr="00897908" w:rsidRDefault="00000000" w:rsidP="00D672E4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 xml:space="preserve">{{ </w:t>
            </w:r>
            <w:proofErr w:type="spellStart"/>
            <w:r w:rsidRPr="00897908">
              <w:t>r</w:t>
            </w:r>
            <w:proofErr w:type="gramEnd"/>
            <w:r w:rsidRPr="00897908">
              <w:t>.spec</w:t>
            </w:r>
            <w:proofErr w:type="spellEnd"/>
            <w:r w:rsidRPr="00897908">
              <w:t xml:space="preserve"> }}</w:t>
            </w:r>
          </w:p>
        </w:tc>
        <w:tc>
          <w:tcPr>
            <w:tcW w:w="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E03080" w14:textId="77777777" w:rsidR="00EB110B" w:rsidRPr="00897908" w:rsidRDefault="00000000" w:rsidP="00D672E4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 xml:space="preserve">{{ </w:t>
            </w:r>
            <w:proofErr w:type="spellStart"/>
            <w:r w:rsidRPr="00897908">
              <w:t>r</w:t>
            </w:r>
            <w:proofErr w:type="gramEnd"/>
            <w:r w:rsidRPr="00897908">
              <w:t>.source</w:t>
            </w:r>
            <w:proofErr w:type="spellEnd"/>
            <w:r w:rsidRPr="00897908">
              <w:t xml:space="preserve"> }}</w:t>
            </w:r>
          </w:p>
        </w:tc>
        <w:tc>
          <w:tcPr>
            <w:tcW w:w="1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B18E85" w14:textId="77777777" w:rsidR="00EB110B" w:rsidRPr="00897908" w:rsidRDefault="00000000" w:rsidP="00D672E4">
            <w:pPr>
              <w:spacing w:line="240" w:lineRule="auto"/>
              <w:rPr>
                <w:rFonts w:hint="eastAsia"/>
              </w:rPr>
            </w:pPr>
            <w:proofErr w:type="gramStart"/>
            <w:r w:rsidRPr="00897908">
              <w:t xml:space="preserve">{{ </w:t>
            </w:r>
            <w:proofErr w:type="spellStart"/>
            <w:r w:rsidRPr="00897908">
              <w:t>r</w:t>
            </w:r>
            <w:proofErr w:type="gramEnd"/>
            <w:r w:rsidRPr="00897908">
              <w:t>.cost</w:t>
            </w:r>
            <w:proofErr w:type="spellEnd"/>
            <w:r w:rsidRPr="00897908">
              <w:t xml:space="preserve"> }}</w:t>
            </w:r>
          </w:p>
        </w:tc>
      </w:tr>
      <w:tr w:rsidR="00EB110B" w14:paraId="09E58E06" w14:textId="77777777" w:rsidTr="00466B33">
        <w:trPr>
          <w:trHeight w:hRule="exact" w:val="23"/>
          <w:hidden/>
        </w:trPr>
        <w:tc>
          <w:tcPr>
            <w:tcW w:w="900" w:type="pct"/>
            <w:tcBorders>
              <w:top w:val="single" w:sz="4" w:space="0" w:color="auto"/>
            </w:tcBorders>
          </w:tcPr>
          <w:p w14:paraId="5E57B3D1" w14:textId="77777777" w:rsidR="00EB110B" w:rsidRPr="006850FC" w:rsidRDefault="00000000">
            <w:pPr>
              <w:rPr>
                <w:rFonts w:hint="eastAsia"/>
                <w:vanish/>
              </w:rPr>
            </w:pPr>
            <w:r w:rsidRPr="006850FC">
              <w:rPr>
                <w:vanish/>
              </w:rPr>
              <w:t>{% endfor %}</w:t>
            </w:r>
          </w:p>
        </w:tc>
        <w:tc>
          <w:tcPr>
            <w:tcW w:w="500" w:type="pct"/>
            <w:tcBorders>
              <w:top w:val="single" w:sz="4" w:space="0" w:color="auto"/>
            </w:tcBorders>
          </w:tcPr>
          <w:p w14:paraId="659A4964" w14:textId="77777777" w:rsidR="00EB110B" w:rsidRPr="006850FC" w:rsidRDefault="00EB110B">
            <w:pPr>
              <w:rPr>
                <w:rFonts w:hint="eastAsia"/>
                <w:vanish/>
              </w:rPr>
            </w:pPr>
          </w:p>
        </w:tc>
        <w:tc>
          <w:tcPr>
            <w:tcW w:w="1400" w:type="pct"/>
            <w:tcBorders>
              <w:top w:val="single" w:sz="4" w:space="0" w:color="auto"/>
            </w:tcBorders>
          </w:tcPr>
          <w:p w14:paraId="6AFE73D1" w14:textId="77777777" w:rsidR="00EB110B" w:rsidRPr="006850FC" w:rsidRDefault="00EB110B">
            <w:pPr>
              <w:rPr>
                <w:rFonts w:hint="eastAsia"/>
                <w:vanish/>
              </w:rPr>
            </w:pPr>
          </w:p>
        </w:tc>
        <w:tc>
          <w:tcPr>
            <w:tcW w:w="600" w:type="pct"/>
            <w:tcBorders>
              <w:top w:val="single" w:sz="4" w:space="0" w:color="auto"/>
            </w:tcBorders>
          </w:tcPr>
          <w:p w14:paraId="3EAE07BF" w14:textId="77777777" w:rsidR="00EB110B" w:rsidRPr="006850FC" w:rsidRDefault="00EB110B">
            <w:pPr>
              <w:rPr>
                <w:rFonts w:hint="eastAsia"/>
                <w:vanish/>
              </w:rPr>
            </w:pPr>
          </w:p>
        </w:tc>
        <w:tc>
          <w:tcPr>
            <w:tcW w:w="1600" w:type="pct"/>
            <w:tcBorders>
              <w:top w:val="single" w:sz="4" w:space="0" w:color="auto"/>
            </w:tcBorders>
          </w:tcPr>
          <w:p w14:paraId="356BF6BD" w14:textId="77777777" w:rsidR="00EB110B" w:rsidRPr="006850FC" w:rsidRDefault="00EB110B">
            <w:pPr>
              <w:rPr>
                <w:rFonts w:hint="eastAsia"/>
                <w:vanish/>
              </w:rPr>
            </w:pPr>
          </w:p>
        </w:tc>
      </w:tr>
    </w:tbl>
    <w:p w14:paraId="46863C18" w14:textId="77777777" w:rsidR="00B97EDE" w:rsidRDefault="00000000">
      <w:pPr>
        <w:pStyle w:val="2"/>
        <w:rPr>
          <w:rFonts w:hint="eastAsia"/>
        </w:rPr>
      </w:pPr>
      <w:bookmarkStart w:id="37" w:name="_Toc220784970"/>
      <w:r>
        <w:rPr>
          <w:rFonts w:hint="eastAsia"/>
        </w:rPr>
        <w:t>进度表</w:t>
      </w:r>
      <w:bookmarkEnd w:id="37"/>
    </w:p>
    <w:p w14:paraId="26BC3C3D" w14:textId="77777777" w:rsidR="00B97EDE" w:rsidRDefault="00000000">
      <w:pPr>
        <w:pStyle w:val="af7"/>
        <w:rPr>
          <w:rFonts w:ascii="Microsoft YaHei Light" w:eastAsia="Microsoft YaHei Light" w:hAnsi="Microsoft YaHei Light" w:cs="Microsoft YaHei Light" w:hint="eastAsia"/>
          <w:kern w:val="2"/>
          <w:sz w:val="22"/>
          <w:szCs w:val="22"/>
          <w:lang w:bidi="he-IL"/>
        </w:rPr>
      </w:pPr>
      <w:r>
        <w:rPr>
          <w:rFonts w:ascii="Microsoft YaHei Light" w:eastAsia="Microsoft YaHei Light" w:hAnsi="Microsoft YaHei Light" w:cs="Microsoft YaHei Light" w:hint="eastAsia"/>
          <w:kern w:val="2"/>
          <w:sz w:val="22"/>
          <w:szCs w:val="22"/>
          <w:lang w:bidi="he-IL"/>
        </w:rPr>
        <w:t>总体分为五个阶段：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81"/>
        <w:gridCol w:w="2279"/>
        <w:gridCol w:w="2036"/>
        <w:gridCol w:w="3864"/>
      </w:tblGrid>
      <w:tr w:rsidR="00B97EDE" w14:paraId="0762C94C" w14:textId="77777777" w:rsidTr="00205178">
        <w:trPr>
          <w:cantSplit/>
        </w:trPr>
        <w:tc>
          <w:tcPr>
            <w:tcW w:w="881" w:type="dxa"/>
            <w:shd w:val="clear" w:color="auto" w:fill="CCCCCC"/>
            <w:vAlign w:val="center"/>
          </w:tcPr>
          <w:p w14:paraId="1E5FA9A2" w14:textId="77777777" w:rsidR="00B97EDE" w:rsidRPr="00A15529" w:rsidRDefault="00000000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</w:pPr>
            <w:r w:rsidRPr="00A15529"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  <w:t>阶段</w:t>
            </w:r>
          </w:p>
        </w:tc>
        <w:tc>
          <w:tcPr>
            <w:tcW w:w="2279" w:type="dxa"/>
            <w:shd w:val="clear" w:color="auto" w:fill="CCCCCC"/>
            <w:vAlign w:val="center"/>
          </w:tcPr>
          <w:p w14:paraId="56FB6B8A" w14:textId="77777777" w:rsidR="00B97EDE" w:rsidRPr="00A15529" w:rsidRDefault="00000000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</w:pPr>
            <w:r w:rsidRPr="00A15529"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  <w:t>主要任务</w:t>
            </w:r>
          </w:p>
        </w:tc>
        <w:tc>
          <w:tcPr>
            <w:tcW w:w="2036" w:type="dxa"/>
            <w:shd w:val="clear" w:color="auto" w:fill="CCCCCC"/>
            <w:vAlign w:val="center"/>
          </w:tcPr>
          <w:p w14:paraId="0659761C" w14:textId="77777777" w:rsidR="00B97EDE" w:rsidRPr="00A15529" w:rsidRDefault="00000000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</w:pPr>
            <w:r w:rsidRPr="00A15529"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  <w:t>时间</w:t>
            </w:r>
          </w:p>
        </w:tc>
        <w:tc>
          <w:tcPr>
            <w:tcW w:w="3864" w:type="dxa"/>
            <w:shd w:val="clear" w:color="auto" w:fill="CCCCCC"/>
            <w:vAlign w:val="center"/>
          </w:tcPr>
          <w:p w14:paraId="3114D602" w14:textId="77777777" w:rsidR="00B97EDE" w:rsidRPr="00A15529" w:rsidRDefault="00000000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</w:pPr>
            <w:r w:rsidRPr="00A15529">
              <w:rPr>
                <w:rFonts w:ascii="Microsoft YaHei Light" w:eastAsia="Microsoft YaHei Light" w:hAnsi="Microsoft YaHei Light" w:hint="eastAsia"/>
                <w:b/>
                <w:bCs/>
                <w:szCs w:val="21"/>
              </w:rPr>
              <w:t>交付物</w:t>
            </w:r>
          </w:p>
        </w:tc>
      </w:tr>
      <w:tr w:rsidR="00B97EDE" w14:paraId="7C315330" w14:textId="77777777" w:rsidTr="00205178">
        <w:trPr>
          <w:cantSplit/>
        </w:trPr>
        <w:tc>
          <w:tcPr>
            <w:tcW w:w="881" w:type="dxa"/>
            <w:vAlign w:val="center"/>
          </w:tcPr>
          <w:p w14:paraId="73D10F6B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lastRenderedPageBreak/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_01_phase }}</w:t>
            </w:r>
          </w:p>
        </w:tc>
        <w:tc>
          <w:tcPr>
            <w:tcW w:w="2279" w:type="dxa"/>
            <w:vAlign w:val="center"/>
          </w:tcPr>
          <w:p w14:paraId="36497F85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_01_tasks }}</w:t>
            </w:r>
          </w:p>
        </w:tc>
        <w:tc>
          <w:tcPr>
            <w:tcW w:w="2036" w:type="dxa"/>
            <w:vAlign w:val="center"/>
          </w:tcPr>
          <w:p w14:paraId="3CADF0B3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cs="Arial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_01_time }}</w:t>
            </w:r>
          </w:p>
        </w:tc>
        <w:tc>
          <w:tcPr>
            <w:tcW w:w="3864" w:type="dxa"/>
            <w:vAlign w:val="center"/>
          </w:tcPr>
          <w:p w14:paraId="77F7E5A1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_01_deliverables }}</w:t>
            </w:r>
          </w:p>
        </w:tc>
      </w:tr>
      <w:tr w:rsidR="00B97EDE" w14:paraId="383AF392" w14:textId="77777777" w:rsidTr="00205178">
        <w:trPr>
          <w:cantSplit/>
        </w:trPr>
        <w:tc>
          <w:tcPr>
            <w:tcW w:w="881" w:type="dxa"/>
            <w:vAlign w:val="center"/>
          </w:tcPr>
          <w:p w14:paraId="0B514277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_02_phase }}</w:t>
            </w:r>
          </w:p>
        </w:tc>
        <w:tc>
          <w:tcPr>
            <w:tcW w:w="2279" w:type="dxa"/>
            <w:vAlign w:val="center"/>
          </w:tcPr>
          <w:p w14:paraId="476F839B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_02_tasks }}</w:t>
            </w:r>
          </w:p>
        </w:tc>
        <w:tc>
          <w:tcPr>
            <w:tcW w:w="2036" w:type="dxa"/>
            <w:vAlign w:val="center"/>
          </w:tcPr>
          <w:p w14:paraId="1C18A9E0" w14:textId="77777777" w:rsidR="00B97EDE" w:rsidRPr="004F14C2" w:rsidRDefault="00B97EDE" w:rsidP="00A15529">
            <w:pPr>
              <w:jc w:val="center"/>
              <w:rPr>
                <w:rFonts w:cs="Arial" w:hint="eastAsia"/>
              </w:rPr>
            </w:pPr>
            <w:proofErr w:type="gramStart"/>
            <w:r w:rsidRPr="004F14C2">
              <w:t>{{ milestone</w:t>
            </w:r>
            <w:proofErr w:type="gramEnd"/>
            <w:r w:rsidRPr="004F14C2">
              <w:t>_02_time }}</w:t>
            </w:r>
          </w:p>
        </w:tc>
        <w:tc>
          <w:tcPr>
            <w:tcW w:w="3864" w:type="dxa"/>
            <w:vAlign w:val="center"/>
          </w:tcPr>
          <w:p w14:paraId="7939C4AC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_02_deliverables }}</w:t>
            </w:r>
          </w:p>
        </w:tc>
      </w:tr>
      <w:tr w:rsidR="00B97EDE" w14:paraId="71BC75D4" w14:textId="77777777" w:rsidTr="00205178">
        <w:trPr>
          <w:cantSplit/>
        </w:trPr>
        <w:tc>
          <w:tcPr>
            <w:tcW w:w="881" w:type="dxa"/>
            <w:vAlign w:val="center"/>
          </w:tcPr>
          <w:p w14:paraId="489EEFE5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_03_phase }}</w:t>
            </w:r>
          </w:p>
        </w:tc>
        <w:tc>
          <w:tcPr>
            <w:tcW w:w="2279" w:type="dxa"/>
            <w:vAlign w:val="center"/>
          </w:tcPr>
          <w:p w14:paraId="14660574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_03_tasks }}</w:t>
            </w:r>
          </w:p>
        </w:tc>
        <w:tc>
          <w:tcPr>
            <w:tcW w:w="2036" w:type="dxa"/>
            <w:vAlign w:val="center"/>
          </w:tcPr>
          <w:p w14:paraId="28EBDDC7" w14:textId="77777777" w:rsidR="00B97EDE" w:rsidRPr="004F14C2" w:rsidRDefault="00B97EDE" w:rsidP="00A15529">
            <w:pPr>
              <w:jc w:val="center"/>
              <w:rPr>
                <w:rFonts w:cs="Arial" w:hint="eastAsia"/>
              </w:rPr>
            </w:pPr>
            <w:proofErr w:type="gramStart"/>
            <w:r w:rsidRPr="004F14C2">
              <w:t>{{ milestone</w:t>
            </w:r>
            <w:proofErr w:type="gramEnd"/>
            <w:r w:rsidRPr="004F14C2">
              <w:t>_03_time }}</w:t>
            </w:r>
          </w:p>
        </w:tc>
        <w:tc>
          <w:tcPr>
            <w:tcW w:w="3864" w:type="dxa"/>
            <w:vAlign w:val="center"/>
          </w:tcPr>
          <w:p w14:paraId="7BA7DC54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_03_deliverables }}</w:t>
            </w:r>
          </w:p>
        </w:tc>
      </w:tr>
      <w:tr w:rsidR="00B97EDE" w14:paraId="0F284D04" w14:textId="77777777" w:rsidTr="00205178">
        <w:trPr>
          <w:cantSplit/>
        </w:trPr>
        <w:tc>
          <w:tcPr>
            <w:tcW w:w="881" w:type="dxa"/>
            <w:vAlign w:val="center"/>
          </w:tcPr>
          <w:p w14:paraId="660134D5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_04_phase }}</w:t>
            </w:r>
          </w:p>
        </w:tc>
        <w:tc>
          <w:tcPr>
            <w:tcW w:w="2279" w:type="dxa"/>
            <w:vAlign w:val="center"/>
          </w:tcPr>
          <w:p w14:paraId="5754C218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_04_tasks }}</w:t>
            </w:r>
          </w:p>
        </w:tc>
        <w:tc>
          <w:tcPr>
            <w:tcW w:w="2036" w:type="dxa"/>
            <w:vAlign w:val="center"/>
          </w:tcPr>
          <w:p w14:paraId="69A6F014" w14:textId="77777777" w:rsidR="00B97EDE" w:rsidRPr="004F14C2" w:rsidRDefault="00B97EDE" w:rsidP="00A15529">
            <w:pPr>
              <w:jc w:val="center"/>
              <w:rPr>
                <w:rFonts w:cs="Arial" w:hint="eastAsia"/>
              </w:rPr>
            </w:pPr>
            <w:proofErr w:type="gramStart"/>
            <w:r w:rsidRPr="004F14C2">
              <w:t>{{ milestone</w:t>
            </w:r>
            <w:proofErr w:type="gramEnd"/>
            <w:r w:rsidRPr="004F14C2">
              <w:t>_04_time }}</w:t>
            </w:r>
          </w:p>
        </w:tc>
        <w:tc>
          <w:tcPr>
            <w:tcW w:w="3864" w:type="dxa"/>
            <w:vAlign w:val="center"/>
          </w:tcPr>
          <w:p w14:paraId="4455158B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_04_deliverables }}</w:t>
            </w:r>
          </w:p>
        </w:tc>
      </w:tr>
      <w:tr w:rsidR="00B97EDE" w14:paraId="7E027585" w14:textId="77777777" w:rsidTr="00205178">
        <w:trPr>
          <w:cantSplit/>
          <w:trHeight w:val="540"/>
        </w:trPr>
        <w:tc>
          <w:tcPr>
            <w:tcW w:w="881" w:type="dxa"/>
            <w:vAlign w:val="center"/>
          </w:tcPr>
          <w:p w14:paraId="181F4BED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_05_phase }}</w:t>
            </w:r>
          </w:p>
        </w:tc>
        <w:tc>
          <w:tcPr>
            <w:tcW w:w="2279" w:type="dxa"/>
            <w:vAlign w:val="center"/>
          </w:tcPr>
          <w:p w14:paraId="03B082CA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jc w:val="center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_05_tasks }}</w:t>
            </w:r>
          </w:p>
        </w:tc>
        <w:tc>
          <w:tcPr>
            <w:tcW w:w="2036" w:type="dxa"/>
            <w:vAlign w:val="center"/>
          </w:tcPr>
          <w:p w14:paraId="259641FF" w14:textId="77777777" w:rsidR="00B97EDE" w:rsidRPr="004F14C2" w:rsidRDefault="00B97EDE" w:rsidP="00A15529">
            <w:pPr>
              <w:jc w:val="center"/>
              <w:rPr>
                <w:rFonts w:cs="Arial" w:hint="eastAsia"/>
              </w:rPr>
            </w:pPr>
            <w:proofErr w:type="gramStart"/>
            <w:r w:rsidRPr="004F14C2">
              <w:t>{{ milestone</w:t>
            </w:r>
            <w:proofErr w:type="gramEnd"/>
            <w:r w:rsidRPr="004F14C2">
              <w:t>_05_time }}</w:t>
            </w:r>
          </w:p>
        </w:tc>
        <w:tc>
          <w:tcPr>
            <w:tcW w:w="3864" w:type="dxa"/>
            <w:vAlign w:val="center"/>
          </w:tcPr>
          <w:p w14:paraId="106E9979" w14:textId="77777777" w:rsidR="00B97EDE" w:rsidRPr="004F14C2" w:rsidRDefault="00B97EDE" w:rsidP="00A15529">
            <w:pPr>
              <w:pStyle w:val="a3"/>
              <w:spacing w:line="360" w:lineRule="auto"/>
              <w:ind w:firstLineChars="0" w:firstLine="0"/>
              <w:rPr>
                <w:rFonts w:ascii="Microsoft YaHei Light" w:eastAsia="Microsoft YaHei Light" w:hAnsi="Microsoft YaHei Light" w:hint="eastAsia"/>
                <w:sz w:val="22"/>
                <w:szCs w:val="22"/>
              </w:rPr>
            </w:pPr>
            <w:proofErr w:type="gramStart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{{ milestone</w:t>
            </w:r>
            <w:proofErr w:type="gramEnd"/>
            <w:r w:rsidRPr="004F14C2">
              <w:rPr>
                <w:rFonts w:ascii="Microsoft YaHei Light" w:eastAsia="Microsoft YaHei Light" w:hAnsi="Microsoft YaHei Light"/>
                <w:sz w:val="22"/>
                <w:szCs w:val="22"/>
              </w:rPr>
              <w:t>_05_deliverables }}</w:t>
            </w:r>
          </w:p>
        </w:tc>
      </w:tr>
    </w:tbl>
    <w:p w14:paraId="3F6362DB" w14:textId="77777777" w:rsidR="00426866" w:rsidRDefault="00426866" w:rsidP="00426866">
      <w:pPr>
        <w:pStyle w:val="2"/>
        <w:rPr>
          <w:rFonts w:hint="eastAsia"/>
        </w:rPr>
      </w:pPr>
      <w:bookmarkStart w:id="38" w:name="_Toc220784971"/>
      <w:r w:rsidRPr="00426866">
        <w:t>测试与质量计划</w:t>
      </w:r>
      <w:bookmarkEnd w:id="38"/>
    </w:p>
    <w:p w14:paraId="62D448FE" w14:textId="77777777" w:rsidR="00426866" w:rsidRDefault="001B697E" w:rsidP="00426866">
      <w:pPr>
        <w:pStyle w:val="Cloudbility-"/>
        <w:ind w:firstLine="480"/>
        <w:rPr>
          <w:rFonts w:hint="eastAsia"/>
        </w:rPr>
      </w:pPr>
      <w:proofErr w:type="gramStart"/>
      <w:r w:rsidRPr="001B697E">
        <w:t xml:space="preserve">{{ </w:t>
      </w:r>
      <w:proofErr w:type="spellStart"/>
      <w:r w:rsidRPr="001B697E">
        <w:t>testing</w:t>
      </w:r>
      <w:proofErr w:type="gramEnd"/>
      <w:r w:rsidRPr="001B697E">
        <w:t>_and_quality_</w:t>
      </w:r>
      <w:proofErr w:type="gramStart"/>
      <w:r w:rsidRPr="001B697E">
        <w:t>plan</w:t>
      </w:r>
      <w:proofErr w:type="spellEnd"/>
      <w:r w:rsidRPr="001B697E">
        <w:t xml:space="preserve"> }</w:t>
      </w:r>
      <w:proofErr w:type="gramEnd"/>
      <w:r w:rsidRPr="001B697E">
        <w:t>}</w:t>
      </w:r>
    </w:p>
    <w:p w14:paraId="05012586" w14:textId="77777777" w:rsidR="00C55E24" w:rsidRDefault="00C6120A" w:rsidP="00C55E24">
      <w:pPr>
        <w:pStyle w:val="2"/>
        <w:rPr>
          <w:rFonts w:hint="eastAsia"/>
        </w:rPr>
      </w:pPr>
      <w:bookmarkStart w:id="39" w:name="_Toc220784972"/>
      <w:r w:rsidRPr="00C6120A">
        <w:lastRenderedPageBreak/>
        <w:t>沟通机制与项目治理</w:t>
      </w:r>
      <w:bookmarkEnd w:id="39"/>
    </w:p>
    <w:p w14:paraId="03C7B026" w14:textId="75985289" w:rsidR="004F2B95" w:rsidRDefault="00C05340" w:rsidP="008C0D54">
      <w:pPr>
        <w:pStyle w:val="Cloudbility-"/>
        <w:ind w:firstLine="480"/>
        <w:rPr>
          <w:rFonts w:hint="eastAsia"/>
        </w:rPr>
      </w:pPr>
      <w:proofErr w:type="gramStart"/>
      <w:r w:rsidRPr="00C05340">
        <w:t xml:space="preserve">{{ </w:t>
      </w:r>
      <w:proofErr w:type="spellStart"/>
      <w:r w:rsidRPr="00C05340">
        <w:t>communication</w:t>
      </w:r>
      <w:proofErr w:type="gramEnd"/>
      <w:r w:rsidRPr="00C05340">
        <w:t>_and_</w:t>
      </w:r>
      <w:proofErr w:type="gramStart"/>
      <w:r w:rsidRPr="00C05340">
        <w:t>governance</w:t>
      </w:r>
      <w:proofErr w:type="spellEnd"/>
      <w:r w:rsidRPr="00C05340">
        <w:t xml:space="preserve"> }</w:t>
      </w:r>
      <w:proofErr w:type="gramEnd"/>
      <w:r w:rsidRPr="00C05340">
        <w:t>}</w:t>
      </w:r>
    </w:p>
    <w:p w14:paraId="1EBD5F66" w14:textId="77777777" w:rsidR="00A344EF" w:rsidRDefault="00A344EF" w:rsidP="00827EF4">
      <w:pPr>
        <w:pStyle w:val="1"/>
        <w:rPr>
          <w:rFonts w:hint="eastAsia"/>
        </w:rPr>
      </w:pPr>
      <w:bookmarkStart w:id="40" w:name="_Toc220784973"/>
      <w:r w:rsidRPr="00A344EF">
        <w:t>风险与对策</w:t>
      </w:r>
      <w:bookmarkEnd w:id="40"/>
    </w:p>
    <w:p w14:paraId="62018B5E" w14:textId="77777777" w:rsidR="00A344EF" w:rsidRDefault="00827EF4" w:rsidP="00827EF4">
      <w:pPr>
        <w:pStyle w:val="2"/>
        <w:rPr>
          <w:rFonts w:hint="eastAsia"/>
        </w:rPr>
      </w:pPr>
      <w:bookmarkStart w:id="41" w:name="_Toc220784974"/>
      <w:r w:rsidRPr="00827EF4">
        <w:t>风险清单</w:t>
      </w:r>
      <w:bookmarkEnd w:id="4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09"/>
        <w:gridCol w:w="1326"/>
        <w:gridCol w:w="1305"/>
        <w:gridCol w:w="1119"/>
        <w:gridCol w:w="1008"/>
        <w:gridCol w:w="1115"/>
        <w:gridCol w:w="1278"/>
      </w:tblGrid>
      <w:tr w:rsidR="00B36D6F" w:rsidRPr="006627D3" w14:paraId="7B337052" w14:textId="77777777" w:rsidTr="000C44A6">
        <w:trPr>
          <w:trHeight w:val="510"/>
        </w:trPr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04C81A4" w14:textId="77777777" w:rsidR="00B36D6F" w:rsidRPr="006627D3" w:rsidRDefault="00B36D6F" w:rsidP="001272B4">
            <w:pPr>
              <w:pStyle w:val="Cloudbility-"/>
              <w:wordWrap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627D3">
              <w:rPr>
                <w:b/>
                <w:bCs/>
              </w:rPr>
              <w:t>风险ID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2167161" w14:textId="77777777" w:rsidR="00B36D6F" w:rsidRPr="006627D3" w:rsidRDefault="00B36D6F" w:rsidP="001272B4">
            <w:pPr>
              <w:pStyle w:val="Cloudbility-"/>
              <w:wordWrap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627D3">
              <w:rPr>
                <w:b/>
                <w:bCs/>
              </w:rPr>
              <w:t>风险描述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208795E" w14:textId="77777777" w:rsidR="00B36D6F" w:rsidRPr="006627D3" w:rsidRDefault="00B36D6F" w:rsidP="001272B4">
            <w:pPr>
              <w:pStyle w:val="Cloudbility-"/>
              <w:wordWrap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627D3">
              <w:rPr>
                <w:rFonts w:hint="eastAsia"/>
                <w:b/>
                <w:bCs/>
              </w:rPr>
              <w:t>概率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4A24F0E7" w14:textId="77777777" w:rsidR="00B36D6F" w:rsidRPr="006627D3" w:rsidRDefault="00B36D6F" w:rsidP="001272B4">
            <w:pPr>
              <w:pStyle w:val="Cloudbility-"/>
              <w:wordWrap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627D3">
              <w:rPr>
                <w:rFonts w:hint="eastAsia"/>
                <w:b/>
                <w:bCs/>
              </w:rPr>
              <w:t>影响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063A9B2C" w14:textId="77777777" w:rsidR="00B36D6F" w:rsidRPr="006627D3" w:rsidRDefault="00B36D6F" w:rsidP="001272B4">
            <w:pPr>
              <w:pStyle w:val="Cloudbility-"/>
              <w:wordWrap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627D3">
              <w:rPr>
                <w:rFonts w:hint="eastAsia"/>
                <w:b/>
                <w:bCs/>
              </w:rPr>
              <w:t>风险等级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15FA4E1" w14:textId="77777777" w:rsidR="00B36D6F" w:rsidRPr="006627D3" w:rsidRDefault="00C818E7" w:rsidP="001272B4">
            <w:pPr>
              <w:pStyle w:val="Cloudbility-"/>
              <w:wordWrap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627D3">
              <w:rPr>
                <w:rFonts w:hint="eastAsia"/>
                <w:b/>
                <w:bCs/>
              </w:rPr>
              <w:t>触发条件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</w:tcPr>
          <w:p w14:paraId="1D450091" w14:textId="77777777" w:rsidR="00B36D6F" w:rsidRPr="006627D3" w:rsidRDefault="00C818E7" w:rsidP="001272B4">
            <w:pPr>
              <w:pStyle w:val="Cloudbility-"/>
              <w:wordWrap w:val="0"/>
              <w:spacing w:line="240" w:lineRule="auto"/>
              <w:ind w:firstLineChars="0" w:firstLine="0"/>
              <w:jc w:val="center"/>
              <w:rPr>
                <w:rFonts w:hint="eastAsia"/>
                <w:b/>
                <w:bCs/>
              </w:rPr>
            </w:pPr>
            <w:r w:rsidRPr="006627D3">
              <w:rPr>
                <w:rFonts w:hint="eastAsia"/>
                <w:b/>
                <w:bCs/>
              </w:rPr>
              <w:t>应对措施</w:t>
            </w:r>
          </w:p>
        </w:tc>
      </w:tr>
      <w:tr w:rsidR="00B36D6F" w14:paraId="5F84D584" w14:textId="77777777" w:rsidTr="00A81A62">
        <w:trPr>
          <w:trHeight w:hRule="exact" w:val="23"/>
        </w:trPr>
        <w:tc>
          <w:tcPr>
            <w:tcW w:w="0" w:type="auto"/>
            <w:vAlign w:val="center"/>
          </w:tcPr>
          <w:p w14:paraId="7F68FC16" w14:textId="77777777" w:rsidR="00B36D6F" w:rsidRDefault="006627D3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r w:rsidRPr="006627D3">
              <w:t xml:space="preserve">{% for risk in </w:t>
            </w:r>
            <w:proofErr w:type="spellStart"/>
            <w:r w:rsidRPr="006627D3">
              <w:t>risk_register</w:t>
            </w:r>
            <w:proofErr w:type="spellEnd"/>
            <w:r w:rsidRPr="006627D3">
              <w:t xml:space="preserve"> %}</w:t>
            </w:r>
          </w:p>
        </w:tc>
        <w:tc>
          <w:tcPr>
            <w:tcW w:w="0" w:type="auto"/>
            <w:vAlign w:val="center"/>
          </w:tcPr>
          <w:p w14:paraId="799BD365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A09D02F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5849D14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1B8AC15D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3528CFFF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79C040DA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</w:tr>
      <w:tr w:rsidR="00B36D6F" w14:paraId="58D06F9B" w14:textId="77777777" w:rsidTr="000C44A6">
        <w:trPr>
          <w:trHeight w:val="510"/>
        </w:trPr>
        <w:tc>
          <w:tcPr>
            <w:tcW w:w="0" w:type="auto"/>
            <w:vAlign w:val="center"/>
          </w:tcPr>
          <w:p w14:paraId="06001F92" w14:textId="77777777" w:rsidR="00B36D6F" w:rsidRDefault="006627D3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proofErr w:type="gramStart"/>
            <w:r w:rsidRPr="006627D3">
              <w:t>{{ risk.id</w:t>
            </w:r>
            <w:proofErr w:type="gramEnd"/>
            <w:r w:rsidRPr="006627D3">
              <w:t xml:space="preserve"> }}</w:t>
            </w:r>
          </w:p>
        </w:tc>
        <w:tc>
          <w:tcPr>
            <w:tcW w:w="0" w:type="auto"/>
            <w:vAlign w:val="center"/>
          </w:tcPr>
          <w:p w14:paraId="4DC7C5C2" w14:textId="77777777" w:rsidR="00B36D6F" w:rsidRDefault="006627D3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proofErr w:type="gramStart"/>
            <w:r w:rsidRPr="006627D3">
              <w:t xml:space="preserve">{{ </w:t>
            </w:r>
            <w:proofErr w:type="spellStart"/>
            <w:r w:rsidRPr="006627D3">
              <w:t>risk</w:t>
            </w:r>
            <w:proofErr w:type="gramEnd"/>
            <w:r w:rsidRPr="006627D3">
              <w:t>.description</w:t>
            </w:r>
            <w:proofErr w:type="spellEnd"/>
            <w:r w:rsidRPr="006627D3">
              <w:t xml:space="preserve"> }}</w:t>
            </w:r>
          </w:p>
        </w:tc>
        <w:tc>
          <w:tcPr>
            <w:tcW w:w="0" w:type="auto"/>
            <w:vAlign w:val="center"/>
          </w:tcPr>
          <w:p w14:paraId="03FA7347" w14:textId="77777777" w:rsidR="00B36D6F" w:rsidRDefault="00465D3B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proofErr w:type="gramStart"/>
            <w:r w:rsidRPr="00465D3B">
              <w:t xml:space="preserve">{{ </w:t>
            </w:r>
            <w:proofErr w:type="spellStart"/>
            <w:r w:rsidRPr="00465D3B">
              <w:t>risk</w:t>
            </w:r>
            <w:proofErr w:type="gramEnd"/>
            <w:r w:rsidRPr="00465D3B">
              <w:t>.probability</w:t>
            </w:r>
            <w:proofErr w:type="spellEnd"/>
            <w:r w:rsidRPr="00465D3B">
              <w:t xml:space="preserve"> }}</w:t>
            </w:r>
          </w:p>
        </w:tc>
        <w:tc>
          <w:tcPr>
            <w:tcW w:w="0" w:type="auto"/>
            <w:vAlign w:val="center"/>
          </w:tcPr>
          <w:p w14:paraId="3A252F6E" w14:textId="77777777" w:rsidR="00B36D6F" w:rsidRDefault="0057660D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proofErr w:type="gramStart"/>
            <w:r w:rsidRPr="0057660D">
              <w:t xml:space="preserve">{{ </w:t>
            </w:r>
            <w:proofErr w:type="spellStart"/>
            <w:r w:rsidRPr="0057660D">
              <w:t>risk</w:t>
            </w:r>
            <w:proofErr w:type="gramEnd"/>
            <w:r w:rsidRPr="0057660D">
              <w:t>.impact</w:t>
            </w:r>
            <w:proofErr w:type="spellEnd"/>
            <w:r w:rsidRPr="0057660D">
              <w:t xml:space="preserve"> }}</w:t>
            </w:r>
          </w:p>
        </w:tc>
        <w:tc>
          <w:tcPr>
            <w:tcW w:w="0" w:type="auto"/>
            <w:vAlign w:val="center"/>
          </w:tcPr>
          <w:p w14:paraId="3F99511F" w14:textId="77777777" w:rsidR="00B36D6F" w:rsidRDefault="00F438B6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proofErr w:type="gramStart"/>
            <w:r w:rsidRPr="00F438B6">
              <w:t xml:space="preserve">{{ </w:t>
            </w:r>
            <w:proofErr w:type="spellStart"/>
            <w:r w:rsidRPr="00F438B6">
              <w:t>risk</w:t>
            </w:r>
            <w:proofErr w:type="gramEnd"/>
            <w:r w:rsidRPr="00F438B6">
              <w:t>.level</w:t>
            </w:r>
            <w:proofErr w:type="spellEnd"/>
            <w:r w:rsidRPr="00F438B6">
              <w:t xml:space="preserve"> }}</w:t>
            </w:r>
          </w:p>
        </w:tc>
        <w:tc>
          <w:tcPr>
            <w:tcW w:w="0" w:type="auto"/>
            <w:vAlign w:val="center"/>
          </w:tcPr>
          <w:p w14:paraId="77C9FB02" w14:textId="77777777" w:rsidR="00B36D6F" w:rsidRDefault="00E111EA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proofErr w:type="gramStart"/>
            <w:r w:rsidRPr="00E111EA">
              <w:t xml:space="preserve">{{ </w:t>
            </w:r>
            <w:proofErr w:type="spellStart"/>
            <w:r w:rsidRPr="00E111EA">
              <w:t>risk</w:t>
            </w:r>
            <w:proofErr w:type="gramEnd"/>
            <w:r w:rsidRPr="00E111EA">
              <w:t>.trigger</w:t>
            </w:r>
            <w:proofErr w:type="spellEnd"/>
            <w:r w:rsidRPr="00E111EA">
              <w:t xml:space="preserve"> }}</w:t>
            </w:r>
          </w:p>
        </w:tc>
        <w:tc>
          <w:tcPr>
            <w:tcW w:w="0" w:type="auto"/>
            <w:vAlign w:val="center"/>
          </w:tcPr>
          <w:p w14:paraId="1AAF7962" w14:textId="77777777" w:rsidR="00B36D6F" w:rsidRDefault="0092235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proofErr w:type="gramStart"/>
            <w:r w:rsidRPr="0092235F">
              <w:t xml:space="preserve">{{ </w:t>
            </w:r>
            <w:proofErr w:type="spellStart"/>
            <w:r w:rsidRPr="0092235F">
              <w:t>risk</w:t>
            </w:r>
            <w:proofErr w:type="gramEnd"/>
            <w:r w:rsidRPr="0092235F">
              <w:t>.mitigation</w:t>
            </w:r>
            <w:proofErr w:type="spellEnd"/>
            <w:r w:rsidRPr="0092235F">
              <w:t xml:space="preserve"> }}</w:t>
            </w:r>
          </w:p>
        </w:tc>
      </w:tr>
      <w:tr w:rsidR="00B36D6F" w14:paraId="039535BA" w14:textId="77777777" w:rsidTr="00A81A62">
        <w:trPr>
          <w:trHeight w:hRule="exact" w:val="23"/>
        </w:trPr>
        <w:tc>
          <w:tcPr>
            <w:tcW w:w="0" w:type="auto"/>
            <w:vAlign w:val="center"/>
          </w:tcPr>
          <w:p w14:paraId="4F566054" w14:textId="77777777" w:rsidR="00B36D6F" w:rsidRDefault="00A56643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  <w:r w:rsidRPr="00A56643">
              <w:t>{</w:t>
            </w:r>
            <w:r w:rsidR="00A20AB1">
              <w:rPr>
                <w:rFonts w:hint="eastAsia"/>
              </w:rPr>
              <w:t>%</w:t>
            </w:r>
            <w:r w:rsidR="00EE5BA2">
              <w:rPr>
                <w:rFonts w:hint="eastAsia"/>
              </w:rPr>
              <w:t xml:space="preserve"> </w:t>
            </w:r>
            <w:proofErr w:type="spellStart"/>
            <w:r w:rsidRPr="00A56643">
              <w:t>endfor</w:t>
            </w:r>
            <w:proofErr w:type="spellEnd"/>
            <w:r w:rsidR="00EE5BA2">
              <w:rPr>
                <w:rFonts w:hint="eastAsia"/>
              </w:rPr>
              <w:t xml:space="preserve"> </w:t>
            </w:r>
            <w:r w:rsidRPr="00A56643">
              <w:t>%}</w:t>
            </w:r>
          </w:p>
        </w:tc>
        <w:tc>
          <w:tcPr>
            <w:tcW w:w="0" w:type="auto"/>
            <w:vAlign w:val="center"/>
          </w:tcPr>
          <w:p w14:paraId="3FBA5A3F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6B24F3A8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03A46CE5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55F24037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49967292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  <w:tc>
          <w:tcPr>
            <w:tcW w:w="0" w:type="auto"/>
            <w:vAlign w:val="center"/>
          </w:tcPr>
          <w:p w14:paraId="2BB616CB" w14:textId="77777777" w:rsidR="00B36D6F" w:rsidRDefault="00B36D6F" w:rsidP="000C44A6">
            <w:pPr>
              <w:pStyle w:val="Cloudbility-"/>
              <w:wordWrap w:val="0"/>
              <w:spacing w:line="240" w:lineRule="auto"/>
              <w:ind w:firstLineChars="0" w:firstLine="0"/>
              <w:rPr>
                <w:rFonts w:hint="eastAsia"/>
              </w:rPr>
            </w:pPr>
          </w:p>
        </w:tc>
      </w:tr>
    </w:tbl>
    <w:p w14:paraId="0E3ADB18" w14:textId="77777777" w:rsidR="00072C1F" w:rsidRPr="00072C1F" w:rsidRDefault="00072C1F" w:rsidP="00755562">
      <w:pPr>
        <w:pStyle w:val="Cloudbility-"/>
        <w:ind w:firstLineChars="0" w:firstLine="0"/>
        <w:rPr>
          <w:rFonts w:hint="eastAsia"/>
        </w:rPr>
      </w:pPr>
    </w:p>
    <w:p w14:paraId="02F3D5E1" w14:textId="77777777" w:rsidR="00827EF4" w:rsidRDefault="0053655B" w:rsidP="0053655B">
      <w:pPr>
        <w:pStyle w:val="2"/>
        <w:rPr>
          <w:rFonts w:hint="eastAsia"/>
        </w:rPr>
      </w:pPr>
      <w:bookmarkStart w:id="42" w:name="_Toc220784975"/>
      <w:r w:rsidRPr="0053655B">
        <w:t>风险监控与预案</w:t>
      </w:r>
      <w:bookmarkEnd w:id="42"/>
    </w:p>
    <w:p w14:paraId="5F60C804" w14:textId="77777777" w:rsidR="0053655B" w:rsidRDefault="0053655B" w:rsidP="0053655B">
      <w:pPr>
        <w:pStyle w:val="Cloudbility-"/>
        <w:ind w:firstLine="480"/>
        <w:rPr>
          <w:rFonts w:hint="eastAsia"/>
        </w:rPr>
      </w:pPr>
      <w:proofErr w:type="gramStart"/>
      <w:r w:rsidRPr="0053655B">
        <w:t xml:space="preserve">{{ </w:t>
      </w:r>
      <w:proofErr w:type="spellStart"/>
      <w:r w:rsidRPr="0053655B">
        <w:t>risk</w:t>
      </w:r>
      <w:proofErr w:type="gramEnd"/>
      <w:r w:rsidRPr="0053655B">
        <w:t>_monitoring_and_</w:t>
      </w:r>
      <w:proofErr w:type="gramStart"/>
      <w:r w:rsidRPr="0053655B">
        <w:t>contingency</w:t>
      </w:r>
      <w:proofErr w:type="spellEnd"/>
      <w:r w:rsidRPr="0053655B">
        <w:t xml:space="preserve"> }</w:t>
      </w:r>
      <w:proofErr w:type="gramEnd"/>
      <w:r w:rsidRPr="0053655B">
        <w:t>}</w:t>
      </w:r>
    </w:p>
    <w:p w14:paraId="1EE632E6" w14:textId="77777777" w:rsidR="00814BEE" w:rsidRDefault="00237111" w:rsidP="00237111">
      <w:pPr>
        <w:pStyle w:val="1"/>
        <w:rPr>
          <w:rFonts w:hint="eastAsia"/>
        </w:rPr>
      </w:pPr>
      <w:bookmarkStart w:id="43" w:name="_Toc220784976"/>
      <w:r w:rsidRPr="00237111">
        <w:t>上线与运营</w:t>
      </w:r>
      <w:bookmarkEnd w:id="43"/>
    </w:p>
    <w:p w14:paraId="003B6C30" w14:textId="77777777" w:rsidR="00237111" w:rsidRDefault="00D81502" w:rsidP="00D81502">
      <w:pPr>
        <w:pStyle w:val="2"/>
        <w:rPr>
          <w:rFonts w:hint="eastAsia"/>
        </w:rPr>
      </w:pPr>
      <w:bookmarkStart w:id="44" w:name="_Toc220784977"/>
      <w:r w:rsidRPr="00D81502">
        <w:t>上线策略与灰度/试点</w:t>
      </w:r>
      <w:bookmarkEnd w:id="44"/>
    </w:p>
    <w:p w14:paraId="02B21D9F" w14:textId="77777777" w:rsidR="00E42526" w:rsidRDefault="00897C7E" w:rsidP="00E42526">
      <w:pPr>
        <w:pStyle w:val="Cloudbility-"/>
        <w:ind w:firstLine="480"/>
        <w:rPr>
          <w:rFonts w:hint="eastAsia"/>
        </w:rPr>
      </w:pPr>
      <w:proofErr w:type="gramStart"/>
      <w:r w:rsidRPr="00897C7E">
        <w:t xml:space="preserve">{{ </w:t>
      </w:r>
      <w:proofErr w:type="spellStart"/>
      <w:r w:rsidRPr="00897C7E">
        <w:t>rollout</w:t>
      </w:r>
      <w:proofErr w:type="gramEnd"/>
      <w:r w:rsidRPr="00897C7E">
        <w:t>_and_pilot_</w:t>
      </w:r>
      <w:proofErr w:type="gramStart"/>
      <w:r w:rsidRPr="00897C7E">
        <w:t>strategy</w:t>
      </w:r>
      <w:proofErr w:type="spellEnd"/>
      <w:r w:rsidRPr="00897C7E">
        <w:t xml:space="preserve"> }</w:t>
      </w:r>
      <w:proofErr w:type="gramEnd"/>
      <w:r w:rsidRPr="00897C7E">
        <w:t>}</w:t>
      </w:r>
    </w:p>
    <w:p w14:paraId="06270860" w14:textId="77777777" w:rsidR="00D81502" w:rsidRDefault="00E42526" w:rsidP="00E42526">
      <w:pPr>
        <w:pStyle w:val="2"/>
        <w:rPr>
          <w:rFonts w:hint="eastAsia"/>
        </w:rPr>
      </w:pPr>
      <w:bookmarkStart w:id="45" w:name="_Toc220784978"/>
      <w:r w:rsidRPr="00E42526">
        <w:t>运</w:t>
      </w:r>
      <w:proofErr w:type="gramStart"/>
      <w:r w:rsidRPr="00E42526">
        <w:t>维模式</w:t>
      </w:r>
      <w:proofErr w:type="gramEnd"/>
      <w:r w:rsidRPr="00E42526">
        <w:t>与支持SLA</w:t>
      </w:r>
      <w:bookmarkEnd w:id="45"/>
    </w:p>
    <w:p w14:paraId="227901CA" w14:textId="77777777" w:rsidR="001E7F59" w:rsidRDefault="008F4316" w:rsidP="001E7F59">
      <w:pPr>
        <w:pStyle w:val="Cloudbility-"/>
        <w:ind w:firstLine="480"/>
        <w:rPr>
          <w:rFonts w:hint="eastAsia"/>
        </w:rPr>
      </w:pPr>
      <w:proofErr w:type="gramStart"/>
      <w:r w:rsidRPr="008F4316">
        <w:t xml:space="preserve">{{ </w:t>
      </w:r>
      <w:proofErr w:type="spellStart"/>
      <w:r w:rsidRPr="008F4316">
        <w:t>operations</w:t>
      </w:r>
      <w:proofErr w:type="gramEnd"/>
      <w:r w:rsidRPr="008F4316">
        <w:t>_model_and_support_</w:t>
      </w:r>
      <w:proofErr w:type="gramStart"/>
      <w:r w:rsidRPr="008F4316">
        <w:t>sla</w:t>
      </w:r>
      <w:proofErr w:type="spellEnd"/>
      <w:r w:rsidRPr="008F4316">
        <w:t xml:space="preserve"> }</w:t>
      </w:r>
      <w:proofErr w:type="gramEnd"/>
      <w:r w:rsidRPr="008F4316">
        <w:t>}</w:t>
      </w:r>
    </w:p>
    <w:p w14:paraId="17465B72" w14:textId="77777777" w:rsidR="00A52751" w:rsidRDefault="00A52751" w:rsidP="00A52751">
      <w:pPr>
        <w:pStyle w:val="2"/>
        <w:rPr>
          <w:rFonts w:hint="eastAsia"/>
        </w:rPr>
      </w:pPr>
      <w:bookmarkStart w:id="46" w:name="_Toc220784979"/>
      <w:r w:rsidRPr="00A52751">
        <w:t>培训与推广计划</w:t>
      </w:r>
      <w:bookmarkEnd w:id="46"/>
    </w:p>
    <w:p w14:paraId="012ED0F7" w14:textId="77777777" w:rsidR="00A52751" w:rsidRDefault="008E4E01" w:rsidP="00A52751">
      <w:pPr>
        <w:pStyle w:val="Cloudbility-"/>
        <w:ind w:firstLine="480"/>
        <w:rPr>
          <w:rFonts w:hint="eastAsia"/>
        </w:rPr>
      </w:pPr>
      <w:proofErr w:type="gramStart"/>
      <w:r w:rsidRPr="008E4E01">
        <w:t xml:space="preserve">{{ </w:t>
      </w:r>
      <w:proofErr w:type="spellStart"/>
      <w:r w:rsidRPr="008E4E01">
        <w:t>training</w:t>
      </w:r>
      <w:proofErr w:type="gramEnd"/>
      <w:r w:rsidRPr="008E4E01">
        <w:t>_and_enablement_</w:t>
      </w:r>
      <w:proofErr w:type="gramStart"/>
      <w:r w:rsidRPr="008E4E01">
        <w:t>plan</w:t>
      </w:r>
      <w:proofErr w:type="spellEnd"/>
      <w:r w:rsidRPr="008E4E01">
        <w:t xml:space="preserve"> }</w:t>
      </w:r>
      <w:proofErr w:type="gramEnd"/>
      <w:r w:rsidRPr="008E4E01">
        <w:t>}</w:t>
      </w:r>
    </w:p>
    <w:p w14:paraId="7C133376" w14:textId="77777777" w:rsidR="00274B7D" w:rsidRDefault="00274B7D" w:rsidP="00274B7D">
      <w:pPr>
        <w:pStyle w:val="2"/>
        <w:rPr>
          <w:rFonts w:hint="eastAsia"/>
        </w:rPr>
      </w:pPr>
      <w:bookmarkStart w:id="47" w:name="_Toc220784980"/>
      <w:r w:rsidRPr="00274B7D">
        <w:t>运营指标与持续迭代机制</w:t>
      </w:r>
      <w:bookmarkEnd w:id="47"/>
    </w:p>
    <w:p w14:paraId="07AA2002" w14:textId="77777777" w:rsidR="00274B7D" w:rsidRDefault="00375948" w:rsidP="00274B7D">
      <w:pPr>
        <w:pStyle w:val="Cloudbility-"/>
        <w:ind w:firstLine="480"/>
        <w:rPr>
          <w:rFonts w:hint="eastAsia"/>
        </w:rPr>
      </w:pPr>
      <w:proofErr w:type="gramStart"/>
      <w:r w:rsidRPr="00375948">
        <w:t xml:space="preserve">{{ </w:t>
      </w:r>
      <w:proofErr w:type="spellStart"/>
      <w:r w:rsidRPr="00375948">
        <w:t>operational</w:t>
      </w:r>
      <w:proofErr w:type="gramEnd"/>
      <w:r w:rsidRPr="00375948">
        <w:t>_metrics_and_continuous_</w:t>
      </w:r>
      <w:proofErr w:type="gramStart"/>
      <w:r w:rsidRPr="00375948">
        <w:t>improvement</w:t>
      </w:r>
      <w:proofErr w:type="spellEnd"/>
      <w:r w:rsidRPr="00375948">
        <w:t xml:space="preserve"> }</w:t>
      </w:r>
      <w:proofErr w:type="gramEnd"/>
      <w:r w:rsidRPr="00375948">
        <w:t>}</w:t>
      </w:r>
    </w:p>
    <w:p w14:paraId="249AA3CD" w14:textId="77777777" w:rsidR="00205178" w:rsidRPr="00205178" w:rsidRDefault="00000000" w:rsidP="00205178">
      <w:pPr>
        <w:pStyle w:val="1"/>
        <w:rPr>
          <w:rFonts w:hint="eastAsia"/>
        </w:rPr>
      </w:pPr>
      <w:bookmarkStart w:id="48" w:name="_Toc220784981"/>
      <w:r>
        <w:rPr>
          <w:rFonts w:hint="eastAsia"/>
        </w:rPr>
        <w:lastRenderedPageBreak/>
        <w:t>总结</w:t>
      </w:r>
      <w:bookmarkEnd w:id="48"/>
    </w:p>
    <w:p w14:paraId="5B8AB65A" w14:textId="77777777" w:rsidR="00CB5C95" w:rsidRPr="007C1AA3" w:rsidRDefault="00000000" w:rsidP="007C1AA3">
      <w:pPr>
        <w:pStyle w:val="Cloudbility-"/>
        <w:ind w:firstLine="480"/>
        <w:rPr>
          <w:rFonts w:hint="eastAsia"/>
        </w:rPr>
      </w:pPr>
      <w:proofErr w:type="gramStart"/>
      <w:r w:rsidRPr="007C1AA3">
        <w:t>{{ summary</w:t>
      </w:r>
      <w:proofErr w:type="gramEnd"/>
      <w:r w:rsidRPr="007C1AA3">
        <w:t xml:space="preserve"> }}</w:t>
      </w:r>
    </w:p>
    <w:sectPr w:rsidR="00CB5C95" w:rsidRPr="007C1AA3" w:rsidSect="00D63A7A">
      <w:headerReference w:type="default" r:id="rId12"/>
      <w:footerReference w:type="default" r:id="rId13"/>
      <w:pgSz w:w="11906" w:h="16838"/>
      <w:pgMar w:top="1440" w:right="1418" w:bottom="1440" w:left="1418" w:header="680" w:footer="680" w:gutter="0"/>
      <w:pgNumType w:start="1"/>
      <w:cols w:space="425"/>
      <w:docGrid w:type="lines" w:linePitch="38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0BE03" w14:textId="77777777" w:rsidR="00FC346B" w:rsidRDefault="00FC346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DDAEDA" w14:textId="77777777" w:rsidR="00FC346B" w:rsidRDefault="00FC346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Light">
    <w:altName w:val="微软雅黑 Light"/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ouYuan">
    <w:altName w:val="幼圆"/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F9B0" w14:textId="77777777" w:rsidR="00B97EDE" w:rsidRDefault="00B97EDE">
    <w:pPr>
      <w:pStyle w:val="af4"/>
      <w:wordWrap w:val="0"/>
      <w:ind w:right="500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55D79" w14:textId="77777777" w:rsidR="00414A39" w:rsidRDefault="00414A39">
    <w:pPr>
      <w:pStyle w:val="af4"/>
      <w:wordWrap w:val="0"/>
      <w:ind w:right="500"/>
      <w:rPr>
        <w:rFonts w:ascii="Arial" w:hAnsi="Arial" w:cs="Aria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31290903"/>
      <w:docPartObj>
        <w:docPartGallery w:val="Page Numbers (Bottom of Page)"/>
        <w:docPartUnique/>
      </w:docPartObj>
    </w:sdtPr>
    <w:sdtContent>
      <w:p w14:paraId="72788FCD" w14:textId="77777777" w:rsidR="00D63A7A" w:rsidRDefault="00D63A7A">
        <w:pPr>
          <w:pStyle w:val="a7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631AD8D" w14:textId="77777777" w:rsidR="00414A39" w:rsidRDefault="00414A39">
    <w:pPr>
      <w:pStyle w:val="af4"/>
      <w:wordWrap w:val="0"/>
      <w:ind w:right="500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27BB2" w14:textId="77777777" w:rsidR="00FC346B" w:rsidRDefault="00FC346B">
      <w:pPr>
        <w:rPr>
          <w:rFonts w:hint="eastAsia"/>
        </w:rPr>
      </w:pPr>
      <w:r>
        <w:separator/>
      </w:r>
    </w:p>
  </w:footnote>
  <w:footnote w:type="continuationSeparator" w:id="0">
    <w:p w14:paraId="27B39B44" w14:textId="77777777" w:rsidR="00FC346B" w:rsidRDefault="00FC346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13C7A" w14:textId="77777777" w:rsidR="00B97EDE" w:rsidRDefault="00414A39" w:rsidP="008F5AB6">
    <w:pPr>
      <w:pStyle w:val="a9"/>
      <w:rPr>
        <w:rFonts w:hint="eastAsia"/>
      </w:rPr>
    </w:pPr>
    <w:r>
      <w:rPr>
        <w:noProof/>
        <w:lang w:bidi="ar-SA"/>
      </w:rPr>
      <w:t>{{ company_name 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3C42F" w14:textId="77777777" w:rsidR="00B65441" w:rsidRDefault="00B65441" w:rsidP="008F5AB6">
    <w:pPr>
      <w:pStyle w:val="a9"/>
      <w:rPr>
        <w:rFonts w:hint="eastAsia"/>
      </w:rPr>
    </w:pPr>
    <w:r>
      <w:rPr>
        <w:noProof/>
        <w:lang w:bidi="ar-SA"/>
      </w:rPr>
      <w:t>{{ company_name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441A1" w14:textId="77777777" w:rsidR="00B65441" w:rsidRDefault="00B65441" w:rsidP="008F5AB6">
    <w:pPr>
      <w:pStyle w:val="a9"/>
      <w:rPr>
        <w:rFonts w:hint="eastAsia"/>
      </w:rPr>
    </w:pPr>
    <w:r>
      <w:rPr>
        <w:noProof/>
        <w:lang w:bidi="ar-SA"/>
      </w:rPr>
      <w:t>{{ company_name 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BC5084D"/>
    <w:multiLevelType w:val="singleLevel"/>
    <w:tmpl w:val="EBC5084D"/>
    <w:lvl w:ilvl="0">
      <w:start w:val="2"/>
      <w:numFmt w:val="decimal"/>
      <w:suff w:val="space"/>
      <w:lvlText w:val="%1."/>
      <w:lvlJc w:val="left"/>
    </w:lvl>
  </w:abstractNum>
  <w:abstractNum w:abstractNumId="1" w15:restartNumberingAfterBreak="0">
    <w:nsid w:val="299F7174"/>
    <w:multiLevelType w:val="multilevel"/>
    <w:tmpl w:val="299F7174"/>
    <w:lvl w:ilvl="0">
      <w:start w:val="1"/>
      <w:numFmt w:val="bullet"/>
      <w:lvlText w:val=""/>
      <w:lvlJc w:val="left"/>
      <w:pPr>
        <w:ind w:left="1612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pStyle w:val="Cloudbility-2"/>
      <w:lvlText w:val=""/>
      <w:lvlJc w:val="left"/>
      <w:pPr>
        <w:ind w:left="1260" w:hanging="420"/>
      </w:pPr>
      <w:rPr>
        <w:rFonts w:ascii="Wingdings" w:hAnsi="Wingdings" w:hint="default"/>
        <w:color w:val="9D3511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03A5EE8"/>
    <w:multiLevelType w:val="multilevel"/>
    <w:tmpl w:val="303A5EE8"/>
    <w:lvl w:ilvl="0">
      <w:start w:val="1"/>
      <w:numFmt w:val="bullet"/>
      <w:pStyle w:val="Cloudbility-1"/>
      <w:lvlText w:val=""/>
      <w:lvlJc w:val="left"/>
      <w:pPr>
        <w:ind w:left="620" w:hanging="420"/>
      </w:pPr>
      <w:rPr>
        <w:rFonts w:ascii="Webdings" w:hAnsi="Webdings" w:hint="default"/>
        <w:color w:val="9D3511"/>
      </w:rPr>
    </w:lvl>
    <w:lvl w:ilvl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3" w15:restartNumberingAfterBreak="0">
    <w:nsid w:val="4B5240BE"/>
    <w:multiLevelType w:val="singleLevel"/>
    <w:tmpl w:val="4B5240B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61054F30"/>
    <w:multiLevelType w:val="multilevel"/>
    <w:tmpl w:val="61054F30"/>
    <w:lvl w:ilvl="0">
      <w:start w:val="1"/>
      <w:numFmt w:val="chineseCountingThousand"/>
      <w:pStyle w:val="1"/>
      <w:lvlText w:val="%1、"/>
      <w:lvlJc w:val="left"/>
      <w:pPr>
        <w:tabs>
          <w:tab w:val="left" w:pos="425"/>
        </w:tabs>
        <w:ind w:left="425" w:hanging="425"/>
      </w:pPr>
      <w:rPr>
        <w:rFonts w:ascii="微软雅黑" w:hAnsi="微软雅黑"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"/>
      <w:isLgl/>
      <w:lvlText w:val="%1.%2 "/>
      <w:lvlJc w:val="left"/>
      <w:pPr>
        <w:ind w:left="567" w:hanging="567"/>
      </w:pPr>
      <w:rPr>
        <w:rFonts w:ascii="微软雅黑" w:eastAsia="微软雅黑" w:hAnsi="微软雅黑"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"/>
      <w:isLgl/>
      <w:lvlText w:val="%1.%2.%3 "/>
      <w:lvlJc w:val="left"/>
      <w:pPr>
        <w:ind w:left="709" w:hanging="709"/>
      </w:pPr>
      <w:rPr>
        <w:rFonts w:ascii="微软雅黑" w:eastAsia="微软雅黑" w:hAnsi="微软雅黑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sz w:val="24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3">
      <w:start w:val="1"/>
      <w:numFmt w:val="decimal"/>
      <w:pStyle w:val="4"/>
      <w:isLgl/>
      <w:lvlText w:val="%1.%2.%3.%4"/>
      <w:lvlJc w:val="left"/>
      <w:pPr>
        <w:tabs>
          <w:tab w:val="left" w:pos="851"/>
        </w:tabs>
        <w:ind w:left="851" w:hanging="851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9D3511"/>
        <w:spacing w:val="0"/>
        <w:position w:val="0"/>
        <w:u w:val="none"/>
        <w:vertAlign w:val="baseline"/>
      </w:rPr>
    </w:lvl>
    <w:lvl w:ilvl="4">
      <w:start w:val="1"/>
      <w:numFmt w:val="decimal"/>
      <w:pStyle w:val="5"/>
      <w:isLgl/>
      <w:lvlText w:val="%1.%2.%3.%4.%5"/>
      <w:lvlJc w:val="left"/>
      <w:pPr>
        <w:tabs>
          <w:tab w:val="left" w:pos="992"/>
        </w:tabs>
        <w:ind w:left="992" w:hanging="992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5">
      <w:start w:val="1"/>
      <w:numFmt w:val="decimal"/>
      <w:pStyle w:val="6"/>
      <w:isLgl/>
      <w:lvlText w:val="%1.%2.%3.%4.%5.%6"/>
      <w:lvlJc w:val="left"/>
      <w:pPr>
        <w:tabs>
          <w:tab w:val="left" w:pos="1134"/>
        </w:tabs>
        <w:ind w:left="1134" w:hanging="1134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  <w:b/>
        <w:i w:val="0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  <w:b/>
        <w:i w:val="0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  <w:b/>
        <w:i w:val="0"/>
      </w:rPr>
    </w:lvl>
  </w:abstractNum>
  <w:num w:numId="1" w16cid:durableId="380251908">
    <w:abstractNumId w:val="4"/>
  </w:num>
  <w:num w:numId="2" w16cid:durableId="908492299">
    <w:abstractNumId w:val="1"/>
  </w:num>
  <w:num w:numId="3" w16cid:durableId="1281570101">
    <w:abstractNumId w:val="2"/>
  </w:num>
  <w:num w:numId="4" w16cid:durableId="1935433230">
    <w:abstractNumId w:val="0"/>
  </w:num>
  <w:num w:numId="5" w16cid:durableId="288127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cumentProtection w:formatting="1" w:enforcement="0"/>
  <w:defaultTabStop w:val="420"/>
  <w:drawingGridHorizontalSpacing w:val="110"/>
  <w:drawingGridVerticalSpacing w:val="190"/>
  <w:noPunctuationKerning/>
  <w:characterSpacingControl w:val="compressPunctuation"/>
  <w:hdrShapeDefaults>
    <o:shapedefaults v:ext="edit" spidmax="307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2B8B"/>
    <w:rsid w:val="00000144"/>
    <w:rsid w:val="0000125A"/>
    <w:rsid w:val="00001880"/>
    <w:rsid w:val="000028AA"/>
    <w:rsid w:val="00002978"/>
    <w:rsid w:val="00003003"/>
    <w:rsid w:val="0000329F"/>
    <w:rsid w:val="000041CD"/>
    <w:rsid w:val="00005D27"/>
    <w:rsid w:val="000066FA"/>
    <w:rsid w:val="00006C52"/>
    <w:rsid w:val="0000797B"/>
    <w:rsid w:val="000116A5"/>
    <w:rsid w:val="000120AF"/>
    <w:rsid w:val="000131AE"/>
    <w:rsid w:val="00013BF7"/>
    <w:rsid w:val="00014A54"/>
    <w:rsid w:val="00017F27"/>
    <w:rsid w:val="000209D5"/>
    <w:rsid w:val="00021DAA"/>
    <w:rsid w:val="000226AC"/>
    <w:rsid w:val="00022A39"/>
    <w:rsid w:val="00024156"/>
    <w:rsid w:val="00024648"/>
    <w:rsid w:val="000259FE"/>
    <w:rsid w:val="000274C4"/>
    <w:rsid w:val="00031E70"/>
    <w:rsid w:val="0003492F"/>
    <w:rsid w:val="00034A68"/>
    <w:rsid w:val="00035B67"/>
    <w:rsid w:val="00035C0C"/>
    <w:rsid w:val="00035F2D"/>
    <w:rsid w:val="000360A9"/>
    <w:rsid w:val="000409E6"/>
    <w:rsid w:val="00041EFF"/>
    <w:rsid w:val="00042E69"/>
    <w:rsid w:val="00043CEB"/>
    <w:rsid w:val="00044A7E"/>
    <w:rsid w:val="00046B6F"/>
    <w:rsid w:val="0004755B"/>
    <w:rsid w:val="000509E3"/>
    <w:rsid w:val="00051276"/>
    <w:rsid w:val="00051F5B"/>
    <w:rsid w:val="0005298B"/>
    <w:rsid w:val="00054B93"/>
    <w:rsid w:val="00060472"/>
    <w:rsid w:val="000616EC"/>
    <w:rsid w:val="00061D8C"/>
    <w:rsid w:val="00063DDF"/>
    <w:rsid w:val="0006584C"/>
    <w:rsid w:val="00066E00"/>
    <w:rsid w:val="000672F8"/>
    <w:rsid w:val="000679E2"/>
    <w:rsid w:val="00070177"/>
    <w:rsid w:val="00070431"/>
    <w:rsid w:val="00070697"/>
    <w:rsid w:val="00071EB8"/>
    <w:rsid w:val="00072122"/>
    <w:rsid w:val="00072830"/>
    <w:rsid w:val="00072C1F"/>
    <w:rsid w:val="0007447B"/>
    <w:rsid w:val="000744F2"/>
    <w:rsid w:val="00076911"/>
    <w:rsid w:val="00081056"/>
    <w:rsid w:val="00081377"/>
    <w:rsid w:val="00083D3D"/>
    <w:rsid w:val="00085E34"/>
    <w:rsid w:val="000863C6"/>
    <w:rsid w:val="0008657A"/>
    <w:rsid w:val="00086748"/>
    <w:rsid w:val="000878B5"/>
    <w:rsid w:val="00087B31"/>
    <w:rsid w:val="000905DE"/>
    <w:rsid w:val="00091BA5"/>
    <w:rsid w:val="00092103"/>
    <w:rsid w:val="0009342D"/>
    <w:rsid w:val="00093AAA"/>
    <w:rsid w:val="00093CA7"/>
    <w:rsid w:val="0009479E"/>
    <w:rsid w:val="00096505"/>
    <w:rsid w:val="00096899"/>
    <w:rsid w:val="000A0EB8"/>
    <w:rsid w:val="000A2173"/>
    <w:rsid w:val="000A23D0"/>
    <w:rsid w:val="000A297A"/>
    <w:rsid w:val="000A2AC9"/>
    <w:rsid w:val="000A2B56"/>
    <w:rsid w:val="000A3A51"/>
    <w:rsid w:val="000A4DC5"/>
    <w:rsid w:val="000A5207"/>
    <w:rsid w:val="000A5AA5"/>
    <w:rsid w:val="000A7EF4"/>
    <w:rsid w:val="000B06AB"/>
    <w:rsid w:val="000B1BEF"/>
    <w:rsid w:val="000B27AD"/>
    <w:rsid w:val="000B29CB"/>
    <w:rsid w:val="000B4A56"/>
    <w:rsid w:val="000B51D0"/>
    <w:rsid w:val="000B63D5"/>
    <w:rsid w:val="000B65D7"/>
    <w:rsid w:val="000B79FC"/>
    <w:rsid w:val="000C029F"/>
    <w:rsid w:val="000C250F"/>
    <w:rsid w:val="000C3F0E"/>
    <w:rsid w:val="000C4480"/>
    <w:rsid w:val="000C44A6"/>
    <w:rsid w:val="000C7897"/>
    <w:rsid w:val="000C7938"/>
    <w:rsid w:val="000C7960"/>
    <w:rsid w:val="000C7EC8"/>
    <w:rsid w:val="000C7FD5"/>
    <w:rsid w:val="000D098E"/>
    <w:rsid w:val="000D13AF"/>
    <w:rsid w:val="000D1763"/>
    <w:rsid w:val="000D21F7"/>
    <w:rsid w:val="000D2EB3"/>
    <w:rsid w:val="000D3435"/>
    <w:rsid w:val="000D35C5"/>
    <w:rsid w:val="000D7ADD"/>
    <w:rsid w:val="000E2E10"/>
    <w:rsid w:val="000E2E64"/>
    <w:rsid w:val="000E2FBB"/>
    <w:rsid w:val="000E37E2"/>
    <w:rsid w:val="000E53C0"/>
    <w:rsid w:val="000E7DF0"/>
    <w:rsid w:val="000F0952"/>
    <w:rsid w:val="000F09EC"/>
    <w:rsid w:val="000F0C7B"/>
    <w:rsid w:val="000F284E"/>
    <w:rsid w:val="000F2B1A"/>
    <w:rsid w:val="000F2F48"/>
    <w:rsid w:val="000F4D6B"/>
    <w:rsid w:val="000F4DB0"/>
    <w:rsid w:val="000F5EF5"/>
    <w:rsid w:val="000F6503"/>
    <w:rsid w:val="00101A05"/>
    <w:rsid w:val="00101BE8"/>
    <w:rsid w:val="00103894"/>
    <w:rsid w:val="0010436D"/>
    <w:rsid w:val="00105A9D"/>
    <w:rsid w:val="0011124A"/>
    <w:rsid w:val="00111465"/>
    <w:rsid w:val="00112633"/>
    <w:rsid w:val="00112BAA"/>
    <w:rsid w:val="001137BE"/>
    <w:rsid w:val="001145C6"/>
    <w:rsid w:val="0012150A"/>
    <w:rsid w:val="0012244D"/>
    <w:rsid w:val="0012344A"/>
    <w:rsid w:val="001272B4"/>
    <w:rsid w:val="00127425"/>
    <w:rsid w:val="00130CD5"/>
    <w:rsid w:val="00131B85"/>
    <w:rsid w:val="00133A51"/>
    <w:rsid w:val="00134993"/>
    <w:rsid w:val="00134C56"/>
    <w:rsid w:val="0013574C"/>
    <w:rsid w:val="0013606B"/>
    <w:rsid w:val="0013617A"/>
    <w:rsid w:val="00137B7B"/>
    <w:rsid w:val="001412E6"/>
    <w:rsid w:val="00141D54"/>
    <w:rsid w:val="0014247C"/>
    <w:rsid w:val="00144674"/>
    <w:rsid w:val="001449EF"/>
    <w:rsid w:val="001450DD"/>
    <w:rsid w:val="00145B2E"/>
    <w:rsid w:val="00145BF2"/>
    <w:rsid w:val="00147FA6"/>
    <w:rsid w:val="00150CEE"/>
    <w:rsid w:val="00153611"/>
    <w:rsid w:val="00153CAA"/>
    <w:rsid w:val="001548AB"/>
    <w:rsid w:val="00155829"/>
    <w:rsid w:val="00155E22"/>
    <w:rsid w:val="001616C5"/>
    <w:rsid w:val="001616D8"/>
    <w:rsid w:val="00162A94"/>
    <w:rsid w:val="00162F04"/>
    <w:rsid w:val="00164B4F"/>
    <w:rsid w:val="00166AF6"/>
    <w:rsid w:val="00170800"/>
    <w:rsid w:val="0017153D"/>
    <w:rsid w:val="00171941"/>
    <w:rsid w:val="00173E0D"/>
    <w:rsid w:val="0017443A"/>
    <w:rsid w:val="00177B32"/>
    <w:rsid w:val="00177B5B"/>
    <w:rsid w:val="00180312"/>
    <w:rsid w:val="001819E3"/>
    <w:rsid w:val="00181B97"/>
    <w:rsid w:val="00182615"/>
    <w:rsid w:val="00183632"/>
    <w:rsid w:val="0018381B"/>
    <w:rsid w:val="00185041"/>
    <w:rsid w:val="00185B77"/>
    <w:rsid w:val="00187B8D"/>
    <w:rsid w:val="00187F8D"/>
    <w:rsid w:val="001904BA"/>
    <w:rsid w:val="00190C54"/>
    <w:rsid w:val="00191360"/>
    <w:rsid w:val="00191500"/>
    <w:rsid w:val="00191E74"/>
    <w:rsid w:val="00192EC7"/>
    <w:rsid w:val="00192FDA"/>
    <w:rsid w:val="001935FD"/>
    <w:rsid w:val="001939CF"/>
    <w:rsid w:val="00194D4F"/>
    <w:rsid w:val="00195264"/>
    <w:rsid w:val="001952BD"/>
    <w:rsid w:val="00195E0F"/>
    <w:rsid w:val="001967A8"/>
    <w:rsid w:val="00197475"/>
    <w:rsid w:val="001A097E"/>
    <w:rsid w:val="001A1585"/>
    <w:rsid w:val="001A226B"/>
    <w:rsid w:val="001A306A"/>
    <w:rsid w:val="001A4FA3"/>
    <w:rsid w:val="001A5877"/>
    <w:rsid w:val="001A5D44"/>
    <w:rsid w:val="001A6321"/>
    <w:rsid w:val="001A6E0D"/>
    <w:rsid w:val="001A794B"/>
    <w:rsid w:val="001B0744"/>
    <w:rsid w:val="001B1CCB"/>
    <w:rsid w:val="001B2E7B"/>
    <w:rsid w:val="001B3A6C"/>
    <w:rsid w:val="001B4158"/>
    <w:rsid w:val="001B688E"/>
    <w:rsid w:val="001B697E"/>
    <w:rsid w:val="001B6DC7"/>
    <w:rsid w:val="001C16F4"/>
    <w:rsid w:val="001C174E"/>
    <w:rsid w:val="001C197D"/>
    <w:rsid w:val="001C286A"/>
    <w:rsid w:val="001C2942"/>
    <w:rsid w:val="001C2D43"/>
    <w:rsid w:val="001C3633"/>
    <w:rsid w:val="001C3774"/>
    <w:rsid w:val="001C3869"/>
    <w:rsid w:val="001C4413"/>
    <w:rsid w:val="001C5200"/>
    <w:rsid w:val="001C52A0"/>
    <w:rsid w:val="001C5D53"/>
    <w:rsid w:val="001C6D51"/>
    <w:rsid w:val="001D0C2B"/>
    <w:rsid w:val="001D457A"/>
    <w:rsid w:val="001D561B"/>
    <w:rsid w:val="001D6C7E"/>
    <w:rsid w:val="001D766B"/>
    <w:rsid w:val="001D79B5"/>
    <w:rsid w:val="001D7E51"/>
    <w:rsid w:val="001E0284"/>
    <w:rsid w:val="001E25A7"/>
    <w:rsid w:val="001E29FC"/>
    <w:rsid w:val="001E3BFB"/>
    <w:rsid w:val="001E53DA"/>
    <w:rsid w:val="001E6491"/>
    <w:rsid w:val="001E7684"/>
    <w:rsid w:val="001E7F59"/>
    <w:rsid w:val="001F0D36"/>
    <w:rsid w:val="001F1041"/>
    <w:rsid w:val="001F1AB2"/>
    <w:rsid w:val="001F2B2B"/>
    <w:rsid w:val="001F2B93"/>
    <w:rsid w:val="001F2CE7"/>
    <w:rsid w:val="001F3E48"/>
    <w:rsid w:val="001F6240"/>
    <w:rsid w:val="001F7353"/>
    <w:rsid w:val="001F7366"/>
    <w:rsid w:val="00204087"/>
    <w:rsid w:val="0020490B"/>
    <w:rsid w:val="00205178"/>
    <w:rsid w:val="002148A9"/>
    <w:rsid w:val="00215AE5"/>
    <w:rsid w:val="00217076"/>
    <w:rsid w:val="00220615"/>
    <w:rsid w:val="00220B57"/>
    <w:rsid w:val="0022150D"/>
    <w:rsid w:val="0022185F"/>
    <w:rsid w:val="00221B8F"/>
    <w:rsid w:val="00221EC5"/>
    <w:rsid w:val="0022270C"/>
    <w:rsid w:val="00226466"/>
    <w:rsid w:val="002305F7"/>
    <w:rsid w:val="00230C16"/>
    <w:rsid w:val="0023100A"/>
    <w:rsid w:val="00231563"/>
    <w:rsid w:val="00236F6B"/>
    <w:rsid w:val="00237111"/>
    <w:rsid w:val="002378B7"/>
    <w:rsid w:val="00237912"/>
    <w:rsid w:val="00237FAD"/>
    <w:rsid w:val="00241413"/>
    <w:rsid w:val="002423FC"/>
    <w:rsid w:val="00242592"/>
    <w:rsid w:val="00243B00"/>
    <w:rsid w:val="00247085"/>
    <w:rsid w:val="00251B42"/>
    <w:rsid w:val="0025287A"/>
    <w:rsid w:val="00252B9B"/>
    <w:rsid w:val="0025356C"/>
    <w:rsid w:val="002562EF"/>
    <w:rsid w:val="002569B5"/>
    <w:rsid w:val="00261884"/>
    <w:rsid w:val="00263BE8"/>
    <w:rsid w:val="00264852"/>
    <w:rsid w:val="0026526B"/>
    <w:rsid w:val="00266339"/>
    <w:rsid w:val="00266581"/>
    <w:rsid w:val="002667B1"/>
    <w:rsid w:val="0027119D"/>
    <w:rsid w:val="0027136C"/>
    <w:rsid w:val="002724F6"/>
    <w:rsid w:val="002741C7"/>
    <w:rsid w:val="0027465C"/>
    <w:rsid w:val="00274B7D"/>
    <w:rsid w:val="002769A1"/>
    <w:rsid w:val="00280893"/>
    <w:rsid w:val="00280CB3"/>
    <w:rsid w:val="00280EB2"/>
    <w:rsid w:val="00281AEC"/>
    <w:rsid w:val="0028275D"/>
    <w:rsid w:val="002860B1"/>
    <w:rsid w:val="00290389"/>
    <w:rsid w:val="002904DB"/>
    <w:rsid w:val="00290D89"/>
    <w:rsid w:val="00290DA9"/>
    <w:rsid w:val="00291F12"/>
    <w:rsid w:val="00293D56"/>
    <w:rsid w:val="002940F4"/>
    <w:rsid w:val="002951A8"/>
    <w:rsid w:val="00297463"/>
    <w:rsid w:val="002A1BF4"/>
    <w:rsid w:val="002A2613"/>
    <w:rsid w:val="002A5AC6"/>
    <w:rsid w:val="002A6107"/>
    <w:rsid w:val="002A6FD3"/>
    <w:rsid w:val="002A7089"/>
    <w:rsid w:val="002A7DF7"/>
    <w:rsid w:val="002A7F40"/>
    <w:rsid w:val="002B2237"/>
    <w:rsid w:val="002B27E4"/>
    <w:rsid w:val="002B280A"/>
    <w:rsid w:val="002B5D27"/>
    <w:rsid w:val="002B6048"/>
    <w:rsid w:val="002B660F"/>
    <w:rsid w:val="002B6E48"/>
    <w:rsid w:val="002C077C"/>
    <w:rsid w:val="002C1221"/>
    <w:rsid w:val="002C20ED"/>
    <w:rsid w:val="002C3585"/>
    <w:rsid w:val="002C39DB"/>
    <w:rsid w:val="002C5D97"/>
    <w:rsid w:val="002C5FEE"/>
    <w:rsid w:val="002C67E9"/>
    <w:rsid w:val="002C6FD8"/>
    <w:rsid w:val="002C7116"/>
    <w:rsid w:val="002C7BA9"/>
    <w:rsid w:val="002D089D"/>
    <w:rsid w:val="002D1EA8"/>
    <w:rsid w:val="002D2A6D"/>
    <w:rsid w:val="002D3846"/>
    <w:rsid w:val="002D5D91"/>
    <w:rsid w:val="002D7F93"/>
    <w:rsid w:val="002E4E0B"/>
    <w:rsid w:val="002E652C"/>
    <w:rsid w:val="002E6E78"/>
    <w:rsid w:val="002E75DF"/>
    <w:rsid w:val="002F0F9C"/>
    <w:rsid w:val="002F228A"/>
    <w:rsid w:val="002F2A5B"/>
    <w:rsid w:val="002F3976"/>
    <w:rsid w:val="002F3DDC"/>
    <w:rsid w:val="002F591C"/>
    <w:rsid w:val="002F6047"/>
    <w:rsid w:val="002F625D"/>
    <w:rsid w:val="002F682D"/>
    <w:rsid w:val="002F73C6"/>
    <w:rsid w:val="002F76DC"/>
    <w:rsid w:val="002F7936"/>
    <w:rsid w:val="0030064D"/>
    <w:rsid w:val="00301593"/>
    <w:rsid w:val="00301AA6"/>
    <w:rsid w:val="00304241"/>
    <w:rsid w:val="00305A93"/>
    <w:rsid w:val="00306F7D"/>
    <w:rsid w:val="00307FC4"/>
    <w:rsid w:val="003101CA"/>
    <w:rsid w:val="00312B7E"/>
    <w:rsid w:val="00312BB1"/>
    <w:rsid w:val="00312EED"/>
    <w:rsid w:val="003137D1"/>
    <w:rsid w:val="00313DFF"/>
    <w:rsid w:val="00314399"/>
    <w:rsid w:val="0031660A"/>
    <w:rsid w:val="00316E86"/>
    <w:rsid w:val="0031716D"/>
    <w:rsid w:val="00320D0C"/>
    <w:rsid w:val="00321DEB"/>
    <w:rsid w:val="00322A8A"/>
    <w:rsid w:val="003238CD"/>
    <w:rsid w:val="003247A6"/>
    <w:rsid w:val="0032626E"/>
    <w:rsid w:val="00326C3B"/>
    <w:rsid w:val="00327F03"/>
    <w:rsid w:val="003306F2"/>
    <w:rsid w:val="003317D6"/>
    <w:rsid w:val="003321C1"/>
    <w:rsid w:val="00332B23"/>
    <w:rsid w:val="00332C83"/>
    <w:rsid w:val="00332CDA"/>
    <w:rsid w:val="003351CD"/>
    <w:rsid w:val="003358EC"/>
    <w:rsid w:val="00336FCC"/>
    <w:rsid w:val="00337C12"/>
    <w:rsid w:val="003406D8"/>
    <w:rsid w:val="003416BC"/>
    <w:rsid w:val="0034203D"/>
    <w:rsid w:val="0034269D"/>
    <w:rsid w:val="00342D71"/>
    <w:rsid w:val="00343718"/>
    <w:rsid w:val="00345D0E"/>
    <w:rsid w:val="00346144"/>
    <w:rsid w:val="00347E36"/>
    <w:rsid w:val="003500DE"/>
    <w:rsid w:val="00350333"/>
    <w:rsid w:val="00351A54"/>
    <w:rsid w:val="00352537"/>
    <w:rsid w:val="0035302F"/>
    <w:rsid w:val="00353212"/>
    <w:rsid w:val="00353925"/>
    <w:rsid w:val="00353BAD"/>
    <w:rsid w:val="003558C3"/>
    <w:rsid w:val="00356B5F"/>
    <w:rsid w:val="00357BBC"/>
    <w:rsid w:val="00357D64"/>
    <w:rsid w:val="0036134E"/>
    <w:rsid w:val="003614BB"/>
    <w:rsid w:val="0036214F"/>
    <w:rsid w:val="00363254"/>
    <w:rsid w:val="00363EB0"/>
    <w:rsid w:val="00365DBF"/>
    <w:rsid w:val="0036675B"/>
    <w:rsid w:val="0036780B"/>
    <w:rsid w:val="00370EB7"/>
    <w:rsid w:val="00372879"/>
    <w:rsid w:val="003747CC"/>
    <w:rsid w:val="00375948"/>
    <w:rsid w:val="00375B10"/>
    <w:rsid w:val="003778D7"/>
    <w:rsid w:val="00377AED"/>
    <w:rsid w:val="00380337"/>
    <w:rsid w:val="0038097D"/>
    <w:rsid w:val="00381009"/>
    <w:rsid w:val="00381707"/>
    <w:rsid w:val="0038236F"/>
    <w:rsid w:val="00382646"/>
    <w:rsid w:val="00382BA6"/>
    <w:rsid w:val="00382D47"/>
    <w:rsid w:val="00382F15"/>
    <w:rsid w:val="00383836"/>
    <w:rsid w:val="0038439E"/>
    <w:rsid w:val="00385AE5"/>
    <w:rsid w:val="0038667F"/>
    <w:rsid w:val="00390571"/>
    <w:rsid w:val="00390752"/>
    <w:rsid w:val="00391183"/>
    <w:rsid w:val="00391495"/>
    <w:rsid w:val="00391B48"/>
    <w:rsid w:val="00391F95"/>
    <w:rsid w:val="0039221D"/>
    <w:rsid w:val="003922FD"/>
    <w:rsid w:val="003926D4"/>
    <w:rsid w:val="00393688"/>
    <w:rsid w:val="00395507"/>
    <w:rsid w:val="00396111"/>
    <w:rsid w:val="00397718"/>
    <w:rsid w:val="003A00B0"/>
    <w:rsid w:val="003A042D"/>
    <w:rsid w:val="003A0B71"/>
    <w:rsid w:val="003A1778"/>
    <w:rsid w:val="003A21C2"/>
    <w:rsid w:val="003A25F1"/>
    <w:rsid w:val="003A3EEB"/>
    <w:rsid w:val="003A471E"/>
    <w:rsid w:val="003A60C5"/>
    <w:rsid w:val="003A67EE"/>
    <w:rsid w:val="003A68D1"/>
    <w:rsid w:val="003A6FD9"/>
    <w:rsid w:val="003B00B9"/>
    <w:rsid w:val="003B0559"/>
    <w:rsid w:val="003B0CB9"/>
    <w:rsid w:val="003B0F2A"/>
    <w:rsid w:val="003B35D1"/>
    <w:rsid w:val="003B61AF"/>
    <w:rsid w:val="003C29FD"/>
    <w:rsid w:val="003C435B"/>
    <w:rsid w:val="003C65A3"/>
    <w:rsid w:val="003C67B0"/>
    <w:rsid w:val="003C6AFF"/>
    <w:rsid w:val="003C7ED4"/>
    <w:rsid w:val="003D203C"/>
    <w:rsid w:val="003D2D02"/>
    <w:rsid w:val="003D2D50"/>
    <w:rsid w:val="003D33BD"/>
    <w:rsid w:val="003D36F3"/>
    <w:rsid w:val="003D3B3B"/>
    <w:rsid w:val="003D4FAD"/>
    <w:rsid w:val="003E005A"/>
    <w:rsid w:val="003E04C2"/>
    <w:rsid w:val="003E0A28"/>
    <w:rsid w:val="003E2118"/>
    <w:rsid w:val="003E36CC"/>
    <w:rsid w:val="003E5933"/>
    <w:rsid w:val="003E6CB5"/>
    <w:rsid w:val="003E6EF2"/>
    <w:rsid w:val="003E735B"/>
    <w:rsid w:val="003E7ACB"/>
    <w:rsid w:val="003F0C29"/>
    <w:rsid w:val="003F2485"/>
    <w:rsid w:val="003F4974"/>
    <w:rsid w:val="003F5495"/>
    <w:rsid w:val="003F56B9"/>
    <w:rsid w:val="003F63D8"/>
    <w:rsid w:val="003F6985"/>
    <w:rsid w:val="003F6E22"/>
    <w:rsid w:val="004003CE"/>
    <w:rsid w:val="004022A1"/>
    <w:rsid w:val="004025DB"/>
    <w:rsid w:val="00402B0B"/>
    <w:rsid w:val="00402D66"/>
    <w:rsid w:val="0040397D"/>
    <w:rsid w:val="00404177"/>
    <w:rsid w:val="00405815"/>
    <w:rsid w:val="004064D5"/>
    <w:rsid w:val="00406B1F"/>
    <w:rsid w:val="0040767C"/>
    <w:rsid w:val="00410C7F"/>
    <w:rsid w:val="0041291E"/>
    <w:rsid w:val="00413B33"/>
    <w:rsid w:val="004148FC"/>
    <w:rsid w:val="00414A39"/>
    <w:rsid w:val="004156CE"/>
    <w:rsid w:val="0041756A"/>
    <w:rsid w:val="004208FF"/>
    <w:rsid w:val="00420AF5"/>
    <w:rsid w:val="0042188E"/>
    <w:rsid w:val="004219CE"/>
    <w:rsid w:val="00421DDD"/>
    <w:rsid w:val="004239D9"/>
    <w:rsid w:val="00425065"/>
    <w:rsid w:val="004260E5"/>
    <w:rsid w:val="00426866"/>
    <w:rsid w:val="00426BDE"/>
    <w:rsid w:val="00426ED4"/>
    <w:rsid w:val="00431CB8"/>
    <w:rsid w:val="00432898"/>
    <w:rsid w:val="00432CBF"/>
    <w:rsid w:val="00432D18"/>
    <w:rsid w:val="00435C41"/>
    <w:rsid w:val="00437263"/>
    <w:rsid w:val="004372CD"/>
    <w:rsid w:val="0044038C"/>
    <w:rsid w:val="00440B6A"/>
    <w:rsid w:val="0044164E"/>
    <w:rsid w:val="004424D2"/>
    <w:rsid w:val="00442AC3"/>
    <w:rsid w:val="00442C6F"/>
    <w:rsid w:val="00443507"/>
    <w:rsid w:val="00443A03"/>
    <w:rsid w:val="00444474"/>
    <w:rsid w:val="00444BE8"/>
    <w:rsid w:val="0044599D"/>
    <w:rsid w:val="00447060"/>
    <w:rsid w:val="00447730"/>
    <w:rsid w:val="004512BC"/>
    <w:rsid w:val="004515ED"/>
    <w:rsid w:val="00453649"/>
    <w:rsid w:val="00456620"/>
    <w:rsid w:val="0045706C"/>
    <w:rsid w:val="004613B8"/>
    <w:rsid w:val="00462883"/>
    <w:rsid w:val="00465438"/>
    <w:rsid w:val="00465D3B"/>
    <w:rsid w:val="004662DB"/>
    <w:rsid w:val="00466433"/>
    <w:rsid w:val="00466B33"/>
    <w:rsid w:val="00467605"/>
    <w:rsid w:val="0047229B"/>
    <w:rsid w:val="0047249F"/>
    <w:rsid w:val="004730AA"/>
    <w:rsid w:val="00473472"/>
    <w:rsid w:val="00473AD6"/>
    <w:rsid w:val="00476471"/>
    <w:rsid w:val="00476F1D"/>
    <w:rsid w:val="00477218"/>
    <w:rsid w:val="00477469"/>
    <w:rsid w:val="00477CBF"/>
    <w:rsid w:val="00477D7D"/>
    <w:rsid w:val="004827F5"/>
    <w:rsid w:val="0048372F"/>
    <w:rsid w:val="00483796"/>
    <w:rsid w:val="004841E5"/>
    <w:rsid w:val="004846A5"/>
    <w:rsid w:val="00484EE4"/>
    <w:rsid w:val="00487547"/>
    <w:rsid w:val="004879FA"/>
    <w:rsid w:val="00487DC8"/>
    <w:rsid w:val="00491F80"/>
    <w:rsid w:val="00493E26"/>
    <w:rsid w:val="00496820"/>
    <w:rsid w:val="0049696F"/>
    <w:rsid w:val="004A002D"/>
    <w:rsid w:val="004A03E0"/>
    <w:rsid w:val="004A08BD"/>
    <w:rsid w:val="004A187F"/>
    <w:rsid w:val="004A18A0"/>
    <w:rsid w:val="004A2683"/>
    <w:rsid w:val="004A2D56"/>
    <w:rsid w:val="004A55FA"/>
    <w:rsid w:val="004A5612"/>
    <w:rsid w:val="004A56E5"/>
    <w:rsid w:val="004A627F"/>
    <w:rsid w:val="004A7EF1"/>
    <w:rsid w:val="004A7F60"/>
    <w:rsid w:val="004B10E5"/>
    <w:rsid w:val="004B369F"/>
    <w:rsid w:val="004B6CA7"/>
    <w:rsid w:val="004C1315"/>
    <w:rsid w:val="004C173C"/>
    <w:rsid w:val="004C3EDE"/>
    <w:rsid w:val="004C65A5"/>
    <w:rsid w:val="004C6C0A"/>
    <w:rsid w:val="004C74E4"/>
    <w:rsid w:val="004C756C"/>
    <w:rsid w:val="004C7B33"/>
    <w:rsid w:val="004D06C0"/>
    <w:rsid w:val="004D4270"/>
    <w:rsid w:val="004D7026"/>
    <w:rsid w:val="004D76E9"/>
    <w:rsid w:val="004D78C6"/>
    <w:rsid w:val="004E12DB"/>
    <w:rsid w:val="004E1636"/>
    <w:rsid w:val="004E1858"/>
    <w:rsid w:val="004E287A"/>
    <w:rsid w:val="004E4588"/>
    <w:rsid w:val="004E4DB7"/>
    <w:rsid w:val="004E61E1"/>
    <w:rsid w:val="004E75FF"/>
    <w:rsid w:val="004F00FE"/>
    <w:rsid w:val="004F14C2"/>
    <w:rsid w:val="004F2B95"/>
    <w:rsid w:val="004F2FB6"/>
    <w:rsid w:val="004F305D"/>
    <w:rsid w:val="004F31E4"/>
    <w:rsid w:val="004F453B"/>
    <w:rsid w:val="004F518F"/>
    <w:rsid w:val="004F542F"/>
    <w:rsid w:val="004F6281"/>
    <w:rsid w:val="004F6FC3"/>
    <w:rsid w:val="004F7036"/>
    <w:rsid w:val="00500626"/>
    <w:rsid w:val="00501BD1"/>
    <w:rsid w:val="00503427"/>
    <w:rsid w:val="005034DB"/>
    <w:rsid w:val="00503F2E"/>
    <w:rsid w:val="0050435B"/>
    <w:rsid w:val="005043FE"/>
    <w:rsid w:val="00504BB7"/>
    <w:rsid w:val="00510F76"/>
    <w:rsid w:val="00512933"/>
    <w:rsid w:val="00513721"/>
    <w:rsid w:val="00513A49"/>
    <w:rsid w:val="00513A6F"/>
    <w:rsid w:val="0051765A"/>
    <w:rsid w:val="00517D7E"/>
    <w:rsid w:val="0052013C"/>
    <w:rsid w:val="005216C2"/>
    <w:rsid w:val="005222C9"/>
    <w:rsid w:val="00522972"/>
    <w:rsid w:val="00525376"/>
    <w:rsid w:val="005253E4"/>
    <w:rsid w:val="00527E71"/>
    <w:rsid w:val="00530AE3"/>
    <w:rsid w:val="00531C7E"/>
    <w:rsid w:val="0053283B"/>
    <w:rsid w:val="00532B72"/>
    <w:rsid w:val="005348D0"/>
    <w:rsid w:val="00535107"/>
    <w:rsid w:val="0053655B"/>
    <w:rsid w:val="00536C60"/>
    <w:rsid w:val="0053710A"/>
    <w:rsid w:val="005378CE"/>
    <w:rsid w:val="00543393"/>
    <w:rsid w:val="00544750"/>
    <w:rsid w:val="005447DF"/>
    <w:rsid w:val="00545029"/>
    <w:rsid w:val="00546961"/>
    <w:rsid w:val="00547571"/>
    <w:rsid w:val="00550D34"/>
    <w:rsid w:val="00550D70"/>
    <w:rsid w:val="0055213C"/>
    <w:rsid w:val="00552E27"/>
    <w:rsid w:val="00553B5E"/>
    <w:rsid w:val="00554C47"/>
    <w:rsid w:val="00555906"/>
    <w:rsid w:val="00556B58"/>
    <w:rsid w:val="00561160"/>
    <w:rsid w:val="00562234"/>
    <w:rsid w:val="005623ED"/>
    <w:rsid w:val="0056260B"/>
    <w:rsid w:val="00563588"/>
    <w:rsid w:val="00564D47"/>
    <w:rsid w:val="00565A4F"/>
    <w:rsid w:val="00565E6A"/>
    <w:rsid w:val="0056709E"/>
    <w:rsid w:val="005705C9"/>
    <w:rsid w:val="005710B5"/>
    <w:rsid w:val="00572152"/>
    <w:rsid w:val="0057241C"/>
    <w:rsid w:val="00572844"/>
    <w:rsid w:val="005729E6"/>
    <w:rsid w:val="00574BB0"/>
    <w:rsid w:val="0057660D"/>
    <w:rsid w:val="005815C9"/>
    <w:rsid w:val="00581749"/>
    <w:rsid w:val="00581C34"/>
    <w:rsid w:val="0058284A"/>
    <w:rsid w:val="00583965"/>
    <w:rsid w:val="005846BF"/>
    <w:rsid w:val="005852FB"/>
    <w:rsid w:val="005861B2"/>
    <w:rsid w:val="005911C2"/>
    <w:rsid w:val="00591A32"/>
    <w:rsid w:val="0059231A"/>
    <w:rsid w:val="0059292A"/>
    <w:rsid w:val="00593028"/>
    <w:rsid w:val="00594318"/>
    <w:rsid w:val="005953C6"/>
    <w:rsid w:val="00596B54"/>
    <w:rsid w:val="005A254D"/>
    <w:rsid w:val="005A2D7B"/>
    <w:rsid w:val="005A4811"/>
    <w:rsid w:val="005A4FDE"/>
    <w:rsid w:val="005A581C"/>
    <w:rsid w:val="005A6078"/>
    <w:rsid w:val="005A7EDB"/>
    <w:rsid w:val="005B0A2D"/>
    <w:rsid w:val="005B10ED"/>
    <w:rsid w:val="005B121F"/>
    <w:rsid w:val="005B153D"/>
    <w:rsid w:val="005B1FB3"/>
    <w:rsid w:val="005B534D"/>
    <w:rsid w:val="005B5C03"/>
    <w:rsid w:val="005B5CAA"/>
    <w:rsid w:val="005B65E9"/>
    <w:rsid w:val="005B7062"/>
    <w:rsid w:val="005B7339"/>
    <w:rsid w:val="005C0BE1"/>
    <w:rsid w:val="005C1C8D"/>
    <w:rsid w:val="005C36EF"/>
    <w:rsid w:val="005C3D03"/>
    <w:rsid w:val="005C54E6"/>
    <w:rsid w:val="005C58BB"/>
    <w:rsid w:val="005C599F"/>
    <w:rsid w:val="005C5D09"/>
    <w:rsid w:val="005C69A7"/>
    <w:rsid w:val="005C6A82"/>
    <w:rsid w:val="005D0344"/>
    <w:rsid w:val="005D0374"/>
    <w:rsid w:val="005D0A05"/>
    <w:rsid w:val="005D2F6A"/>
    <w:rsid w:val="005D320A"/>
    <w:rsid w:val="005D4137"/>
    <w:rsid w:val="005D5230"/>
    <w:rsid w:val="005D796A"/>
    <w:rsid w:val="005E0FBE"/>
    <w:rsid w:val="005E20EF"/>
    <w:rsid w:val="005E3B5F"/>
    <w:rsid w:val="005E52C0"/>
    <w:rsid w:val="005E52CB"/>
    <w:rsid w:val="005E5313"/>
    <w:rsid w:val="005E6003"/>
    <w:rsid w:val="005E60F7"/>
    <w:rsid w:val="005E62E4"/>
    <w:rsid w:val="005E6D47"/>
    <w:rsid w:val="005E70B9"/>
    <w:rsid w:val="005E7124"/>
    <w:rsid w:val="005E7734"/>
    <w:rsid w:val="005E7D5F"/>
    <w:rsid w:val="005F0E1D"/>
    <w:rsid w:val="005F2195"/>
    <w:rsid w:val="005F3945"/>
    <w:rsid w:val="005F4910"/>
    <w:rsid w:val="005F4BC0"/>
    <w:rsid w:val="005F5FAF"/>
    <w:rsid w:val="005F6B34"/>
    <w:rsid w:val="005F73B5"/>
    <w:rsid w:val="00602AAA"/>
    <w:rsid w:val="00603109"/>
    <w:rsid w:val="00603C55"/>
    <w:rsid w:val="00604646"/>
    <w:rsid w:val="00604EED"/>
    <w:rsid w:val="0060527C"/>
    <w:rsid w:val="00605463"/>
    <w:rsid w:val="00606A2D"/>
    <w:rsid w:val="00606F3F"/>
    <w:rsid w:val="006127E6"/>
    <w:rsid w:val="006155A1"/>
    <w:rsid w:val="006159CA"/>
    <w:rsid w:val="006201CA"/>
    <w:rsid w:val="00621322"/>
    <w:rsid w:val="00621482"/>
    <w:rsid w:val="00623DAD"/>
    <w:rsid w:val="0062481A"/>
    <w:rsid w:val="006255FF"/>
    <w:rsid w:val="00625BD1"/>
    <w:rsid w:val="00625F5D"/>
    <w:rsid w:val="0063311A"/>
    <w:rsid w:val="00634C9D"/>
    <w:rsid w:val="00636FA5"/>
    <w:rsid w:val="00637D62"/>
    <w:rsid w:val="006409AA"/>
    <w:rsid w:val="00640AAD"/>
    <w:rsid w:val="006412F2"/>
    <w:rsid w:val="00641518"/>
    <w:rsid w:val="00642761"/>
    <w:rsid w:val="00643D62"/>
    <w:rsid w:val="00643DEC"/>
    <w:rsid w:val="00643E78"/>
    <w:rsid w:val="006446B8"/>
    <w:rsid w:val="006456D3"/>
    <w:rsid w:val="006470CD"/>
    <w:rsid w:val="0065241F"/>
    <w:rsid w:val="00652E8F"/>
    <w:rsid w:val="00653240"/>
    <w:rsid w:val="00653485"/>
    <w:rsid w:val="00653C9A"/>
    <w:rsid w:val="00654AB1"/>
    <w:rsid w:val="00655C44"/>
    <w:rsid w:val="00655E81"/>
    <w:rsid w:val="006565A2"/>
    <w:rsid w:val="00660FBD"/>
    <w:rsid w:val="006627D3"/>
    <w:rsid w:val="00663A8D"/>
    <w:rsid w:val="00664299"/>
    <w:rsid w:val="00664724"/>
    <w:rsid w:val="0066620C"/>
    <w:rsid w:val="00674B05"/>
    <w:rsid w:val="00674E6D"/>
    <w:rsid w:val="00677F55"/>
    <w:rsid w:val="00680C4A"/>
    <w:rsid w:val="00681151"/>
    <w:rsid w:val="006847C6"/>
    <w:rsid w:val="006850FC"/>
    <w:rsid w:val="00685A00"/>
    <w:rsid w:val="00687523"/>
    <w:rsid w:val="00687AEE"/>
    <w:rsid w:val="00687F73"/>
    <w:rsid w:val="006916E5"/>
    <w:rsid w:val="006922D1"/>
    <w:rsid w:val="00694519"/>
    <w:rsid w:val="0069563A"/>
    <w:rsid w:val="00695A5F"/>
    <w:rsid w:val="00696646"/>
    <w:rsid w:val="00697E15"/>
    <w:rsid w:val="006A12D6"/>
    <w:rsid w:val="006A3208"/>
    <w:rsid w:val="006A3CF8"/>
    <w:rsid w:val="006A7C36"/>
    <w:rsid w:val="006B0C45"/>
    <w:rsid w:val="006B20C9"/>
    <w:rsid w:val="006B2E65"/>
    <w:rsid w:val="006B3901"/>
    <w:rsid w:val="006B46E5"/>
    <w:rsid w:val="006B57FC"/>
    <w:rsid w:val="006B79CD"/>
    <w:rsid w:val="006B7E7D"/>
    <w:rsid w:val="006C192C"/>
    <w:rsid w:val="006C2AF6"/>
    <w:rsid w:val="006C61D4"/>
    <w:rsid w:val="006C76C6"/>
    <w:rsid w:val="006C7F46"/>
    <w:rsid w:val="006D07DD"/>
    <w:rsid w:val="006D0832"/>
    <w:rsid w:val="006D093E"/>
    <w:rsid w:val="006D0E21"/>
    <w:rsid w:val="006D364E"/>
    <w:rsid w:val="006D4349"/>
    <w:rsid w:val="006D5AF5"/>
    <w:rsid w:val="006D6C67"/>
    <w:rsid w:val="006D6F37"/>
    <w:rsid w:val="006E0B39"/>
    <w:rsid w:val="006E1DB5"/>
    <w:rsid w:val="006E258B"/>
    <w:rsid w:val="006E4418"/>
    <w:rsid w:val="006E59BB"/>
    <w:rsid w:val="006E5C9C"/>
    <w:rsid w:val="006E79FD"/>
    <w:rsid w:val="006F1827"/>
    <w:rsid w:val="006F1DC1"/>
    <w:rsid w:val="006F2EF3"/>
    <w:rsid w:val="006F2FE5"/>
    <w:rsid w:val="006F3F09"/>
    <w:rsid w:val="006F45AC"/>
    <w:rsid w:val="006F5716"/>
    <w:rsid w:val="006F5895"/>
    <w:rsid w:val="00700E78"/>
    <w:rsid w:val="007018D1"/>
    <w:rsid w:val="0070203D"/>
    <w:rsid w:val="00702732"/>
    <w:rsid w:val="00702B4B"/>
    <w:rsid w:val="00703E3D"/>
    <w:rsid w:val="00704C2A"/>
    <w:rsid w:val="00704EF9"/>
    <w:rsid w:val="00704FF8"/>
    <w:rsid w:val="00711070"/>
    <w:rsid w:val="00712818"/>
    <w:rsid w:val="00713452"/>
    <w:rsid w:val="007139A0"/>
    <w:rsid w:val="00720327"/>
    <w:rsid w:val="0072039D"/>
    <w:rsid w:val="00720DDB"/>
    <w:rsid w:val="00721D1F"/>
    <w:rsid w:val="00722574"/>
    <w:rsid w:val="00723EF2"/>
    <w:rsid w:val="00724161"/>
    <w:rsid w:val="007241C3"/>
    <w:rsid w:val="00725226"/>
    <w:rsid w:val="007253B5"/>
    <w:rsid w:val="0073002A"/>
    <w:rsid w:val="00730895"/>
    <w:rsid w:val="007311C3"/>
    <w:rsid w:val="007316A0"/>
    <w:rsid w:val="007324C5"/>
    <w:rsid w:val="007346BC"/>
    <w:rsid w:val="00734CF3"/>
    <w:rsid w:val="00735605"/>
    <w:rsid w:val="0073587C"/>
    <w:rsid w:val="00736660"/>
    <w:rsid w:val="00740179"/>
    <w:rsid w:val="00740973"/>
    <w:rsid w:val="00740DE7"/>
    <w:rsid w:val="0074132C"/>
    <w:rsid w:val="00742463"/>
    <w:rsid w:val="00743699"/>
    <w:rsid w:val="007470B6"/>
    <w:rsid w:val="00747AAC"/>
    <w:rsid w:val="007500BD"/>
    <w:rsid w:val="00751C75"/>
    <w:rsid w:val="00752935"/>
    <w:rsid w:val="007537EC"/>
    <w:rsid w:val="00753A0C"/>
    <w:rsid w:val="00755562"/>
    <w:rsid w:val="00755B6B"/>
    <w:rsid w:val="00757D69"/>
    <w:rsid w:val="00760303"/>
    <w:rsid w:val="00760633"/>
    <w:rsid w:val="00760B4E"/>
    <w:rsid w:val="00760BAA"/>
    <w:rsid w:val="0076199F"/>
    <w:rsid w:val="0076435E"/>
    <w:rsid w:val="00765324"/>
    <w:rsid w:val="00766703"/>
    <w:rsid w:val="0076704B"/>
    <w:rsid w:val="00770A98"/>
    <w:rsid w:val="00770AA2"/>
    <w:rsid w:val="00770C37"/>
    <w:rsid w:val="007719D8"/>
    <w:rsid w:val="00772DAF"/>
    <w:rsid w:val="0077397E"/>
    <w:rsid w:val="00774816"/>
    <w:rsid w:val="00780E27"/>
    <w:rsid w:val="00780F6E"/>
    <w:rsid w:val="00780FDE"/>
    <w:rsid w:val="00781927"/>
    <w:rsid w:val="00783AF0"/>
    <w:rsid w:val="00784743"/>
    <w:rsid w:val="00785261"/>
    <w:rsid w:val="0078737B"/>
    <w:rsid w:val="00790AE7"/>
    <w:rsid w:val="0079195E"/>
    <w:rsid w:val="00791D69"/>
    <w:rsid w:val="0079290F"/>
    <w:rsid w:val="00793A49"/>
    <w:rsid w:val="007953F4"/>
    <w:rsid w:val="007956A9"/>
    <w:rsid w:val="00795FD8"/>
    <w:rsid w:val="00797392"/>
    <w:rsid w:val="007A02F7"/>
    <w:rsid w:val="007A097B"/>
    <w:rsid w:val="007A09D9"/>
    <w:rsid w:val="007A0C86"/>
    <w:rsid w:val="007A21D1"/>
    <w:rsid w:val="007A5278"/>
    <w:rsid w:val="007A620C"/>
    <w:rsid w:val="007A7DC9"/>
    <w:rsid w:val="007B0F99"/>
    <w:rsid w:val="007B12D1"/>
    <w:rsid w:val="007B1B06"/>
    <w:rsid w:val="007B2EBA"/>
    <w:rsid w:val="007B6E47"/>
    <w:rsid w:val="007B76C9"/>
    <w:rsid w:val="007C0784"/>
    <w:rsid w:val="007C122E"/>
    <w:rsid w:val="007C1AA3"/>
    <w:rsid w:val="007C1CF9"/>
    <w:rsid w:val="007C59B0"/>
    <w:rsid w:val="007C74F1"/>
    <w:rsid w:val="007C7A9A"/>
    <w:rsid w:val="007C7CAD"/>
    <w:rsid w:val="007D1E97"/>
    <w:rsid w:val="007D2009"/>
    <w:rsid w:val="007D2951"/>
    <w:rsid w:val="007D2CAB"/>
    <w:rsid w:val="007D4E14"/>
    <w:rsid w:val="007D4EBB"/>
    <w:rsid w:val="007D5BA1"/>
    <w:rsid w:val="007D618F"/>
    <w:rsid w:val="007D78DA"/>
    <w:rsid w:val="007E1042"/>
    <w:rsid w:val="007E48E7"/>
    <w:rsid w:val="007E5ABB"/>
    <w:rsid w:val="007E62F5"/>
    <w:rsid w:val="007E7A1D"/>
    <w:rsid w:val="007F343E"/>
    <w:rsid w:val="007F3C1F"/>
    <w:rsid w:val="007F4688"/>
    <w:rsid w:val="007F5A30"/>
    <w:rsid w:val="007F6B42"/>
    <w:rsid w:val="007F6F66"/>
    <w:rsid w:val="007F77DC"/>
    <w:rsid w:val="008009E4"/>
    <w:rsid w:val="00801414"/>
    <w:rsid w:val="00801C59"/>
    <w:rsid w:val="00801FE1"/>
    <w:rsid w:val="008020ED"/>
    <w:rsid w:val="008031F5"/>
    <w:rsid w:val="00803DDA"/>
    <w:rsid w:val="00803F04"/>
    <w:rsid w:val="0080574C"/>
    <w:rsid w:val="0080766C"/>
    <w:rsid w:val="00807B26"/>
    <w:rsid w:val="00811C67"/>
    <w:rsid w:val="00813676"/>
    <w:rsid w:val="00813B1E"/>
    <w:rsid w:val="00814BEE"/>
    <w:rsid w:val="00814EAE"/>
    <w:rsid w:val="00816102"/>
    <w:rsid w:val="00816D4D"/>
    <w:rsid w:val="00817116"/>
    <w:rsid w:val="00817CA3"/>
    <w:rsid w:val="00820C69"/>
    <w:rsid w:val="0082330E"/>
    <w:rsid w:val="008253E4"/>
    <w:rsid w:val="008264FD"/>
    <w:rsid w:val="00826F81"/>
    <w:rsid w:val="00827EF4"/>
    <w:rsid w:val="00830508"/>
    <w:rsid w:val="00831147"/>
    <w:rsid w:val="00831E42"/>
    <w:rsid w:val="008325F1"/>
    <w:rsid w:val="0083369A"/>
    <w:rsid w:val="00834D54"/>
    <w:rsid w:val="00837D93"/>
    <w:rsid w:val="008419C1"/>
    <w:rsid w:val="008428E7"/>
    <w:rsid w:val="008438CF"/>
    <w:rsid w:val="008454D0"/>
    <w:rsid w:val="00846049"/>
    <w:rsid w:val="0084604E"/>
    <w:rsid w:val="00850076"/>
    <w:rsid w:val="00850BF0"/>
    <w:rsid w:val="00851089"/>
    <w:rsid w:val="0085126D"/>
    <w:rsid w:val="008513FF"/>
    <w:rsid w:val="00852561"/>
    <w:rsid w:val="0085478D"/>
    <w:rsid w:val="00854B7C"/>
    <w:rsid w:val="008553FA"/>
    <w:rsid w:val="008565AC"/>
    <w:rsid w:val="0085778A"/>
    <w:rsid w:val="00857D70"/>
    <w:rsid w:val="00861F06"/>
    <w:rsid w:val="008620C1"/>
    <w:rsid w:val="0086261A"/>
    <w:rsid w:val="00864025"/>
    <w:rsid w:val="00866D3C"/>
    <w:rsid w:val="00867682"/>
    <w:rsid w:val="00874FF7"/>
    <w:rsid w:val="0087646F"/>
    <w:rsid w:val="00880F3A"/>
    <w:rsid w:val="008822B3"/>
    <w:rsid w:val="008826B6"/>
    <w:rsid w:val="0088329D"/>
    <w:rsid w:val="00883B3A"/>
    <w:rsid w:val="00883CF4"/>
    <w:rsid w:val="00887708"/>
    <w:rsid w:val="00890F36"/>
    <w:rsid w:val="00891E5E"/>
    <w:rsid w:val="00892AC4"/>
    <w:rsid w:val="00893747"/>
    <w:rsid w:val="00894389"/>
    <w:rsid w:val="008945AF"/>
    <w:rsid w:val="0089576F"/>
    <w:rsid w:val="00895786"/>
    <w:rsid w:val="008966E5"/>
    <w:rsid w:val="00897578"/>
    <w:rsid w:val="0089758E"/>
    <w:rsid w:val="00897908"/>
    <w:rsid w:val="00897C7E"/>
    <w:rsid w:val="008A07DF"/>
    <w:rsid w:val="008A2FD4"/>
    <w:rsid w:val="008A4219"/>
    <w:rsid w:val="008A6C25"/>
    <w:rsid w:val="008A7CD4"/>
    <w:rsid w:val="008B0470"/>
    <w:rsid w:val="008B2708"/>
    <w:rsid w:val="008B3E3C"/>
    <w:rsid w:val="008B3F35"/>
    <w:rsid w:val="008B4CA6"/>
    <w:rsid w:val="008B4F3A"/>
    <w:rsid w:val="008B6ACF"/>
    <w:rsid w:val="008C041F"/>
    <w:rsid w:val="008C087D"/>
    <w:rsid w:val="008C0BB2"/>
    <w:rsid w:val="008C0D54"/>
    <w:rsid w:val="008C0E6C"/>
    <w:rsid w:val="008C24FE"/>
    <w:rsid w:val="008C255B"/>
    <w:rsid w:val="008C2BB1"/>
    <w:rsid w:val="008C33B5"/>
    <w:rsid w:val="008C59EC"/>
    <w:rsid w:val="008C5C69"/>
    <w:rsid w:val="008C74B6"/>
    <w:rsid w:val="008C79D6"/>
    <w:rsid w:val="008D0B35"/>
    <w:rsid w:val="008D153B"/>
    <w:rsid w:val="008D2306"/>
    <w:rsid w:val="008D3F81"/>
    <w:rsid w:val="008D4073"/>
    <w:rsid w:val="008D419E"/>
    <w:rsid w:val="008D53C3"/>
    <w:rsid w:val="008D7050"/>
    <w:rsid w:val="008E32C1"/>
    <w:rsid w:val="008E39F4"/>
    <w:rsid w:val="008E4055"/>
    <w:rsid w:val="008E4990"/>
    <w:rsid w:val="008E4E01"/>
    <w:rsid w:val="008E4E6F"/>
    <w:rsid w:val="008E5631"/>
    <w:rsid w:val="008E5E5F"/>
    <w:rsid w:val="008E684D"/>
    <w:rsid w:val="008E6F9A"/>
    <w:rsid w:val="008E7005"/>
    <w:rsid w:val="008F0811"/>
    <w:rsid w:val="008F0C40"/>
    <w:rsid w:val="008F0D00"/>
    <w:rsid w:val="008F2802"/>
    <w:rsid w:val="008F3B54"/>
    <w:rsid w:val="008F4316"/>
    <w:rsid w:val="008F4D92"/>
    <w:rsid w:val="008F5AB6"/>
    <w:rsid w:val="008F6476"/>
    <w:rsid w:val="00900566"/>
    <w:rsid w:val="00900965"/>
    <w:rsid w:val="00900CB5"/>
    <w:rsid w:val="00903B62"/>
    <w:rsid w:val="00903B65"/>
    <w:rsid w:val="00903E00"/>
    <w:rsid w:val="00904771"/>
    <w:rsid w:val="00905C06"/>
    <w:rsid w:val="009062E8"/>
    <w:rsid w:val="00906D20"/>
    <w:rsid w:val="00911B22"/>
    <w:rsid w:val="00911F13"/>
    <w:rsid w:val="00913D7D"/>
    <w:rsid w:val="00916D6F"/>
    <w:rsid w:val="009173AC"/>
    <w:rsid w:val="00920942"/>
    <w:rsid w:val="00920B9B"/>
    <w:rsid w:val="009214BE"/>
    <w:rsid w:val="0092159F"/>
    <w:rsid w:val="00921D75"/>
    <w:rsid w:val="0092235F"/>
    <w:rsid w:val="00923905"/>
    <w:rsid w:val="00923979"/>
    <w:rsid w:val="00923E51"/>
    <w:rsid w:val="00924D24"/>
    <w:rsid w:val="009264A4"/>
    <w:rsid w:val="00926CBE"/>
    <w:rsid w:val="00927264"/>
    <w:rsid w:val="00927378"/>
    <w:rsid w:val="00931F2C"/>
    <w:rsid w:val="00931F85"/>
    <w:rsid w:val="00932881"/>
    <w:rsid w:val="00932D56"/>
    <w:rsid w:val="00933DA7"/>
    <w:rsid w:val="00935282"/>
    <w:rsid w:val="00935C71"/>
    <w:rsid w:val="00936ECD"/>
    <w:rsid w:val="009403E7"/>
    <w:rsid w:val="00940BCF"/>
    <w:rsid w:val="00941B4A"/>
    <w:rsid w:val="0094223E"/>
    <w:rsid w:val="00943A62"/>
    <w:rsid w:val="0094492E"/>
    <w:rsid w:val="00946822"/>
    <w:rsid w:val="009473EE"/>
    <w:rsid w:val="009519B1"/>
    <w:rsid w:val="009533B3"/>
    <w:rsid w:val="009537A6"/>
    <w:rsid w:val="0095396A"/>
    <w:rsid w:val="009619D4"/>
    <w:rsid w:val="00962328"/>
    <w:rsid w:val="009624C6"/>
    <w:rsid w:val="00962506"/>
    <w:rsid w:val="009628CB"/>
    <w:rsid w:val="0096454E"/>
    <w:rsid w:val="009645CF"/>
    <w:rsid w:val="00964D9E"/>
    <w:rsid w:val="00964F3C"/>
    <w:rsid w:val="00965A0B"/>
    <w:rsid w:val="0096607D"/>
    <w:rsid w:val="00966793"/>
    <w:rsid w:val="00966C3B"/>
    <w:rsid w:val="00967AF6"/>
    <w:rsid w:val="009717A2"/>
    <w:rsid w:val="00973467"/>
    <w:rsid w:val="009738AC"/>
    <w:rsid w:val="00973FBB"/>
    <w:rsid w:val="00975B91"/>
    <w:rsid w:val="00976D02"/>
    <w:rsid w:val="0097749C"/>
    <w:rsid w:val="0098025A"/>
    <w:rsid w:val="00980B95"/>
    <w:rsid w:val="009834EA"/>
    <w:rsid w:val="00985E4F"/>
    <w:rsid w:val="0098675A"/>
    <w:rsid w:val="00986F8D"/>
    <w:rsid w:val="00986FB0"/>
    <w:rsid w:val="00987AA1"/>
    <w:rsid w:val="00987D9A"/>
    <w:rsid w:val="009955A6"/>
    <w:rsid w:val="009957B9"/>
    <w:rsid w:val="0099633B"/>
    <w:rsid w:val="00997311"/>
    <w:rsid w:val="009A12C2"/>
    <w:rsid w:val="009A15E8"/>
    <w:rsid w:val="009A2AEB"/>
    <w:rsid w:val="009A3080"/>
    <w:rsid w:val="009A337B"/>
    <w:rsid w:val="009A3C4D"/>
    <w:rsid w:val="009A4B49"/>
    <w:rsid w:val="009A4D0D"/>
    <w:rsid w:val="009A5239"/>
    <w:rsid w:val="009B2B61"/>
    <w:rsid w:val="009B37A3"/>
    <w:rsid w:val="009B4EAD"/>
    <w:rsid w:val="009B5147"/>
    <w:rsid w:val="009B5379"/>
    <w:rsid w:val="009B58B0"/>
    <w:rsid w:val="009B71A7"/>
    <w:rsid w:val="009B7E58"/>
    <w:rsid w:val="009C2737"/>
    <w:rsid w:val="009C4A81"/>
    <w:rsid w:val="009C4C6C"/>
    <w:rsid w:val="009C552B"/>
    <w:rsid w:val="009C5B54"/>
    <w:rsid w:val="009C72DA"/>
    <w:rsid w:val="009C7DB6"/>
    <w:rsid w:val="009D1C5F"/>
    <w:rsid w:val="009D37D3"/>
    <w:rsid w:val="009D497A"/>
    <w:rsid w:val="009D708F"/>
    <w:rsid w:val="009D7784"/>
    <w:rsid w:val="009E3408"/>
    <w:rsid w:val="009E3A93"/>
    <w:rsid w:val="009E518C"/>
    <w:rsid w:val="009E5681"/>
    <w:rsid w:val="009F388E"/>
    <w:rsid w:val="009F3947"/>
    <w:rsid w:val="009F39E2"/>
    <w:rsid w:val="009F3B68"/>
    <w:rsid w:val="009F5C63"/>
    <w:rsid w:val="009F62C2"/>
    <w:rsid w:val="009F6301"/>
    <w:rsid w:val="009F6986"/>
    <w:rsid w:val="009F6EF8"/>
    <w:rsid w:val="00A007A1"/>
    <w:rsid w:val="00A00B05"/>
    <w:rsid w:val="00A02287"/>
    <w:rsid w:val="00A03023"/>
    <w:rsid w:val="00A047BC"/>
    <w:rsid w:val="00A079C5"/>
    <w:rsid w:val="00A1011A"/>
    <w:rsid w:val="00A10801"/>
    <w:rsid w:val="00A11DF9"/>
    <w:rsid w:val="00A12397"/>
    <w:rsid w:val="00A12B06"/>
    <w:rsid w:val="00A14CC6"/>
    <w:rsid w:val="00A14EDC"/>
    <w:rsid w:val="00A14F64"/>
    <w:rsid w:val="00A153A3"/>
    <w:rsid w:val="00A154BE"/>
    <w:rsid w:val="00A15529"/>
    <w:rsid w:val="00A15A1C"/>
    <w:rsid w:val="00A20AB1"/>
    <w:rsid w:val="00A21323"/>
    <w:rsid w:val="00A222E1"/>
    <w:rsid w:val="00A22B02"/>
    <w:rsid w:val="00A26862"/>
    <w:rsid w:val="00A272CB"/>
    <w:rsid w:val="00A27E6B"/>
    <w:rsid w:val="00A30C33"/>
    <w:rsid w:val="00A31195"/>
    <w:rsid w:val="00A3123E"/>
    <w:rsid w:val="00A31780"/>
    <w:rsid w:val="00A32705"/>
    <w:rsid w:val="00A337F0"/>
    <w:rsid w:val="00A344EF"/>
    <w:rsid w:val="00A350E1"/>
    <w:rsid w:val="00A36B99"/>
    <w:rsid w:val="00A37F75"/>
    <w:rsid w:val="00A4029A"/>
    <w:rsid w:val="00A40FD2"/>
    <w:rsid w:val="00A412E7"/>
    <w:rsid w:val="00A414A1"/>
    <w:rsid w:val="00A423AC"/>
    <w:rsid w:val="00A43AC9"/>
    <w:rsid w:val="00A44A58"/>
    <w:rsid w:val="00A450A7"/>
    <w:rsid w:val="00A469A8"/>
    <w:rsid w:val="00A47728"/>
    <w:rsid w:val="00A47F28"/>
    <w:rsid w:val="00A511AA"/>
    <w:rsid w:val="00A51387"/>
    <w:rsid w:val="00A51443"/>
    <w:rsid w:val="00A5179D"/>
    <w:rsid w:val="00A52751"/>
    <w:rsid w:val="00A52D5A"/>
    <w:rsid w:val="00A5325D"/>
    <w:rsid w:val="00A53E72"/>
    <w:rsid w:val="00A544C5"/>
    <w:rsid w:val="00A54B2D"/>
    <w:rsid w:val="00A54C8E"/>
    <w:rsid w:val="00A55092"/>
    <w:rsid w:val="00A56643"/>
    <w:rsid w:val="00A567AD"/>
    <w:rsid w:val="00A57C80"/>
    <w:rsid w:val="00A605E0"/>
    <w:rsid w:val="00A6107C"/>
    <w:rsid w:val="00A61A27"/>
    <w:rsid w:val="00A6201B"/>
    <w:rsid w:val="00A62436"/>
    <w:rsid w:val="00A64827"/>
    <w:rsid w:val="00A64B51"/>
    <w:rsid w:val="00A657EE"/>
    <w:rsid w:val="00A65951"/>
    <w:rsid w:val="00A65DEB"/>
    <w:rsid w:val="00A66616"/>
    <w:rsid w:val="00A66C2D"/>
    <w:rsid w:val="00A70F07"/>
    <w:rsid w:val="00A7163E"/>
    <w:rsid w:val="00A7186D"/>
    <w:rsid w:val="00A722A3"/>
    <w:rsid w:val="00A729BF"/>
    <w:rsid w:val="00A75207"/>
    <w:rsid w:val="00A77025"/>
    <w:rsid w:val="00A772E1"/>
    <w:rsid w:val="00A77EAA"/>
    <w:rsid w:val="00A80158"/>
    <w:rsid w:val="00A8027A"/>
    <w:rsid w:val="00A816CA"/>
    <w:rsid w:val="00A81A62"/>
    <w:rsid w:val="00A830E2"/>
    <w:rsid w:val="00A83582"/>
    <w:rsid w:val="00A85135"/>
    <w:rsid w:val="00A85586"/>
    <w:rsid w:val="00A86396"/>
    <w:rsid w:val="00A87E22"/>
    <w:rsid w:val="00A92992"/>
    <w:rsid w:val="00A9353E"/>
    <w:rsid w:val="00A9363D"/>
    <w:rsid w:val="00A93CA1"/>
    <w:rsid w:val="00A9502B"/>
    <w:rsid w:val="00A965D0"/>
    <w:rsid w:val="00A9731B"/>
    <w:rsid w:val="00A9743B"/>
    <w:rsid w:val="00AA0914"/>
    <w:rsid w:val="00AA212D"/>
    <w:rsid w:val="00AA2696"/>
    <w:rsid w:val="00AB0EB6"/>
    <w:rsid w:val="00AB32B8"/>
    <w:rsid w:val="00AB3C49"/>
    <w:rsid w:val="00AB54AF"/>
    <w:rsid w:val="00AB5DC6"/>
    <w:rsid w:val="00AC1039"/>
    <w:rsid w:val="00AC3F5D"/>
    <w:rsid w:val="00AC513D"/>
    <w:rsid w:val="00AC5A06"/>
    <w:rsid w:val="00AC61E0"/>
    <w:rsid w:val="00AC7164"/>
    <w:rsid w:val="00AD04D0"/>
    <w:rsid w:val="00AD32D6"/>
    <w:rsid w:val="00AD35BA"/>
    <w:rsid w:val="00AD3F5F"/>
    <w:rsid w:val="00AD4C3C"/>
    <w:rsid w:val="00AD6FF8"/>
    <w:rsid w:val="00AE1416"/>
    <w:rsid w:val="00AE2B8B"/>
    <w:rsid w:val="00AE2FB1"/>
    <w:rsid w:val="00AE3336"/>
    <w:rsid w:val="00AE6937"/>
    <w:rsid w:val="00AE69D4"/>
    <w:rsid w:val="00AE6E6B"/>
    <w:rsid w:val="00AF1153"/>
    <w:rsid w:val="00AF1EA2"/>
    <w:rsid w:val="00AF321C"/>
    <w:rsid w:val="00AF3526"/>
    <w:rsid w:val="00AF51A8"/>
    <w:rsid w:val="00AF5D16"/>
    <w:rsid w:val="00AF6F6B"/>
    <w:rsid w:val="00AF78DD"/>
    <w:rsid w:val="00AF7FF2"/>
    <w:rsid w:val="00B01938"/>
    <w:rsid w:val="00B03CE0"/>
    <w:rsid w:val="00B04FF1"/>
    <w:rsid w:val="00B06580"/>
    <w:rsid w:val="00B10733"/>
    <w:rsid w:val="00B136E8"/>
    <w:rsid w:val="00B13FA6"/>
    <w:rsid w:val="00B16330"/>
    <w:rsid w:val="00B17728"/>
    <w:rsid w:val="00B22E2B"/>
    <w:rsid w:val="00B24CEA"/>
    <w:rsid w:val="00B2716C"/>
    <w:rsid w:val="00B31A66"/>
    <w:rsid w:val="00B32862"/>
    <w:rsid w:val="00B34B19"/>
    <w:rsid w:val="00B36233"/>
    <w:rsid w:val="00B36D6F"/>
    <w:rsid w:val="00B36F2B"/>
    <w:rsid w:val="00B41307"/>
    <w:rsid w:val="00B4165B"/>
    <w:rsid w:val="00B42E51"/>
    <w:rsid w:val="00B477A0"/>
    <w:rsid w:val="00B4791C"/>
    <w:rsid w:val="00B47DE1"/>
    <w:rsid w:val="00B50C5E"/>
    <w:rsid w:val="00B54599"/>
    <w:rsid w:val="00B54992"/>
    <w:rsid w:val="00B56935"/>
    <w:rsid w:val="00B56D4E"/>
    <w:rsid w:val="00B61E55"/>
    <w:rsid w:val="00B62610"/>
    <w:rsid w:val="00B62C9A"/>
    <w:rsid w:val="00B638C7"/>
    <w:rsid w:val="00B6437A"/>
    <w:rsid w:val="00B64DF6"/>
    <w:rsid w:val="00B6508B"/>
    <w:rsid w:val="00B65441"/>
    <w:rsid w:val="00B673CF"/>
    <w:rsid w:val="00B70B6A"/>
    <w:rsid w:val="00B712EF"/>
    <w:rsid w:val="00B71B78"/>
    <w:rsid w:val="00B72779"/>
    <w:rsid w:val="00B73A27"/>
    <w:rsid w:val="00B74668"/>
    <w:rsid w:val="00B753BA"/>
    <w:rsid w:val="00B768AB"/>
    <w:rsid w:val="00B8183A"/>
    <w:rsid w:val="00B81890"/>
    <w:rsid w:val="00B8196B"/>
    <w:rsid w:val="00B82B61"/>
    <w:rsid w:val="00B834AD"/>
    <w:rsid w:val="00B8422B"/>
    <w:rsid w:val="00B87E2E"/>
    <w:rsid w:val="00B91EA8"/>
    <w:rsid w:val="00B92149"/>
    <w:rsid w:val="00B94015"/>
    <w:rsid w:val="00B941B3"/>
    <w:rsid w:val="00B9623A"/>
    <w:rsid w:val="00B96FD8"/>
    <w:rsid w:val="00B97EDE"/>
    <w:rsid w:val="00BA0752"/>
    <w:rsid w:val="00BA11CD"/>
    <w:rsid w:val="00BA1ADE"/>
    <w:rsid w:val="00BA22F4"/>
    <w:rsid w:val="00BA416A"/>
    <w:rsid w:val="00BA6B90"/>
    <w:rsid w:val="00BB027A"/>
    <w:rsid w:val="00BB1C53"/>
    <w:rsid w:val="00BB2564"/>
    <w:rsid w:val="00BB3466"/>
    <w:rsid w:val="00BB4904"/>
    <w:rsid w:val="00BB5EE8"/>
    <w:rsid w:val="00BC360B"/>
    <w:rsid w:val="00BC3921"/>
    <w:rsid w:val="00BC3B31"/>
    <w:rsid w:val="00BC4458"/>
    <w:rsid w:val="00BC4E26"/>
    <w:rsid w:val="00BC5EE0"/>
    <w:rsid w:val="00BC629B"/>
    <w:rsid w:val="00BC6B1B"/>
    <w:rsid w:val="00BC6C15"/>
    <w:rsid w:val="00BC7E04"/>
    <w:rsid w:val="00BC7E8D"/>
    <w:rsid w:val="00BD3366"/>
    <w:rsid w:val="00BD652F"/>
    <w:rsid w:val="00BD6755"/>
    <w:rsid w:val="00BD6F31"/>
    <w:rsid w:val="00BD77F6"/>
    <w:rsid w:val="00BE1477"/>
    <w:rsid w:val="00BE157D"/>
    <w:rsid w:val="00BE1A04"/>
    <w:rsid w:val="00BE1C14"/>
    <w:rsid w:val="00BE39B6"/>
    <w:rsid w:val="00BE3E1E"/>
    <w:rsid w:val="00BE751D"/>
    <w:rsid w:val="00BE7980"/>
    <w:rsid w:val="00BE7AA8"/>
    <w:rsid w:val="00BF07E7"/>
    <w:rsid w:val="00BF0A3D"/>
    <w:rsid w:val="00BF0D3B"/>
    <w:rsid w:val="00BF2B2A"/>
    <w:rsid w:val="00BF405A"/>
    <w:rsid w:val="00BF66FB"/>
    <w:rsid w:val="00BF68A5"/>
    <w:rsid w:val="00BF6AB6"/>
    <w:rsid w:val="00C004D2"/>
    <w:rsid w:val="00C01171"/>
    <w:rsid w:val="00C01B28"/>
    <w:rsid w:val="00C05340"/>
    <w:rsid w:val="00C05942"/>
    <w:rsid w:val="00C05BCE"/>
    <w:rsid w:val="00C06B6A"/>
    <w:rsid w:val="00C06E8C"/>
    <w:rsid w:val="00C101A5"/>
    <w:rsid w:val="00C111DF"/>
    <w:rsid w:val="00C12245"/>
    <w:rsid w:val="00C12925"/>
    <w:rsid w:val="00C14030"/>
    <w:rsid w:val="00C15B41"/>
    <w:rsid w:val="00C17156"/>
    <w:rsid w:val="00C20D0B"/>
    <w:rsid w:val="00C22B40"/>
    <w:rsid w:val="00C27491"/>
    <w:rsid w:val="00C276C0"/>
    <w:rsid w:val="00C27724"/>
    <w:rsid w:val="00C277A4"/>
    <w:rsid w:val="00C30380"/>
    <w:rsid w:val="00C3071B"/>
    <w:rsid w:val="00C31651"/>
    <w:rsid w:val="00C31784"/>
    <w:rsid w:val="00C31B24"/>
    <w:rsid w:val="00C40DC0"/>
    <w:rsid w:val="00C44023"/>
    <w:rsid w:val="00C456A2"/>
    <w:rsid w:val="00C45724"/>
    <w:rsid w:val="00C459D7"/>
    <w:rsid w:val="00C46415"/>
    <w:rsid w:val="00C469D4"/>
    <w:rsid w:val="00C503E7"/>
    <w:rsid w:val="00C523B9"/>
    <w:rsid w:val="00C52D05"/>
    <w:rsid w:val="00C53137"/>
    <w:rsid w:val="00C541F3"/>
    <w:rsid w:val="00C54528"/>
    <w:rsid w:val="00C55E24"/>
    <w:rsid w:val="00C5648A"/>
    <w:rsid w:val="00C57F5E"/>
    <w:rsid w:val="00C608A9"/>
    <w:rsid w:val="00C60E17"/>
    <w:rsid w:val="00C6120A"/>
    <w:rsid w:val="00C61B3E"/>
    <w:rsid w:val="00C61DE6"/>
    <w:rsid w:val="00C621C2"/>
    <w:rsid w:val="00C623D5"/>
    <w:rsid w:val="00C62615"/>
    <w:rsid w:val="00C6570E"/>
    <w:rsid w:val="00C664D8"/>
    <w:rsid w:val="00C66C75"/>
    <w:rsid w:val="00C66FC2"/>
    <w:rsid w:val="00C671C5"/>
    <w:rsid w:val="00C67B19"/>
    <w:rsid w:val="00C7057E"/>
    <w:rsid w:val="00C705DA"/>
    <w:rsid w:val="00C710EA"/>
    <w:rsid w:val="00C720DE"/>
    <w:rsid w:val="00C72BCB"/>
    <w:rsid w:val="00C76F00"/>
    <w:rsid w:val="00C806C4"/>
    <w:rsid w:val="00C818E7"/>
    <w:rsid w:val="00C81B1B"/>
    <w:rsid w:val="00C837C9"/>
    <w:rsid w:val="00C91312"/>
    <w:rsid w:val="00C919C6"/>
    <w:rsid w:val="00C91D6B"/>
    <w:rsid w:val="00C91F89"/>
    <w:rsid w:val="00C936E4"/>
    <w:rsid w:val="00C939FF"/>
    <w:rsid w:val="00C93BD1"/>
    <w:rsid w:val="00C93E73"/>
    <w:rsid w:val="00C955B5"/>
    <w:rsid w:val="00C95F77"/>
    <w:rsid w:val="00C9695A"/>
    <w:rsid w:val="00C96E78"/>
    <w:rsid w:val="00C97994"/>
    <w:rsid w:val="00CA030D"/>
    <w:rsid w:val="00CA042B"/>
    <w:rsid w:val="00CA1AC5"/>
    <w:rsid w:val="00CA1DAD"/>
    <w:rsid w:val="00CA3656"/>
    <w:rsid w:val="00CA5488"/>
    <w:rsid w:val="00CA5845"/>
    <w:rsid w:val="00CB03DF"/>
    <w:rsid w:val="00CB2523"/>
    <w:rsid w:val="00CB2B1C"/>
    <w:rsid w:val="00CB3083"/>
    <w:rsid w:val="00CB3088"/>
    <w:rsid w:val="00CB3548"/>
    <w:rsid w:val="00CB462D"/>
    <w:rsid w:val="00CB5C95"/>
    <w:rsid w:val="00CB60AD"/>
    <w:rsid w:val="00CB63F5"/>
    <w:rsid w:val="00CC0F9E"/>
    <w:rsid w:val="00CC151F"/>
    <w:rsid w:val="00CC1689"/>
    <w:rsid w:val="00CC3CAD"/>
    <w:rsid w:val="00CC3DE4"/>
    <w:rsid w:val="00CC498F"/>
    <w:rsid w:val="00CC6DA6"/>
    <w:rsid w:val="00CC7166"/>
    <w:rsid w:val="00CD0DCB"/>
    <w:rsid w:val="00CD0F55"/>
    <w:rsid w:val="00CD1AC9"/>
    <w:rsid w:val="00CD1C78"/>
    <w:rsid w:val="00CD1D34"/>
    <w:rsid w:val="00CD2113"/>
    <w:rsid w:val="00CD600F"/>
    <w:rsid w:val="00CE0C42"/>
    <w:rsid w:val="00CE12D3"/>
    <w:rsid w:val="00CE1CD6"/>
    <w:rsid w:val="00CE3799"/>
    <w:rsid w:val="00CE43AB"/>
    <w:rsid w:val="00CE4D38"/>
    <w:rsid w:val="00CE4E03"/>
    <w:rsid w:val="00CE508D"/>
    <w:rsid w:val="00CE66F0"/>
    <w:rsid w:val="00CE672F"/>
    <w:rsid w:val="00CE6B9E"/>
    <w:rsid w:val="00CF0A43"/>
    <w:rsid w:val="00CF3E45"/>
    <w:rsid w:val="00CF436F"/>
    <w:rsid w:val="00CF5495"/>
    <w:rsid w:val="00CF6255"/>
    <w:rsid w:val="00CF7498"/>
    <w:rsid w:val="00D00689"/>
    <w:rsid w:val="00D0094B"/>
    <w:rsid w:val="00D01FBA"/>
    <w:rsid w:val="00D022BB"/>
    <w:rsid w:val="00D041E9"/>
    <w:rsid w:val="00D056F8"/>
    <w:rsid w:val="00D067A5"/>
    <w:rsid w:val="00D06BCD"/>
    <w:rsid w:val="00D07905"/>
    <w:rsid w:val="00D1189E"/>
    <w:rsid w:val="00D1258C"/>
    <w:rsid w:val="00D125A4"/>
    <w:rsid w:val="00D13F83"/>
    <w:rsid w:val="00D15C55"/>
    <w:rsid w:val="00D17125"/>
    <w:rsid w:val="00D171BD"/>
    <w:rsid w:val="00D211BD"/>
    <w:rsid w:val="00D2124F"/>
    <w:rsid w:val="00D2373C"/>
    <w:rsid w:val="00D23BDF"/>
    <w:rsid w:val="00D2597C"/>
    <w:rsid w:val="00D261EA"/>
    <w:rsid w:val="00D27AA7"/>
    <w:rsid w:val="00D30F09"/>
    <w:rsid w:val="00D32B27"/>
    <w:rsid w:val="00D32E45"/>
    <w:rsid w:val="00D32EE6"/>
    <w:rsid w:val="00D33575"/>
    <w:rsid w:val="00D34A7C"/>
    <w:rsid w:val="00D34D75"/>
    <w:rsid w:val="00D41125"/>
    <w:rsid w:val="00D416EA"/>
    <w:rsid w:val="00D418AE"/>
    <w:rsid w:val="00D429D7"/>
    <w:rsid w:val="00D42F9D"/>
    <w:rsid w:val="00D44531"/>
    <w:rsid w:val="00D464E2"/>
    <w:rsid w:val="00D468F6"/>
    <w:rsid w:val="00D470DF"/>
    <w:rsid w:val="00D479BB"/>
    <w:rsid w:val="00D47C42"/>
    <w:rsid w:val="00D513D8"/>
    <w:rsid w:val="00D515EF"/>
    <w:rsid w:val="00D52D83"/>
    <w:rsid w:val="00D53366"/>
    <w:rsid w:val="00D53672"/>
    <w:rsid w:val="00D567D9"/>
    <w:rsid w:val="00D57268"/>
    <w:rsid w:val="00D601D1"/>
    <w:rsid w:val="00D60D2A"/>
    <w:rsid w:val="00D61164"/>
    <w:rsid w:val="00D6236B"/>
    <w:rsid w:val="00D628E9"/>
    <w:rsid w:val="00D62930"/>
    <w:rsid w:val="00D62E6D"/>
    <w:rsid w:val="00D63A7A"/>
    <w:rsid w:val="00D63AE1"/>
    <w:rsid w:val="00D63C7B"/>
    <w:rsid w:val="00D648E2"/>
    <w:rsid w:val="00D65D01"/>
    <w:rsid w:val="00D665BA"/>
    <w:rsid w:val="00D672E4"/>
    <w:rsid w:val="00D72115"/>
    <w:rsid w:val="00D72CEE"/>
    <w:rsid w:val="00D73D87"/>
    <w:rsid w:val="00D7536E"/>
    <w:rsid w:val="00D76D01"/>
    <w:rsid w:val="00D77EB3"/>
    <w:rsid w:val="00D80B25"/>
    <w:rsid w:val="00D80B40"/>
    <w:rsid w:val="00D81502"/>
    <w:rsid w:val="00D81B75"/>
    <w:rsid w:val="00D82551"/>
    <w:rsid w:val="00D82E47"/>
    <w:rsid w:val="00D8601F"/>
    <w:rsid w:val="00D86CF2"/>
    <w:rsid w:val="00D86FD6"/>
    <w:rsid w:val="00D87009"/>
    <w:rsid w:val="00D8723A"/>
    <w:rsid w:val="00D87925"/>
    <w:rsid w:val="00D87AB1"/>
    <w:rsid w:val="00D92051"/>
    <w:rsid w:val="00D92ED4"/>
    <w:rsid w:val="00D953A7"/>
    <w:rsid w:val="00D96333"/>
    <w:rsid w:val="00D96463"/>
    <w:rsid w:val="00D972F6"/>
    <w:rsid w:val="00D973CF"/>
    <w:rsid w:val="00D97497"/>
    <w:rsid w:val="00D97724"/>
    <w:rsid w:val="00D9772D"/>
    <w:rsid w:val="00D97B6A"/>
    <w:rsid w:val="00D97BC2"/>
    <w:rsid w:val="00DA77FC"/>
    <w:rsid w:val="00DB0B95"/>
    <w:rsid w:val="00DB228B"/>
    <w:rsid w:val="00DB545E"/>
    <w:rsid w:val="00DB6AE8"/>
    <w:rsid w:val="00DB78CB"/>
    <w:rsid w:val="00DC2920"/>
    <w:rsid w:val="00DC2BB3"/>
    <w:rsid w:val="00DC4C95"/>
    <w:rsid w:val="00DC54F5"/>
    <w:rsid w:val="00DC5685"/>
    <w:rsid w:val="00DC7B6D"/>
    <w:rsid w:val="00DC7D7E"/>
    <w:rsid w:val="00DD1A24"/>
    <w:rsid w:val="00DD2127"/>
    <w:rsid w:val="00DD218B"/>
    <w:rsid w:val="00DD3872"/>
    <w:rsid w:val="00DD3C20"/>
    <w:rsid w:val="00DD4F99"/>
    <w:rsid w:val="00DD63A9"/>
    <w:rsid w:val="00DD664D"/>
    <w:rsid w:val="00DD6B89"/>
    <w:rsid w:val="00DE09E2"/>
    <w:rsid w:val="00DE1419"/>
    <w:rsid w:val="00DE199B"/>
    <w:rsid w:val="00DE1D2A"/>
    <w:rsid w:val="00DE222F"/>
    <w:rsid w:val="00DE5EAA"/>
    <w:rsid w:val="00DE7463"/>
    <w:rsid w:val="00DE79A8"/>
    <w:rsid w:val="00DF05ED"/>
    <w:rsid w:val="00DF0FF6"/>
    <w:rsid w:val="00DF1406"/>
    <w:rsid w:val="00DF20A6"/>
    <w:rsid w:val="00DF28A7"/>
    <w:rsid w:val="00DF37E7"/>
    <w:rsid w:val="00DF436B"/>
    <w:rsid w:val="00DF52F6"/>
    <w:rsid w:val="00DF5454"/>
    <w:rsid w:val="00DF5B31"/>
    <w:rsid w:val="00DF7C4D"/>
    <w:rsid w:val="00E00347"/>
    <w:rsid w:val="00E01CA1"/>
    <w:rsid w:val="00E049DF"/>
    <w:rsid w:val="00E06C11"/>
    <w:rsid w:val="00E079AE"/>
    <w:rsid w:val="00E07AF3"/>
    <w:rsid w:val="00E10B35"/>
    <w:rsid w:val="00E111EA"/>
    <w:rsid w:val="00E1248A"/>
    <w:rsid w:val="00E15293"/>
    <w:rsid w:val="00E16EC7"/>
    <w:rsid w:val="00E17F2D"/>
    <w:rsid w:val="00E2001A"/>
    <w:rsid w:val="00E23108"/>
    <w:rsid w:val="00E242D4"/>
    <w:rsid w:val="00E25EF2"/>
    <w:rsid w:val="00E266DF"/>
    <w:rsid w:val="00E26D85"/>
    <w:rsid w:val="00E27AC5"/>
    <w:rsid w:val="00E31971"/>
    <w:rsid w:val="00E322C4"/>
    <w:rsid w:val="00E322E1"/>
    <w:rsid w:val="00E328E2"/>
    <w:rsid w:val="00E33F46"/>
    <w:rsid w:val="00E34B58"/>
    <w:rsid w:val="00E34D90"/>
    <w:rsid w:val="00E350CA"/>
    <w:rsid w:val="00E35988"/>
    <w:rsid w:val="00E35A6C"/>
    <w:rsid w:val="00E36B39"/>
    <w:rsid w:val="00E40663"/>
    <w:rsid w:val="00E42526"/>
    <w:rsid w:val="00E447F9"/>
    <w:rsid w:val="00E45070"/>
    <w:rsid w:val="00E45691"/>
    <w:rsid w:val="00E45902"/>
    <w:rsid w:val="00E50004"/>
    <w:rsid w:val="00E51BF6"/>
    <w:rsid w:val="00E53363"/>
    <w:rsid w:val="00E53526"/>
    <w:rsid w:val="00E53AE7"/>
    <w:rsid w:val="00E54200"/>
    <w:rsid w:val="00E574A4"/>
    <w:rsid w:val="00E60C5F"/>
    <w:rsid w:val="00E60EB7"/>
    <w:rsid w:val="00E639FC"/>
    <w:rsid w:val="00E63C69"/>
    <w:rsid w:val="00E645D9"/>
    <w:rsid w:val="00E647E5"/>
    <w:rsid w:val="00E64925"/>
    <w:rsid w:val="00E64DBB"/>
    <w:rsid w:val="00E67BA7"/>
    <w:rsid w:val="00E70071"/>
    <w:rsid w:val="00E713B4"/>
    <w:rsid w:val="00E715F5"/>
    <w:rsid w:val="00E73115"/>
    <w:rsid w:val="00E73748"/>
    <w:rsid w:val="00E740E9"/>
    <w:rsid w:val="00E74127"/>
    <w:rsid w:val="00E743E1"/>
    <w:rsid w:val="00E7575A"/>
    <w:rsid w:val="00E763EF"/>
    <w:rsid w:val="00E76880"/>
    <w:rsid w:val="00E7770C"/>
    <w:rsid w:val="00E7796E"/>
    <w:rsid w:val="00E81654"/>
    <w:rsid w:val="00E819E6"/>
    <w:rsid w:val="00E83781"/>
    <w:rsid w:val="00E83F96"/>
    <w:rsid w:val="00E85615"/>
    <w:rsid w:val="00E86B26"/>
    <w:rsid w:val="00E90B43"/>
    <w:rsid w:val="00E90F89"/>
    <w:rsid w:val="00E9382C"/>
    <w:rsid w:val="00E9385D"/>
    <w:rsid w:val="00E9450E"/>
    <w:rsid w:val="00E96226"/>
    <w:rsid w:val="00E96A21"/>
    <w:rsid w:val="00EA0486"/>
    <w:rsid w:val="00EA05E8"/>
    <w:rsid w:val="00EA25B4"/>
    <w:rsid w:val="00EA39B6"/>
    <w:rsid w:val="00EA4423"/>
    <w:rsid w:val="00EA4DFE"/>
    <w:rsid w:val="00EA4EFF"/>
    <w:rsid w:val="00EA610B"/>
    <w:rsid w:val="00EA70E8"/>
    <w:rsid w:val="00EA7FE8"/>
    <w:rsid w:val="00EB000D"/>
    <w:rsid w:val="00EB110B"/>
    <w:rsid w:val="00EB4569"/>
    <w:rsid w:val="00EB4DDA"/>
    <w:rsid w:val="00EB4E26"/>
    <w:rsid w:val="00EB6CD6"/>
    <w:rsid w:val="00EC180B"/>
    <w:rsid w:val="00EC2443"/>
    <w:rsid w:val="00EC342D"/>
    <w:rsid w:val="00EC603E"/>
    <w:rsid w:val="00EC60B1"/>
    <w:rsid w:val="00EC6DB2"/>
    <w:rsid w:val="00EC7B88"/>
    <w:rsid w:val="00EC7C67"/>
    <w:rsid w:val="00EC7CD4"/>
    <w:rsid w:val="00ED0EF1"/>
    <w:rsid w:val="00ED27BB"/>
    <w:rsid w:val="00ED398D"/>
    <w:rsid w:val="00ED4CF1"/>
    <w:rsid w:val="00ED4EB8"/>
    <w:rsid w:val="00ED6766"/>
    <w:rsid w:val="00EE35E3"/>
    <w:rsid w:val="00EE433A"/>
    <w:rsid w:val="00EE5BA2"/>
    <w:rsid w:val="00EE6CC9"/>
    <w:rsid w:val="00EF0EC1"/>
    <w:rsid w:val="00EF43EC"/>
    <w:rsid w:val="00EF5E5B"/>
    <w:rsid w:val="00EF616D"/>
    <w:rsid w:val="00EF724B"/>
    <w:rsid w:val="00F011A9"/>
    <w:rsid w:val="00F01366"/>
    <w:rsid w:val="00F0600F"/>
    <w:rsid w:val="00F073A1"/>
    <w:rsid w:val="00F0759B"/>
    <w:rsid w:val="00F07809"/>
    <w:rsid w:val="00F1040C"/>
    <w:rsid w:val="00F10EC5"/>
    <w:rsid w:val="00F1196D"/>
    <w:rsid w:val="00F11FAD"/>
    <w:rsid w:val="00F14AFF"/>
    <w:rsid w:val="00F15370"/>
    <w:rsid w:val="00F17041"/>
    <w:rsid w:val="00F175FF"/>
    <w:rsid w:val="00F20526"/>
    <w:rsid w:val="00F211F5"/>
    <w:rsid w:val="00F225A7"/>
    <w:rsid w:val="00F23537"/>
    <w:rsid w:val="00F23D83"/>
    <w:rsid w:val="00F246C2"/>
    <w:rsid w:val="00F246FE"/>
    <w:rsid w:val="00F266A3"/>
    <w:rsid w:val="00F270AE"/>
    <w:rsid w:val="00F27FDD"/>
    <w:rsid w:val="00F31259"/>
    <w:rsid w:val="00F314F8"/>
    <w:rsid w:val="00F31BFB"/>
    <w:rsid w:val="00F32445"/>
    <w:rsid w:val="00F32874"/>
    <w:rsid w:val="00F33F81"/>
    <w:rsid w:val="00F4066C"/>
    <w:rsid w:val="00F41EEB"/>
    <w:rsid w:val="00F423D1"/>
    <w:rsid w:val="00F438B6"/>
    <w:rsid w:val="00F464BD"/>
    <w:rsid w:val="00F467A4"/>
    <w:rsid w:val="00F4727B"/>
    <w:rsid w:val="00F51744"/>
    <w:rsid w:val="00F51E3C"/>
    <w:rsid w:val="00F52159"/>
    <w:rsid w:val="00F52764"/>
    <w:rsid w:val="00F53829"/>
    <w:rsid w:val="00F559FC"/>
    <w:rsid w:val="00F55C3D"/>
    <w:rsid w:val="00F55CC6"/>
    <w:rsid w:val="00F55EAB"/>
    <w:rsid w:val="00F55EC9"/>
    <w:rsid w:val="00F56ABB"/>
    <w:rsid w:val="00F60208"/>
    <w:rsid w:val="00F611FB"/>
    <w:rsid w:val="00F61422"/>
    <w:rsid w:val="00F61DC5"/>
    <w:rsid w:val="00F6209A"/>
    <w:rsid w:val="00F631E4"/>
    <w:rsid w:val="00F65CF4"/>
    <w:rsid w:val="00F65D9F"/>
    <w:rsid w:val="00F702F7"/>
    <w:rsid w:val="00F71901"/>
    <w:rsid w:val="00F71DF6"/>
    <w:rsid w:val="00F72575"/>
    <w:rsid w:val="00F75113"/>
    <w:rsid w:val="00F75D1E"/>
    <w:rsid w:val="00F76DF4"/>
    <w:rsid w:val="00F80A00"/>
    <w:rsid w:val="00F8197C"/>
    <w:rsid w:val="00F84051"/>
    <w:rsid w:val="00F8488E"/>
    <w:rsid w:val="00F8539A"/>
    <w:rsid w:val="00F85CE5"/>
    <w:rsid w:val="00F8618E"/>
    <w:rsid w:val="00F869A0"/>
    <w:rsid w:val="00F86B90"/>
    <w:rsid w:val="00F908AE"/>
    <w:rsid w:val="00F91948"/>
    <w:rsid w:val="00F92A57"/>
    <w:rsid w:val="00F935F9"/>
    <w:rsid w:val="00F957EC"/>
    <w:rsid w:val="00F963D6"/>
    <w:rsid w:val="00F964A1"/>
    <w:rsid w:val="00F97BAB"/>
    <w:rsid w:val="00FA0758"/>
    <w:rsid w:val="00FA1C8C"/>
    <w:rsid w:val="00FA262D"/>
    <w:rsid w:val="00FA46DB"/>
    <w:rsid w:val="00FA5876"/>
    <w:rsid w:val="00FA5B3E"/>
    <w:rsid w:val="00FB04F8"/>
    <w:rsid w:val="00FB06E7"/>
    <w:rsid w:val="00FB0DF9"/>
    <w:rsid w:val="00FB0EE5"/>
    <w:rsid w:val="00FB1C4B"/>
    <w:rsid w:val="00FB1D08"/>
    <w:rsid w:val="00FC1AF9"/>
    <w:rsid w:val="00FC1C2D"/>
    <w:rsid w:val="00FC346B"/>
    <w:rsid w:val="00FC458C"/>
    <w:rsid w:val="00FC633D"/>
    <w:rsid w:val="00FC6D07"/>
    <w:rsid w:val="00FC6DFC"/>
    <w:rsid w:val="00FD0D2E"/>
    <w:rsid w:val="00FD34C6"/>
    <w:rsid w:val="00FD40AD"/>
    <w:rsid w:val="00FD4E79"/>
    <w:rsid w:val="00FD5771"/>
    <w:rsid w:val="00FD581C"/>
    <w:rsid w:val="00FD7536"/>
    <w:rsid w:val="00FD7F3E"/>
    <w:rsid w:val="00FE0666"/>
    <w:rsid w:val="00FE098C"/>
    <w:rsid w:val="00FE1F7F"/>
    <w:rsid w:val="00FE33CA"/>
    <w:rsid w:val="00FE5717"/>
    <w:rsid w:val="00FF0119"/>
    <w:rsid w:val="00FF1CFD"/>
    <w:rsid w:val="00FF4C64"/>
    <w:rsid w:val="00FF4CD1"/>
    <w:rsid w:val="00FF538C"/>
    <w:rsid w:val="00FF6F46"/>
    <w:rsid w:val="00FF75C9"/>
    <w:rsid w:val="00FF7734"/>
    <w:rsid w:val="0BB134E6"/>
    <w:rsid w:val="10344CA1"/>
    <w:rsid w:val="10EF6028"/>
    <w:rsid w:val="13C248C8"/>
    <w:rsid w:val="21FE7BB0"/>
    <w:rsid w:val="26467763"/>
    <w:rsid w:val="26A417FB"/>
    <w:rsid w:val="2AE15CAC"/>
    <w:rsid w:val="33003EEC"/>
    <w:rsid w:val="366559E4"/>
    <w:rsid w:val="377C2FE5"/>
    <w:rsid w:val="3B870A2E"/>
    <w:rsid w:val="3BDA30E8"/>
    <w:rsid w:val="3F6619C5"/>
    <w:rsid w:val="41B20838"/>
    <w:rsid w:val="42425916"/>
    <w:rsid w:val="48CE7418"/>
    <w:rsid w:val="49B5351D"/>
    <w:rsid w:val="4BAF3531"/>
    <w:rsid w:val="50A32F39"/>
    <w:rsid w:val="52D74DF5"/>
    <w:rsid w:val="542A3CC6"/>
    <w:rsid w:val="588F2358"/>
    <w:rsid w:val="5ABE63FD"/>
    <w:rsid w:val="5D7D48AD"/>
    <w:rsid w:val="5E7F0B74"/>
    <w:rsid w:val="5F2363E8"/>
    <w:rsid w:val="62793276"/>
    <w:rsid w:val="63162B00"/>
    <w:rsid w:val="63A55FC4"/>
    <w:rsid w:val="674E4AB8"/>
    <w:rsid w:val="6B040620"/>
    <w:rsid w:val="6BD75B61"/>
    <w:rsid w:val="6CC454F9"/>
    <w:rsid w:val="6F215C44"/>
    <w:rsid w:val="7CAD546E"/>
    <w:rsid w:val="A9DB3C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6" fillcolor="white">
      <v:fill color="white"/>
    </o:shapedefaults>
    <o:shapelayout v:ext="edit">
      <o:idmap v:ext="edit" data="2,3"/>
    </o:shapelayout>
  </w:shapeDefaults>
  <w:decimalSymbol w:val="."/>
  <w:listSeparator w:val=","/>
  <w14:docId w14:val="3E4FA058"/>
  <w15:docId w15:val="{45CED8B8-DE38-4783-89A3-D44A22B5E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semiHidden="1" w:uiPriority="0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qFormat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0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663"/>
    <w:pPr>
      <w:widowControl w:val="0"/>
      <w:spacing w:line="360" w:lineRule="auto"/>
      <w:jc w:val="both"/>
    </w:pPr>
    <w:rPr>
      <w:rFonts w:ascii="Microsoft YaHei Light" w:eastAsia="Microsoft YaHei Light" w:hAnsi="Microsoft YaHei Light" w:cs="Microsoft YaHei Light"/>
      <w:kern w:val="2"/>
      <w:sz w:val="22"/>
      <w:szCs w:val="22"/>
      <w:lang w:bidi="he-IL"/>
    </w:rPr>
  </w:style>
  <w:style w:type="paragraph" w:styleId="1">
    <w:name w:val="heading 1"/>
    <w:basedOn w:val="a"/>
    <w:next w:val="Cloudbility-"/>
    <w:link w:val="10"/>
    <w:uiPriority w:val="99"/>
    <w:qFormat/>
    <w:pPr>
      <w:keepNext/>
      <w:keepLines/>
      <w:numPr>
        <w:numId w:val="1"/>
      </w:numPr>
      <w:shd w:val="clear" w:color="auto" w:fill="D9D9D9" w:themeFill="background1" w:themeFillShade="D9"/>
      <w:adjustRightInd w:val="0"/>
      <w:snapToGrid w:val="0"/>
      <w:spacing w:before="400" w:after="300" w:line="240" w:lineRule="auto"/>
      <w:outlineLvl w:val="0"/>
    </w:pPr>
    <w:rPr>
      <w:rFonts w:eastAsia="微软雅黑"/>
      <w:b/>
      <w:bCs/>
      <w:color w:val="9D3511"/>
      <w:kern w:val="44"/>
      <w:sz w:val="28"/>
      <w:szCs w:val="44"/>
    </w:rPr>
  </w:style>
  <w:style w:type="paragraph" w:styleId="2">
    <w:name w:val="heading 2"/>
    <w:basedOn w:val="a"/>
    <w:next w:val="Cloudbility-"/>
    <w:link w:val="20"/>
    <w:uiPriority w:val="99"/>
    <w:unhideWhenUsed/>
    <w:qFormat/>
    <w:pPr>
      <w:keepNext/>
      <w:keepLines/>
      <w:numPr>
        <w:ilvl w:val="1"/>
        <w:numId w:val="1"/>
      </w:numPr>
      <w:snapToGrid w:val="0"/>
      <w:spacing w:before="320"/>
      <w:outlineLvl w:val="1"/>
    </w:pPr>
    <w:rPr>
      <w:b/>
      <w:bCs/>
      <w:color w:val="9D3511"/>
      <w:sz w:val="26"/>
      <w:szCs w:val="26"/>
    </w:rPr>
  </w:style>
  <w:style w:type="paragraph" w:styleId="3">
    <w:name w:val="heading 3"/>
    <w:basedOn w:val="a"/>
    <w:next w:val="Cloudbility-"/>
    <w:link w:val="30"/>
    <w:uiPriority w:val="99"/>
    <w:unhideWhenUsed/>
    <w:qFormat/>
    <w:pPr>
      <w:keepNext/>
      <w:keepLines/>
      <w:numPr>
        <w:ilvl w:val="2"/>
        <w:numId w:val="1"/>
      </w:numPr>
      <w:spacing w:before="200"/>
      <w:outlineLvl w:val="2"/>
    </w:pPr>
    <w:rPr>
      <w:b/>
      <w:bCs/>
      <w:color w:val="9D3511"/>
      <w:sz w:val="24"/>
      <w:szCs w:val="24"/>
    </w:rPr>
  </w:style>
  <w:style w:type="paragraph" w:styleId="4">
    <w:name w:val="heading 4"/>
    <w:basedOn w:val="a"/>
    <w:next w:val="Cloudbility-"/>
    <w:link w:val="40"/>
    <w:uiPriority w:val="99"/>
    <w:unhideWhenUsed/>
    <w:qFormat/>
    <w:pPr>
      <w:keepNext/>
      <w:keepLines/>
      <w:numPr>
        <w:ilvl w:val="3"/>
        <w:numId w:val="1"/>
      </w:numPr>
      <w:spacing w:before="160"/>
      <w:outlineLvl w:val="3"/>
    </w:pPr>
    <w:rPr>
      <w:rFonts w:cstheme="majorBidi"/>
      <w:b/>
      <w:color w:val="9D3511"/>
      <w:szCs w:val="28"/>
    </w:rPr>
  </w:style>
  <w:style w:type="paragraph" w:styleId="5">
    <w:name w:val="heading 5"/>
    <w:basedOn w:val="a"/>
    <w:next w:val="a"/>
    <w:link w:val="50"/>
    <w:uiPriority w:val="9"/>
    <w:semiHidden/>
    <w:qFormat/>
    <w:pPr>
      <w:keepNext/>
      <w:keepLines/>
      <w:numPr>
        <w:ilvl w:val="4"/>
        <w:numId w:val="1"/>
      </w:numPr>
      <w:tabs>
        <w:tab w:val="left" w:pos="1342"/>
      </w:tabs>
      <w:spacing w:before="280" w:after="290" w:line="376" w:lineRule="auto"/>
      <w:outlineLvl w:val="4"/>
    </w:pPr>
    <w:rPr>
      <w:rFonts w:ascii="Calibri" w:eastAsia="宋体" w:hAnsi="Calibri" w:cs="Times New Roman"/>
      <w:b/>
      <w:bCs/>
      <w:sz w:val="28"/>
      <w:szCs w:val="28"/>
      <w:lang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loudbility-">
    <w:name w:val="Cloudbility-正文"/>
    <w:basedOn w:val="a"/>
    <w:link w:val="Cloudbility-0"/>
    <w:qFormat/>
    <w:rsid w:val="00940BCF"/>
    <w:pPr>
      <w:snapToGrid w:val="0"/>
      <w:spacing w:line="288" w:lineRule="auto"/>
      <w:ind w:firstLineChars="200" w:firstLine="200"/>
    </w:pPr>
    <w:rPr>
      <w:sz w:val="24"/>
    </w:rPr>
  </w:style>
  <w:style w:type="paragraph" w:styleId="a3">
    <w:name w:val="Normal Indent"/>
    <w:basedOn w:val="a"/>
    <w:semiHidden/>
    <w:qFormat/>
    <w:pPr>
      <w:spacing w:line="240" w:lineRule="auto"/>
      <w:ind w:firstLineChars="200" w:firstLine="420"/>
    </w:pPr>
    <w:rPr>
      <w:rFonts w:ascii="Times New Roman" w:eastAsia="宋体" w:hAnsi="Times New Roman" w:cs="Times New Roman"/>
      <w:sz w:val="21"/>
      <w:szCs w:val="24"/>
      <w:lang w:bidi="ar-SA"/>
    </w:rPr>
  </w:style>
  <w:style w:type="paragraph" w:styleId="a4">
    <w:name w:val="caption"/>
    <w:basedOn w:val="a"/>
    <w:next w:val="Cloudbility-"/>
    <w:qFormat/>
    <w:pPr>
      <w:jc w:val="center"/>
    </w:pPr>
    <w:rPr>
      <w:color w:val="808080" w:themeColor="background1" w:themeShade="80"/>
      <w:sz w:val="19"/>
      <w:szCs w:val="20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line="240" w:lineRule="auto"/>
    </w:pPr>
    <w:rPr>
      <w:rFonts w:ascii="宋体" w:eastAsia="宋体"/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spacing w:before="80"/>
      <w:jc w:val="right"/>
    </w:pPr>
    <w:rPr>
      <w:sz w:val="18"/>
      <w:szCs w:val="18"/>
    </w:rPr>
  </w:style>
  <w:style w:type="paragraph" w:styleId="a9">
    <w:name w:val="header"/>
    <w:basedOn w:val="a"/>
    <w:link w:val="aa"/>
    <w:unhideWhenUsed/>
    <w:qFormat/>
    <w:rsid w:val="00D63AE1"/>
    <w:pPr>
      <w:pBdr>
        <w:bottom w:val="single" w:sz="4" w:space="1" w:color="A6A6A6" w:themeColor="background1" w:themeShade="A6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eastAsia="微软雅黑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ab">
    <w:name w:val="Subtitle"/>
    <w:basedOn w:val="a"/>
    <w:next w:val="Cloudbility-"/>
    <w:link w:val="ac"/>
    <w:uiPriority w:val="11"/>
    <w:qFormat/>
    <w:pPr>
      <w:spacing w:line="312" w:lineRule="auto"/>
      <w:jc w:val="right"/>
    </w:pPr>
    <w:rPr>
      <w:rFonts w:eastAsia="微软雅黑" w:cstheme="majorBidi"/>
      <w:b/>
      <w:bCs/>
      <w:color w:val="943634" w:themeColor="accent2" w:themeShade="BF"/>
      <w:kern w:val="28"/>
      <w:sz w:val="24"/>
      <w:szCs w:val="32"/>
    </w:rPr>
  </w:style>
  <w:style w:type="paragraph" w:styleId="TOC2">
    <w:name w:val="toc 2"/>
    <w:basedOn w:val="a"/>
    <w:next w:val="a"/>
    <w:autoRedefine/>
    <w:uiPriority w:val="39"/>
    <w:unhideWhenUsed/>
    <w:qFormat/>
    <w:rsid w:val="002C39DB"/>
    <w:pPr>
      <w:tabs>
        <w:tab w:val="left" w:pos="1100"/>
        <w:tab w:val="right" w:leader="dot" w:pos="9060"/>
      </w:tabs>
      <w:spacing w:line="240" w:lineRule="auto"/>
      <w:ind w:leftChars="200" w:left="440"/>
    </w:pPr>
  </w:style>
  <w:style w:type="paragraph" w:styleId="ad">
    <w:name w:val="Normal (Web)"/>
    <w:basedOn w:val="a"/>
    <w:uiPriority w:val="99"/>
    <w:semiHidden/>
    <w:qFormat/>
    <w:pPr>
      <w:spacing w:line="240" w:lineRule="auto"/>
    </w:pPr>
    <w:rPr>
      <w:rFonts w:ascii="Times New Roman" w:eastAsia="宋体" w:hAnsi="Times New Roman" w:cs="Times New Roman"/>
      <w:sz w:val="24"/>
      <w:szCs w:val="24"/>
      <w:lang w:bidi="ar-SA"/>
    </w:rPr>
  </w:style>
  <w:style w:type="paragraph" w:styleId="ae">
    <w:name w:val="Title"/>
    <w:basedOn w:val="a"/>
    <w:next w:val="Cloudbility-"/>
    <w:link w:val="af"/>
    <w:uiPriority w:val="10"/>
    <w:qFormat/>
    <w:pPr>
      <w:jc w:val="center"/>
    </w:pPr>
    <w:rPr>
      <w:rFonts w:ascii="微软雅黑" w:eastAsia="微软雅黑" w:hAnsi="微软雅黑" w:cstheme="majorBidi"/>
      <w:b/>
      <w:bCs/>
      <w:sz w:val="40"/>
      <w:szCs w:val="40"/>
    </w:rPr>
  </w:style>
  <w:style w:type="table" w:styleId="af0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Light List Accent 1"/>
    <w:basedOn w:val="a1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rFonts w:eastAsia="微软雅黑"/>
        <w:b/>
        <w:bCs/>
        <w:color w:val="FFFFFF" w:themeColor="background1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70C0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firstCol">
      <w:rPr>
        <w:b w:val="0"/>
        <w:bCs/>
      </w:rPr>
    </w:tblStylePr>
    <w:tblStylePr w:type="lastCol">
      <w:rPr>
        <w:b w:val="0"/>
        <w:bCs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2Vert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1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FFFF" w:themeFill="background1"/>
      </w:tcPr>
    </w:tblStylePr>
  </w:style>
  <w:style w:type="table" w:styleId="-5">
    <w:name w:val="Light List Accent 5"/>
    <w:basedOn w:val="a1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50">
    <w:name w:val="Light Grid Accent 5"/>
    <w:basedOn w:val="a1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1-1">
    <w:name w:val="Medium Shading 1 Accent 1"/>
    <w:basedOn w:val="a1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3-3">
    <w:name w:val="Medium Grid 3 Accent 3"/>
    <w:basedOn w:val="a1"/>
    <w:uiPriority w:val="6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9BBB59" w:themeFill="accent3"/>
      </w:tcPr>
    </w:tblStylePr>
    <w:tblStylePr w:type="band1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DDDAC" w:themeFill="accent3" w:themeFillTint="7F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6EED5" w:themeFill="accent3" w:themeFillTint="3F"/>
      </w:tcPr>
    </w:tblStylePr>
  </w:style>
  <w:style w:type="table" w:styleId="af1">
    <w:name w:val="Colorful List"/>
    <w:basedOn w:val="a1"/>
    <w:uiPriority w:val="72"/>
    <w:qFormat/>
    <w:rPr>
      <w:color w:val="000000" w:themeColor="text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6E6E6" w:themeFill="text1" w:themeFillTint="19"/>
      </w:tcPr>
    </w:tblStylePr>
    <w:tblStylePr w:type="band1Vert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CCCCCC" w:themeFill="text1" w:themeFillTint="33"/>
      </w:tcPr>
    </w:tblStylePr>
    <w:tblStylePr w:type="band2Horz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E6E6E6" w:themeFill="text1" w:themeFillTint="19"/>
      </w:tcPr>
    </w:tblStylePr>
  </w:style>
  <w:style w:type="character" w:styleId="af2">
    <w:name w:val="Strong"/>
    <w:basedOn w:val="a0"/>
    <w:qFormat/>
    <w:rPr>
      <w:b/>
      <w:bCs/>
    </w:rPr>
  </w:style>
  <w:style w:type="character" w:styleId="af3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customStyle="1" w:styleId="Cloudbility-2">
    <w:name w:val="Cloudbility-列表样式2级"/>
    <w:basedOn w:val="a"/>
    <w:next w:val="Cloudbility-"/>
    <w:qFormat/>
    <w:pPr>
      <w:numPr>
        <w:ilvl w:val="2"/>
        <w:numId w:val="2"/>
      </w:numPr>
      <w:tabs>
        <w:tab w:val="left" w:pos="993"/>
      </w:tabs>
      <w:snapToGrid w:val="0"/>
      <w:spacing w:line="288" w:lineRule="auto"/>
    </w:pPr>
    <w:rPr>
      <w:bCs/>
    </w:rPr>
  </w:style>
  <w:style w:type="character" w:customStyle="1" w:styleId="10">
    <w:name w:val="标题 1 字符"/>
    <w:basedOn w:val="a0"/>
    <w:link w:val="1"/>
    <w:uiPriority w:val="99"/>
    <w:qFormat/>
    <w:rPr>
      <w:rFonts w:ascii="Microsoft YaHei Light" w:eastAsia="微软雅黑" w:hAnsi="Microsoft YaHei Light" w:cs="Microsoft YaHei Light"/>
      <w:b/>
      <w:bCs/>
      <w:color w:val="9D3511"/>
      <w:kern w:val="44"/>
      <w:sz w:val="28"/>
      <w:szCs w:val="44"/>
      <w:shd w:val="clear" w:color="auto" w:fill="D9D9D9" w:themeFill="background1" w:themeFillShade="D9"/>
      <w:lang w:bidi="he-IL"/>
    </w:rPr>
  </w:style>
  <w:style w:type="character" w:customStyle="1" w:styleId="20">
    <w:name w:val="标题 2 字符"/>
    <w:basedOn w:val="a0"/>
    <w:link w:val="2"/>
    <w:uiPriority w:val="99"/>
    <w:qFormat/>
    <w:rPr>
      <w:rFonts w:ascii="Microsoft YaHei Light" w:eastAsia="Microsoft YaHei Light" w:hAnsi="Microsoft YaHei Light" w:cs="Microsoft YaHei Light"/>
      <w:b/>
      <w:bCs/>
      <w:color w:val="9D3511"/>
      <w:kern w:val="2"/>
      <w:sz w:val="26"/>
      <w:szCs w:val="26"/>
      <w:lang w:bidi="he-IL"/>
    </w:rPr>
  </w:style>
  <w:style w:type="character" w:customStyle="1" w:styleId="aa">
    <w:name w:val="页眉 字符"/>
    <w:basedOn w:val="a0"/>
    <w:link w:val="a9"/>
    <w:qFormat/>
    <w:rsid w:val="00D63AE1"/>
    <w:rPr>
      <w:rFonts w:ascii="Microsoft YaHei Light" w:eastAsia="微软雅黑" w:hAnsi="Microsoft YaHei Light" w:cs="Microsoft YaHei Light"/>
      <w:kern w:val="2"/>
      <w:sz w:val="18"/>
      <w:szCs w:val="18"/>
      <w:lang w:bidi="he-IL"/>
    </w:rPr>
  </w:style>
  <w:style w:type="character" w:customStyle="1" w:styleId="a8">
    <w:name w:val="页脚 字符"/>
    <w:basedOn w:val="a0"/>
    <w:link w:val="a7"/>
    <w:uiPriority w:val="99"/>
    <w:qFormat/>
    <w:rPr>
      <w:rFonts w:ascii="Arial" w:eastAsia="YouYuan" w:hAnsi="Arial"/>
      <w:sz w:val="18"/>
      <w:szCs w:val="18"/>
    </w:rPr>
  </w:style>
  <w:style w:type="character" w:customStyle="1" w:styleId="af">
    <w:name w:val="标题 字符"/>
    <w:basedOn w:val="a0"/>
    <w:link w:val="ae"/>
    <w:uiPriority w:val="10"/>
    <w:qFormat/>
    <w:rPr>
      <w:rFonts w:ascii="微软雅黑" w:eastAsia="微软雅黑" w:hAnsi="微软雅黑" w:cstheme="majorBidi"/>
      <w:b/>
      <w:bCs/>
      <w:kern w:val="2"/>
      <w:sz w:val="40"/>
      <w:szCs w:val="40"/>
      <w:lang w:bidi="he-IL"/>
    </w:rPr>
  </w:style>
  <w:style w:type="character" w:customStyle="1" w:styleId="ac">
    <w:name w:val="副标题 字符"/>
    <w:basedOn w:val="a0"/>
    <w:link w:val="ab"/>
    <w:uiPriority w:val="11"/>
    <w:qFormat/>
    <w:rPr>
      <w:rFonts w:ascii="Arial" w:eastAsia="微软雅黑" w:hAnsi="Arial" w:cstheme="majorBidi"/>
      <w:b/>
      <w:bCs/>
      <w:color w:val="943634" w:themeColor="accent2" w:themeShade="BF"/>
      <w:kern w:val="28"/>
      <w:sz w:val="24"/>
      <w:szCs w:val="32"/>
    </w:rPr>
  </w:style>
  <w:style w:type="character" w:customStyle="1" w:styleId="30">
    <w:name w:val="标题 3 字符"/>
    <w:basedOn w:val="a0"/>
    <w:link w:val="3"/>
    <w:uiPriority w:val="99"/>
    <w:qFormat/>
    <w:rPr>
      <w:rFonts w:ascii="Microsoft YaHei Light" w:eastAsia="Microsoft YaHei Light" w:hAnsi="Microsoft YaHei Light" w:cs="Microsoft YaHei Light"/>
      <w:b/>
      <w:bCs/>
      <w:color w:val="9D3511"/>
      <w:kern w:val="2"/>
      <w:sz w:val="24"/>
      <w:szCs w:val="24"/>
      <w:lang w:bidi="he-IL"/>
    </w:rPr>
  </w:style>
  <w:style w:type="character" w:customStyle="1" w:styleId="11">
    <w:name w:val="占位符文本1"/>
    <w:basedOn w:val="a0"/>
    <w:uiPriority w:val="99"/>
    <w:semiHidden/>
    <w:qFormat/>
    <w:rPr>
      <w:color w:val="808080"/>
    </w:rPr>
  </w:style>
  <w:style w:type="character" w:customStyle="1" w:styleId="40">
    <w:name w:val="标题 4 字符"/>
    <w:basedOn w:val="a0"/>
    <w:link w:val="4"/>
    <w:uiPriority w:val="99"/>
    <w:qFormat/>
    <w:rPr>
      <w:rFonts w:ascii="Microsoft YaHei Light" w:eastAsia="Microsoft YaHei Light" w:hAnsi="Microsoft YaHei Light" w:cstheme="majorBidi"/>
      <w:b/>
      <w:color w:val="9D3511"/>
      <w:kern w:val="2"/>
      <w:sz w:val="22"/>
      <w:szCs w:val="28"/>
      <w:lang w:bidi="he-IL"/>
    </w:rPr>
  </w:style>
  <w:style w:type="paragraph" w:customStyle="1" w:styleId="12">
    <w:name w:val="样式1"/>
    <w:basedOn w:val="Cloudbility-"/>
    <w:semiHidden/>
    <w:qFormat/>
    <w:rPr>
      <w:sz w:val="18"/>
    </w:rPr>
  </w:style>
  <w:style w:type="character" w:customStyle="1" w:styleId="Cloudbility-0">
    <w:name w:val="Cloudbility-正文 字符"/>
    <w:basedOn w:val="a0"/>
    <w:link w:val="Cloudbility-"/>
    <w:qFormat/>
    <w:rsid w:val="00940BCF"/>
    <w:rPr>
      <w:rFonts w:ascii="Microsoft YaHei Light" w:eastAsia="Microsoft YaHei Light" w:hAnsi="Microsoft YaHei Light" w:cs="Microsoft YaHei Light"/>
      <w:kern w:val="2"/>
      <w:sz w:val="24"/>
      <w:szCs w:val="22"/>
      <w:lang w:bidi="he-IL"/>
    </w:rPr>
  </w:style>
  <w:style w:type="paragraph" w:customStyle="1" w:styleId="Cloudbility-3">
    <w:name w:val="Cloudbility-正文落款"/>
    <w:basedOn w:val="Cloudbility-"/>
    <w:qFormat/>
    <w:pPr>
      <w:jc w:val="right"/>
    </w:pPr>
    <w:rPr>
      <w:rFonts w:cs="宋体"/>
      <w:color w:val="9D3511"/>
      <w:szCs w:val="20"/>
    </w:rPr>
  </w:style>
  <w:style w:type="paragraph" w:customStyle="1" w:styleId="Cloudbility-4">
    <w:name w:val="Cloudbility-代码"/>
    <w:basedOn w:val="a"/>
    <w:next w:val="Cloudbility-"/>
    <w:link w:val="Cloudbility-5"/>
    <w:qFormat/>
    <w:pPr>
      <w:shd w:val="clear" w:color="auto" w:fill="E6E6E6"/>
      <w:wordWrap w:val="0"/>
      <w:spacing w:before="156" w:after="156" w:line="240" w:lineRule="exact"/>
    </w:pPr>
    <w:rPr>
      <w:rFonts w:ascii="Courier New" w:eastAsia="宋体" w:hAnsi="Courier New" w:cs="Times New Roman"/>
      <w:kern w:val="24"/>
      <w:sz w:val="18"/>
      <w:szCs w:val="24"/>
      <w:lang w:eastAsia="ar-SA" w:bidi="ar-SA"/>
    </w:rPr>
  </w:style>
  <w:style w:type="character" w:customStyle="1" w:styleId="Cloudbility-5">
    <w:name w:val="Cloudbility-代码 字符"/>
    <w:basedOn w:val="a0"/>
    <w:link w:val="Cloudbility-4"/>
    <w:qFormat/>
    <w:rPr>
      <w:rFonts w:ascii="Courier New" w:eastAsia="宋体" w:hAnsi="Courier New" w:cs="Times New Roman"/>
      <w:kern w:val="24"/>
      <w:sz w:val="18"/>
      <w:szCs w:val="24"/>
      <w:shd w:val="clear" w:color="auto" w:fill="E6E6E6"/>
      <w:lang w:eastAsia="ar-SA" w:bidi="ar-SA"/>
    </w:rPr>
  </w:style>
  <w:style w:type="paragraph" w:customStyle="1" w:styleId="af4">
    <w:name w:val="灰色文字"/>
    <w:basedOn w:val="13"/>
    <w:uiPriority w:val="99"/>
    <w:semiHidden/>
    <w:qFormat/>
    <w:pPr>
      <w:widowControl/>
      <w:jc w:val="left"/>
    </w:pPr>
    <w:rPr>
      <w:rFonts w:asciiTheme="majorHAnsi" w:eastAsiaTheme="majorEastAsia" w:hAnsiTheme="majorHAnsi" w:cstheme="majorBidi"/>
      <w:color w:val="7F7F7F" w:themeColor="text1" w:themeTint="80"/>
      <w:kern w:val="0"/>
      <w:sz w:val="20"/>
      <w:szCs w:val="20"/>
      <w:lang w:bidi="ar-SA"/>
    </w:rPr>
  </w:style>
  <w:style w:type="paragraph" w:customStyle="1" w:styleId="13">
    <w:name w:val="无间隔1"/>
    <w:uiPriority w:val="1"/>
    <w:semiHidden/>
    <w:qFormat/>
    <w:pPr>
      <w:widowControl w:val="0"/>
      <w:jc w:val="both"/>
    </w:pPr>
    <w:rPr>
      <w:rFonts w:ascii="Arial" w:eastAsia="YouYuan" w:hAnsi="Arial" w:cstheme="minorBidi"/>
      <w:kern w:val="2"/>
      <w:sz w:val="22"/>
      <w:szCs w:val="21"/>
      <w:lang w:bidi="he-IL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asciiTheme="majorHAnsi" w:eastAsiaTheme="majorEastAsia" w:hAnsiTheme="majorHAnsi" w:cstheme="majorBidi"/>
      <w:b/>
      <w:bCs/>
      <w:kern w:val="2"/>
      <w:sz w:val="24"/>
      <w:szCs w:val="24"/>
      <w:lang w:bidi="he-IL"/>
    </w:rPr>
  </w:style>
  <w:style w:type="paragraph" w:customStyle="1" w:styleId="Cloudbility-1">
    <w:name w:val="Cloudbility-列表样式1级"/>
    <w:basedOn w:val="Cloudbility-"/>
    <w:qFormat/>
    <w:pPr>
      <w:numPr>
        <w:numId w:val="3"/>
      </w:numPr>
      <w:tabs>
        <w:tab w:val="left" w:pos="709"/>
        <w:tab w:val="left" w:pos="1134"/>
        <w:tab w:val="left" w:pos="1276"/>
      </w:tabs>
      <w:ind w:firstLineChars="0" w:firstLine="0"/>
    </w:pPr>
    <w:rPr>
      <w:b/>
    </w:rPr>
  </w:style>
  <w:style w:type="paragraph" w:customStyle="1" w:styleId="Cloudbility-6">
    <w:name w:val="Cloudbility-图片"/>
    <w:basedOn w:val="a"/>
    <w:next w:val="a4"/>
    <w:qFormat/>
    <w:pPr>
      <w:jc w:val="center"/>
    </w:pPr>
  </w:style>
  <w:style w:type="character" w:customStyle="1" w:styleId="50">
    <w:name w:val="标题 5 字符"/>
    <w:basedOn w:val="a0"/>
    <w:link w:val="5"/>
    <w:uiPriority w:val="9"/>
    <w:semiHidden/>
    <w:qFormat/>
    <w:rPr>
      <w:rFonts w:ascii="Calibri" w:eastAsia="宋体" w:hAnsi="Calibri" w:cs="Times New Roman"/>
      <w:b/>
      <w:bCs/>
      <w:sz w:val="28"/>
      <w:szCs w:val="28"/>
      <w:lang w:bidi="ar-SA"/>
    </w:rPr>
  </w:style>
  <w:style w:type="table" w:customStyle="1" w:styleId="skybility-1">
    <w:name w:val="skybility-表格样式1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rFonts w:eastAsia="微软雅黑"/>
        <w:color w:val="FFFFFF" w:themeColor="background1"/>
        <w:sz w:val="24"/>
      </w:rPr>
      <w:tblPr/>
      <w:tcPr>
        <w:shd w:val="clear" w:color="auto" w:fill="F79646" w:themeFill="accent6"/>
      </w:tcPr>
    </w:tblStylePr>
  </w:style>
  <w:style w:type="table" w:customStyle="1" w:styleId="skybility-3">
    <w:name w:val="skybility-表格样式3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center"/>
      </w:pPr>
      <w:rPr>
        <w:b/>
      </w:rPr>
      <w:tblPr/>
      <w:tcPr>
        <w:shd w:val="clear" w:color="auto" w:fill="BFBFBF" w:themeFill="background1" w:themeFillShade="BF"/>
        <w:vAlign w:val="center"/>
      </w:tcPr>
    </w:tblStylePr>
  </w:style>
  <w:style w:type="table" w:customStyle="1" w:styleId="skybility-4">
    <w:name w:val="skybility-表格样式4"/>
    <w:basedOn w:val="a1"/>
    <w:uiPriority w:val="9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rPr>
        <w:b/>
      </w:rPr>
      <w:tblPr/>
      <w:tcPr>
        <w:shd w:val="clear" w:color="auto" w:fill="BFBFBF" w:themeFill="background1" w:themeFillShade="BF"/>
      </w:tcPr>
    </w:tblStylePr>
    <w:tblStylePr w:type="firstCol">
      <w:rPr>
        <w:b/>
      </w:rPr>
      <w:tblPr/>
      <w:tcPr>
        <w:shd w:val="clear" w:color="auto" w:fill="BFBFBF" w:themeFill="background1" w:themeFillShade="BF"/>
      </w:tcPr>
    </w:tblStylePr>
  </w:style>
  <w:style w:type="character" w:styleId="af5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宋体" w:eastAsia="宋体" w:hAnsi="Microsoft YaHei Light" w:cs="Microsoft YaHei Light"/>
      <w:kern w:val="2"/>
      <w:sz w:val="18"/>
      <w:szCs w:val="18"/>
      <w:lang w:bidi="he-IL"/>
    </w:rPr>
  </w:style>
  <w:style w:type="paragraph" w:styleId="af6">
    <w:name w:val="List Paragraph"/>
    <w:basedOn w:val="a"/>
    <w:uiPriority w:val="99"/>
    <w:qFormat/>
    <w:pPr>
      <w:ind w:firstLineChars="200" w:firstLine="420"/>
    </w:pPr>
  </w:style>
  <w:style w:type="character" w:customStyle="1" w:styleId="14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Cloudbility-7">
    <w:name w:val="Cloudbility-封面标题"/>
    <w:qFormat/>
    <w:pPr>
      <w:autoSpaceDE w:val="0"/>
      <w:autoSpaceDN w:val="0"/>
      <w:spacing w:line="120" w:lineRule="atLeast"/>
      <w:jc w:val="center"/>
    </w:pPr>
    <w:rPr>
      <w:rFonts w:ascii="微软雅黑" w:eastAsia="微软雅黑" w:hAnsi="微软雅黑"/>
      <w:b/>
      <w:color w:val="31ABD4"/>
      <w:kern w:val="2"/>
      <w:sz w:val="64"/>
      <w:szCs w:val="64"/>
    </w:rPr>
  </w:style>
  <w:style w:type="paragraph" w:customStyle="1" w:styleId="Cloudbility-8">
    <w:name w:val="Cloudbility-封面公司名称"/>
    <w:basedOn w:val="a"/>
    <w:link w:val="Cloudbility-9"/>
    <w:qFormat/>
    <w:pPr>
      <w:snapToGrid w:val="0"/>
      <w:spacing w:line="240" w:lineRule="auto"/>
      <w:jc w:val="center"/>
    </w:pPr>
    <w:rPr>
      <w:rFonts w:ascii="微软雅黑" w:hAnsi="微软雅黑" w:cs="Times New Roman"/>
      <w:color w:val="31ABD4"/>
      <w:sz w:val="24"/>
      <w:szCs w:val="19"/>
      <w:lang w:val="zh-CN" w:bidi="ar-SA"/>
    </w:rPr>
  </w:style>
  <w:style w:type="character" w:customStyle="1" w:styleId="Cloudbility-9">
    <w:name w:val="Cloudbility-封面公司名称 字符"/>
    <w:basedOn w:val="a0"/>
    <w:link w:val="Cloudbility-8"/>
    <w:qFormat/>
    <w:rPr>
      <w:rFonts w:ascii="微软雅黑" w:eastAsia="Microsoft YaHei Light" w:hAnsi="微软雅黑" w:cs="Times New Roman"/>
      <w:color w:val="31ABD4"/>
      <w:kern w:val="2"/>
      <w:sz w:val="24"/>
      <w:szCs w:val="19"/>
      <w:lang w:val="zh-CN"/>
    </w:rPr>
  </w:style>
  <w:style w:type="character" w:customStyle="1" w:styleId="Char">
    <w:name w:val="文档正文 Char"/>
    <w:link w:val="af7"/>
    <w:qFormat/>
    <w:locked/>
    <w:rPr>
      <w:rFonts w:ascii="Arial Narrow" w:hAnsi="Arial Narrow"/>
      <w:sz w:val="24"/>
      <w:szCs w:val="24"/>
    </w:rPr>
  </w:style>
  <w:style w:type="paragraph" w:customStyle="1" w:styleId="af7">
    <w:name w:val="文档正文"/>
    <w:basedOn w:val="a"/>
    <w:link w:val="Char"/>
    <w:qFormat/>
    <w:pPr>
      <w:adjustRightInd w:val="0"/>
      <w:spacing w:line="440" w:lineRule="exact"/>
      <w:ind w:firstLine="567"/>
      <w:textAlignment w:val="baseline"/>
    </w:pPr>
    <w:rPr>
      <w:rFonts w:ascii="Arial Narrow" w:eastAsiaTheme="minorEastAsia" w:hAnsi="Arial Narrow" w:cstheme="minorBidi"/>
      <w:kern w:val="0"/>
      <w:sz w:val="24"/>
      <w:szCs w:val="24"/>
      <w:lang w:bidi="ar-SA"/>
    </w:rPr>
  </w:style>
  <w:style w:type="paragraph" w:customStyle="1" w:styleId="af8">
    <w:name w:val="编写建议"/>
    <w:basedOn w:val="a"/>
    <w:qFormat/>
    <w:pPr>
      <w:widowControl/>
      <w:autoSpaceDE w:val="0"/>
      <w:autoSpaceDN w:val="0"/>
      <w:adjustRightInd w:val="0"/>
      <w:jc w:val="left"/>
    </w:pPr>
    <w:rPr>
      <w:rFonts w:ascii="宋体" w:eastAsia="宋体" w:hAnsi="宋体" w:cs="Arial"/>
      <w:kern w:val="0"/>
      <w:sz w:val="24"/>
      <w:szCs w:val="21"/>
      <w:lang w:bidi="ar-SA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numPr>
        <w:numId w:val="0"/>
      </w:numPr>
      <w:shd w:val="clear" w:color="auto" w:fill="auto"/>
      <w:adjustRightInd/>
      <w:snapToGrid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&#29579;&#19996;&#26126;&#26700;&#38754;\06-&#27169;&#26495;\06-&#27169;&#26495;\Cloudbility_Word_Short_template_v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0BF84F-BE7A-4D33-B933-3E283BF66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Cloudbility_Word_Short_template_v3.dotx</Template>
  <TotalTime>1525</TotalTime>
  <Pages>11</Pages>
  <Words>986</Words>
  <Characters>5623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project_proposal_template</dc:title>
  <dc:creator>Charlie</dc:creator>
  <cp:lastModifiedBy>凌轩 米</cp:lastModifiedBy>
  <cp:revision>456</cp:revision>
  <cp:lastPrinted>2011-10-19T14:42:00Z</cp:lastPrinted>
  <dcterms:created xsi:type="dcterms:W3CDTF">2026-01-10T14:34:00Z</dcterms:created>
  <dcterms:modified xsi:type="dcterms:W3CDTF">2026-01-31T15:33:00Z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4FE21414EE7441D68FC2978F03FCD836_13</vt:lpwstr>
  </property>
  <property fmtid="{D5CDD505-2E9C-101B-9397-08002B2CF9AE}" pid="4" name="KSOTemplateDocerSaveRecord">
    <vt:lpwstr>eyJoZGlkIjoiZWIyZDA5MDA0NDcwZGRjODVlM2QwYTQ2OGNjMTM2ZWYiLCJ1c2VySWQiOiIxMTI1MDY1MjkxIn0=</vt:lpwstr>
  </property>
</Properties>
</file>