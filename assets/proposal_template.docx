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AA7E41" w14:textId="77777777" w:rsidR="008F5AB6" w:rsidRPr="008F5AB6" w:rsidRDefault="00000000" w:rsidP="008F5AB6">
      <w:pPr>
        <w:rPr>
          <w:rFonts w:hint="eastAsia"/>
        </w:rPr>
        <w:sectPr w:rsidR="008F5AB6" w:rsidRPr="008F5AB6">
          <w:headerReference w:type="default" r:id="rId7"/>
          <w:footerReference w:type="default" r:id="rId8"/>
          <w:pgSz w:w="11906" w:h="16838"/>
          <w:pgMar w:top="1440" w:right="1418" w:bottom="1440" w:left="1418" w:header="680" w:footer="680" w:gutter="0"/>
          <w:cols w:space="425"/>
          <w:docGrid w:type="lines" w:linePitch="380"/>
        </w:sectPr>
      </w:pPr>
      <w:r>
        <w:rPr>
          <w:rFonts w:hint="eastAsia"/>
        </w:rPr>
        <w:pict w14:anchorId="49145A32">
          <v:shapetype id="_x0000_t202" coordsize="21600,21600" o:spt="202" path="m,l,21600r21600,l21600,xe">
            <v:stroke joinstyle="miter"/>
            <v:path gradientshapeok="t" o:connecttype="rect"/>
          </v:shapetype>
          <v:shape id="_x0000_s2050" type="#_x0000_t202" style="position:absolute;left:0;text-align:left;margin-left:0;margin-top:362.9pt;width:549pt;height:255.1pt;z-index:251662336;visibility:visible;mso-position-horizontal:center;mso-position-horizontal-relative:page;mso-position-vertical:absolute;mso-position-vertical-relative:page;mso-width-relative:page;mso-height-relative:page" stroked="f">
            <v:fill opacity="0"/>
            <v:textbox style="mso-next-textbox:#_x0000_s2050" inset="1.5mm,.5mm,1.5mm,3mm">
              <w:txbxContent>
                <w:tbl>
                  <w:tblPr>
                    <w:tblW w:w="10434" w:type="dxa"/>
                    <w:jc w:val="center"/>
                    <w:tblBorders>
                      <w:top w:val="double" w:sz="4" w:space="0" w:color="auto"/>
                      <w:left w:val="double" w:sz="4" w:space="0" w:color="auto"/>
                      <w:bottom w:val="double" w:sz="4" w:space="0" w:color="auto"/>
                      <w:right w:val="double" w:sz="4" w:space="0" w:color="auto"/>
                      <w:insideH w:val="single" w:sz="4" w:space="0" w:color="auto"/>
                      <w:insideV w:val="single" w:sz="4" w:space="0" w:color="auto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531"/>
                    <w:gridCol w:w="3686"/>
                    <w:gridCol w:w="1531"/>
                    <w:gridCol w:w="3686"/>
                  </w:tblGrid>
                  <w:tr w:rsidR="00B97EDE" w14:paraId="61792EE4" w14:textId="77777777" w:rsidTr="00487547">
                    <w:trPr>
                      <w:trHeight w:val="953"/>
                      <w:jc w:val="center"/>
                    </w:trPr>
                    <w:tc>
                      <w:tcPr>
                        <w:tcW w:w="1531" w:type="dxa"/>
                        <w:shd w:val="clear" w:color="auto" w:fill="E6E6E6"/>
                        <w:vAlign w:val="center"/>
                      </w:tcPr>
                      <w:p w14:paraId="3D4EB311" w14:textId="77777777" w:rsidR="00B97EDE" w:rsidRPr="0099633B" w:rsidRDefault="00000000" w:rsidP="002C7BA9">
                        <w:pPr>
                          <w:jc w:val="center"/>
                          <w:rPr>
                            <w:rFonts w:hint="eastAsia"/>
                            <w:b/>
                            <w:sz w:val="24"/>
                          </w:rPr>
                        </w:pPr>
                        <w:r w:rsidRPr="0099633B">
                          <w:rPr>
                            <w:rFonts w:hint="eastAsia"/>
                            <w:b/>
                            <w:sz w:val="24"/>
                          </w:rPr>
                          <w:t>公司名称</w:t>
                        </w:r>
                      </w:p>
                    </w:tc>
                    <w:tc>
                      <w:tcPr>
                        <w:tcW w:w="3686" w:type="dxa"/>
                        <w:vAlign w:val="center"/>
                      </w:tcPr>
                      <w:p w14:paraId="0F3867EC" w14:textId="77777777" w:rsidR="00B97EDE" w:rsidRPr="0099633B" w:rsidRDefault="002C7BA9" w:rsidP="002C7BA9">
                        <w:pPr>
                          <w:jc w:val="center"/>
                          <w:rPr>
                            <w:rFonts w:hint="eastAsia"/>
                            <w:sz w:val="24"/>
                          </w:rPr>
                        </w:pPr>
                        <w:r w:rsidRPr="0099633B">
                          <w:rPr>
                            <w:rFonts w:hint="eastAsia"/>
                            <w:sz w:val="24"/>
                          </w:rPr>
                          <w:t>{{ company_name }}</w:t>
                        </w:r>
                      </w:p>
                    </w:tc>
                    <w:tc>
                      <w:tcPr>
                        <w:tcW w:w="1531" w:type="dxa"/>
                        <w:shd w:val="clear" w:color="auto" w:fill="E6E6E6"/>
                        <w:vAlign w:val="center"/>
                      </w:tcPr>
                      <w:p w14:paraId="01F78CEC" w14:textId="77777777" w:rsidR="00B97EDE" w:rsidRPr="0099633B" w:rsidRDefault="00000000" w:rsidP="002C7BA9">
                        <w:pPr>
                          <w:jc w:val="center"/>
                          <w:rPr>
                            <w:rFonts w:hint="eastAsia"/>
                            <w:b/>
                            <w:sz w:val="24"/>
                          </w:rPr>
                        </w:pPr>
                        <w:r w:rsidRPr="0099633B">
                          <w:rPr>
                            <w:rFonts w:hint="eastAsia"/>
                            <w:b/>
                            <w:sz w:val="24"/>
                          </w:rPr>
                          <w:t>项目编号</w:t>
                        </w:r>
                      </w:p>
                    </w:tc>
                    <w:tc>
                      <w:tcPr>
                        <w:tcW w:w="3686" w:type="dxa"/>
                        <w:vAlign w:val="center"/>
                      </w:tcPr>
                      <w:p w14:paraId="10E5F874" w14:textId="77777777" w:rsidR="00B97EDE" w:rsidRPr="0099633B" w:rsidRDefault="002C7BA9" w:rsidP="002C7BA9">
                        <w:pPr>
                          <w:jc w:val="center"/>
                          <w:rPr>
                            <w:rFonts w:hint="eastAsia"/>
                            <w:sz w:val="24"/>
                          </w:rPr>
                        </w:pPr>
                        <w:r w:rsidRPr="0099633B">
                          <w:rPr>
                            <w:rFonts w:hint="eastAsia"/>
                            <w:sz w:val="24"/>
                          </w:rPr>
                          <w:t>{{ project_id }}</w:t>
                        </w:r>
                      </w:p>
                    </w:tc>
                  </w:tr>
                  <w:tr w:rsidR="00B97EDE" w:rsidRPr="005F2195" w14:paraId="7AD3BC2E" w14:textId="77777777" w:rsidTr="005F2195">
                    <w:trPr>
                      <w:trHeight w:val="953"/>
                      <w:jc w:val="center"/>
                    </w:trPr>
                    <w:tc>
                      <w:tcPr>
                        <w:tcW w:w="1531" w:type="dxa"/>
                        <w:shd w:val="clear" w:color="auto" w:fill="E6E6E6"/>
                        <w:vAlign w:val="center"/>
                      </w:tcPr>
                      <w:p w14:paraId="0108CCE1" w14:textId="77777777" w:rsidR="00B97EDE" w:rsidRPr="005F2195" w:rsidRDefault="00000000" w:rsidP="002C7BA9">
                        <w:pPr>
                          <w:jc w:val="center"/>
                          <w:rPr>
                            <w:rFonts w:hint="eastAsia"/>
                            <w:b/>
                            <w:sz w:val="24"/>
                          </w:rPr>
                        </w:pPr>
                        <w:r w:rsidRPr="005F2195">
                          <w:rPr>
                            <w:rFonts w:hint="eastAsia"/>
                            <w:b/>
                            <w:sz w:val="24"/>
                          </w:rPr>
                          <w:t>文档名称</w:t>
                        </w:r>
                      </w:p>
                    </w:tc>
                    <w:tc>
                      <w:tcPr>
                        <w:tcW w:w="3686" w:type="dxa"/>
                        <w:tcMar>
                          <w:top w:w="28" w:type="dxa"/>
                          <w:left w:w="85" w:type="dxa"/>
                          <w:bottom w:w="28" w:type="dxa"/>
                          <w:right w:w="85" w:type="dxa"/>
                        </w:tcMar>
                        <w:vAlign w:val="center"/>
                      </w:tcPr>
                      <w:p w14:paraId="49A8845E" w14:textId="77777777" w:rsidR="00B97EDE" w:rsidRPr="005F2195" w:rsidRDefault="002C7BA9" w:rsidP="00A52D5A">
                        <w:pPr>
                          <w:spacing w:line="240" w:lineRule="auto"/>
                          <w:jc w:val="center"/>
                          <w:rPr>
                            <w:rFonts w:hint="eastAsia"/>
                            <w:sz w:val="21"/>
                            <w:szCs w:val="21"/>
                          </w:rPr>
                        </w:pPr>
                        <w:r w:rsidRPr="005F2195">
                          <w:rPr>
                            <w:rFonts w:hint="eastAsia"/>
                            <w:kern w:val="0"/>
                            <w:sz w:val="21"/>
                            <w:szCs w:val="21"/>
                          </w:rPr>
                          <w:t>{{ document_title }}</w:t>
                        </w:r>
                      </w:p>
                    </w:tc>
                    <w:tc>
                      <w:tcPr>
                        <w:tcW w:w="1531" w:type="dxa"/>
                        <w:shd w:val="clear" w:color="auto" w:fill="E6E6E6"/>
                        <w:vAlign w:val="center"/>
                      </w:tcPr>
                      <w:p w14:paraId="60EADF91" w14:textId="77777777" w:rsidR="00B97EDE" w:rsidRPr="005F2195" w:rsidRDefault="00000000" w:rsidP="002C7BA9">
                        <w:pPr>
                          <w:jc w:val="center"/>
                          <w:rPr>
                            <w:rFonts w:hint="eastAsia"/>
                            <w:b/>
                            <w:sz w:val="24"/>
                          </w:rPr>
                        </w:pPr>
                        <w:r w:rsidRPr="005F2195">
                          <w:rPr>
                            <w:rFonts w:hint="eastAsia"/>
                            <w:b/>
                            <w:sz w:val="24"/>
                          </w:rPr>
                          <w:t>文档版本</w:t>
                        </w:r>
                      </w:p>
                    </w:tc>
                    <w:tc>
                      <w:tcPr>
                        <w:tcW w:w="3686" w:type="dxa"/>
                        <w:vAlign w:val="center"/>
                      </w:tcPr>
                      <w:p w14:paraId="2D8FA5AD" w14:textId="77777777" w:rsidR="00B97EDE" w:rsidRPr="005F2195" w:rsidRDefault="002C7BA9" w:rsidP="002C7BA9">
                        <w:pPr>
                          <w:jc w:val="center"/>
                          <w:rPr>
                            <w:rFonts w:hint="eastAsia"/>
                            <w:sz w:val="24"/>
                          </w:rPr>
                        </w:pPr>
                        <w:r w:rsidRPr="005F2195">
                          <w:rPr>
                            <w:rFonts w:hint="eastAsia"/>
                            <w:sz w:val="24"/>
                          </w:rPr>
                          <w:t>{{ document_version }}</w:t>
                        </w:r>
                      </w:p>
                    </w:tc>
                  </w:tr>
                  <w:tr w:rsidR="00B97EDE" w14:paraId="167291BD" w14:textId="77777777" w:rsidTr="00487547">
                    <w:trPr>
                      <w:trHeight w:val="953"/>
                      <w:jc w:val="center"/>
                    </w:trPr>
                    <w:tc>
                      <w:tcPr>
                        <w:tcW w:w="1531" w:type="dxa"/>
                        <w:shd w:val="clear" w:color="auto" w:fill="E6E6E6"/>
                        <w:vAlign w:val="center"/>
                      </w:tcPr>
                      <w:p w14:paraId="27E724DA" w14:textId="77777777" w:rsidR="00B97EDE" w:rsidRPr="0099633B" w:rsidRDefault="00000000" w:rsidP="002C7BA9">
                        <w:pPr>
                          <w:jc w:val="center"/>
                          <w:rPr>
                            <w:rFonts w:hint="eastAsia"/>
                            <w:b/>
                            <w:sz w:val="24"/>
                          </w:rPr>
                        </w:pPr>
                        <w:r w:rsidRPr="0099633B">
                          <w:rPr>
                            <w:rFonts w:hint="eastAsia"/>
                            <w:b/>
                            <w:sz w:val="24"/>
                          </w:rPr>
                          <w:t>起    草</w:t>
                        </w:r>
                      </w:p>
                    </w:tc>
                    <w:tc>
                      <w:tcPr>
                        <w:tcW w:w="3686" w:type="dxa"/>
                        <w:vAlign w:val="center"/>
                      </w:tcPr>
                      <w:p w14:paraId="697D87A6" w14:textId="77777777" w:rsidR="00B97EDE" w:rsidRPr="0099633B" w:rsidRDefault="002C7BA9" w:rsidP="002C7BA9">
                        <w:pPr>
                          <w:jc w:val="center"/>
                          <w:rPr>
                            <w:rFonts w:hint="eastAsia"/>
                            <w:sz w:val="24"/>
                          </w:rPr>
                        </w:pPr>
                        <w:r w:rsidRPr="0099633B">
                          <w:rPr>
                            <w:rFonts w:hint="eastAsia"/>
                            <w:sz w:val="24"/>
                          </w:rPr>
                          <w:t>{{ drafted_by }}</w:t>
                        </w:r>
                      </w:p>
                    </w:tc>
                    <w:tc>
                      <w:tcPr>
                        <w:tcW w:w="1531" w:type="dxa"/>
                        <w:shd w:val="clear" w:color="auto" w:fill="E6E6E6"/>
                        <w:vAlign w:val="center"/>
                      </w:tcPr>
                      <w:p w14:paraId="0FC9DDF3" w14:textId="77777777" w:rsidR="00B97EDE" w:rsidRPr="0099633B" w:rsidRDefault="00000000" w:rsidP="002C7BA9">
                        <w:pPr>
                          <w:jc w:val="center"/>
                          <w:rPr>
                            <w:rFonts w:hint="eastAsia"/>
                            <w:b/>
                            <w:sz w:val="24"/>
                          </w:rPr>
                        </w:pPr>
                        <w:r w:rsidRPr="0099633B">
                          <w:rPr>
                            <w:rFonts w:hint="eastAsia"/>
                            <w:b/>
                            <w:sz w:val="24"/>
                          </w:rPr>
                          <w:t>起草日期</w:t>
                        </w:r>
                      </w:p>
                    </w:tc>
                    <w:tc>
                      <w:tcPr>
                        <w:tcW w:w="3686" w:type="dxa"/>
                        <w:vAlign w:val="center"/>
                      </w:tcPr>
                      <w:p w14:paraId="4E54634E" w14:textId="77777777" w:rsidR="00B97EDE" w:rsidRPr="0099633B" w:rsidRDefault="002C7BA9" w:rsidP="002C7BA9">
                        <w:pPr>
                          <w:jc w:val="center"/>
                          <w:rPr>
                            <w:rFonts w:hint="eastAsia"/>
                            <w:sz w:val="24"/>
                          </w:rPr>
                        </w:pPr>
                        <w:r w:rsidRPr="0099633B">
                          <w:rPr>
                            <w:rFonts w:hint="eastAsia"/>
                            <w:sz w:val="24"/>
                          </w:rPr>
                          <w:t>{{ draft_date }}</w:t>
                        </w:r>
                      </w:p>
                    </w:tc>
                  </w:tr>
                  <w:tr w:rsidR="00B97EDE" w14:paraId="761B39DB" w14:textId="77777777" w:rsidTr="00487547">
                    <w:trPr>
                      <w:trHeight w:val="953"/>
                      <w:jc w:val="center"/>
                    </w:trPr>
                    <w:tc>
                      <w:tcPr>
                        <w:tcW w:w="1531" w:type="dxa"/>
                        <w:shd w:val="clear" w:color="auto" w:fill="E6E6E6"/>
                        <w:vAlign w:val="center"/>
                      </w:tcPr>
                      <w:p w14:paraId="444DB070" w14:textId="77777777" w:rsidR="00B97EDE" w:rsidRPr="0099633B" w:rsidRDefault="00000000" w:rsidP="002C7BA9">
                        <w:pPr>
                          <w:jc w:val="center"/>
                          <w:rPr>
                            <w:rFonts w:hint="eastAsia"/>
                            <w:b/>
                            <w:sz w:val="24"/>
                          </w:rPr>
                        </w:pPr>
                        <w:r w:rsidRPr="0099633B">
                          <w:rPr>
                            <w:rFonts w:hint="eastAsia"/>
                            <w:b/>
                            <w:sz w:val="24"/>
                          </w:rPr>
                          <w:t>审    批</w:t>
                        </w:r>
                      </w:p>
                    </w:tc>
                    <w:tc>
                      <w:tcPr>
                        <w:tcW w:w="3686" w:type="dxa"/>
                        <w:vAlign w:val="center"/>
                      </w:tcPr>
                      <w:p w14:paraId="73769C0A" w14:textId="77777777" w:rsidR="00B97EDE" w:rsidRPr="0099633B" w:rsidRDefault="009403E7" w:rsidP="002C7BA9">
                        <w:pPr>
                          <w:jc w:val="center"/>
                          <w:rPr>
                            <w:rFonts w:hint="eastAsia"/>
                            <w:sz w:val="24"/>
                          </w:rPr>
                        </w:pPr>
                        <w:r w:rsidRPr="0099633B">
                          <w:rPr>
                            <w:rFonts w:hint="eastAsia"/>
                            <w:sz w:val="24"/>
                          </w:rPr>
                          <w:t>{{ approved_by }}</w:t>
                        </w:r>
                      </w:p>
                    </w:tc>
                    <w:tc>
                      <w:tcPr>
                        <w:tcW w:w="1531" w:type="dxa"/>
                        <w:shd w:val="clear" w:color="auto" w:fill="E6E6E6"/>
                        <w:vAlign w:val="center"/>
                      </w:tcPr>
                      <w:p w14:paraId="284D264B" w14:textId="77777777" w:rsidR="00B97EDE" w:rsidRPr="0099633B" w:rsidRDefault="00000000" w:rsidP="002C7BA9">
                        <w:pPr>
                          <w:jc w:val="center"/>
                          <w:rPr>
                            <w:rFonts w:hint="eastAsia"/>
                            <w:b/>
                            <w:sz w:val="24"/>
                          </w:rPr>
                        </w:pPr>
                        <w:r w:rsidRPr="0099633B">
                          <w:rPr>
                            <w:rFonts w:hint="eastAsia"/>
                            <w:b/>
                            <w:sz w:val="24"/>
                          </w:rPr>
                          <w:t>审批日期</w:t>
                        </w:r>
                      </w:p>
                    </w:tc>
                    <w:tc>
                      <w:tcPr>
                        <w:tcW w:w="3686" w:type="dxa"/>
                        <w:vAlign w:val="center"/>
                      </w:tcPr>
                      <w:p w14:paraId="32C2CC0F" w14:textId="77777777" w:rsidR="00B97EDE" w:rsidRPr="0099633B" w:rsidRDefault="00D34D75" w:rsidP="002C7BA9">
                        <w:pPr>
                          <w:jc w:val="center"/>
                          <w:rPr>
                            <w:rFonts w:hint="eastAsia"/>
                            <w:sz w:val="24"/>
                          </w:rPr>
                        </w:pPr>
                        <w:r w:rsidRPr="0099633B">
                          <w:rPr>
                            <w:rFonts w:hint="eastAsia"/>
                            <w:sz w:val="24"/>
                          </w:rPr>
                          <w:t>{{ approval_date }}</w:t>
                        </w:r>
                      </w:p>
                    </w:tc>
                  </w:tr>
                </w:tbl>
                <w:p w14:paraId="0D8781AB" w14:textId="77777777" w:rsidR="00B97EDE" w:rsidRDefault="00B97EDE" w:rsidP="00F01366">
                  <w:pPr>
                    <w:pStyle w:val="Cloudbility-7"/>
                    <w:jc w:val="both"/>
                    <w:rPr>
                      <w:rFonts w:hint="eastAsia"/>
                    </w:rPr>
                  </w:pPr>
                </w:p>
              </w:txbxContent>
            </v:textbox>
            <w10:wrap anchorx="page" anchory="page"/>
            <w10:anchorlock/>
          </v:shape>
        </w:pict>
      </w:r>
      <w:r>
        <w:rPr>
          <w:rFonts w:hint="eastAsia"/>
        </w:rPr>
        <w:pict w14:anchorId="2CD51039">
          <v:shape id="Text Box 30" o:spid="_x0000_s3075" type="#_x0000_t202" style="position:absolute;left:0;text-align:left;margin-left:0;margin-top:99.25pt;width:467.7pt;height:141.75pt;z-index:251660288;visibility:visible;mso-position-horizontal:center;mso-position-horizontal-relative:page;mso-position-vertical:absolute;mso-position-vertical-relative:page;mso-width-relative:page;mso-height-relative:margin" stroked="f">
            <v:fill opacity="0"/>
            <v:textbox style="mso-next-textbox:#Text Box 30">
              <w:txbxContent>
                <w:p w14:paraId="1387124A" w14:textId="77777777" w:rsidR="00B97EDE" w:rsidRDefault="00A567AD" w:rsidP="00985E4F">
                  <w:pPr>
                    <w:pStyle w:val="Cloudbility-7"/>
                    <w:spacing w:line="240" w:lineRule="auto"/>
                    <w:rPr>
                      <w:rFonts w:hint="eastAsia"/>
                    </w:rPr>
                  </w:pPr>
                  <w:r w:rsidRPr="007F3C1F">
                    <w:rPr>
                      <w:rFonts w:ascii="Microsoft YaHei Light" w:eastAsia="Microsoft YaHei Light" w:hAnsi="Microsoft YaHei Light" w:hint="eastAsia"/>
                      <w:sz w:val="72"/>
                      <w:szCs w:val="72"/>
                    </w:rPr>
                    <w:t>{{ project_name</w:t>
                  </w:r>
                  <w:r w:rsidR="00A77025" w:rsidRPr="007F3C1F">
                    <w:rPr>
                      <w:rFonts w:ascii="Microsoft YaHei Light" w:eastAsia="Microsoft YaHei Light" w:hAnsi="Microsoft YaHei Light" w:hint="eastAsia"/>
                      <w:sz w:val="72"/>
                      <w:szCs w:val="72"/>
                    </w:rPr>
                    <w:t xml:space="preserve"> </w:t>
                  </w:r>
                  <w:r w:rsidRPr="007F3C1F">
                    <w:rPr>
                      <w:rFonts w:ascii="Microsoft YaHei Light" w:eastAsia="Microsoft YaHei Light" w:hAnsi="Microsoft YaHei Light" w:hint="eastAsia"/>
                      <w:sz w:val="72"/>
                      <w:szCs w:val="72"/>
                    </w:rPr>
                    <w:t>}}</w:t>
                  </w:r>
                  <w:r w:rsidR="00D63C7B">
                    <w:br/>
                  </w:r>
                  <w:r w:rsidR="00D63C7B" w:rsidRPr="0099633B">
                    <w:rPr>
                      <w:rFonts w:ascii="Microsoft YaHei Light" w:eastAsia="Microsoft YaHei Light" w:hAnsi="Microsoft YaHei Light" w:hint="eastAsia"/>
                      <w:sz w:val="44"/>
                      <w:szCs w:val="44"/>
                    </w:rPr>
                    <w:t>立项建议书</w:t>
                  </w:r>
                </w:p>
              </w:txbxContent>
            </v:textbox>
            <w10:wrap anchorx="page" anchory="page"/>
            <w10:anchorlock/>
          </v:shape>
        </w:pict>
      </w:r>
      <w:r>
        <w:rPr>
          <w:rFonts w:ascii="Times New Roman" w:eastAsia="宋体" w:hAnsi="Times New Roman" w:cs="Times New Roman" w:hint="eastAsia"/>
          <w:kern w:val="0"/>
          <w:sz w:val="24"/>
          <w:szCs w:val="24"/>
          <w:lang w:bidi="ar-SA"/>
        </w:rPr>
        <w:pict w14:anchorId="04DC2F4E">
          <v:shape id="文本框 2" o:spid="_x0000_s3074" type="#_x0000_t202" style="position:absolute;left:0;text-align:left;margin-left:0;margin-top:646.4pt;width:297.65pt;height:36.85pt;z-index:251661312;visibility:visible;mso-wrap-distance-left:9pt;mso-wrap-distance-top:3.6pt;mso-wrap-distance-right:9pt;mso-wrap-distance-bottom:3.6pt;mso-position-horizontal:center;mso-position-horizontal-relative:page;mso-position-vertical:absolute;mso-position-vertical-relative:page;mso-width-relative:page;mso-height-relative:page" stroked="f">
            <v:textbox style="mso-next-textbox:#文本框 2">
              <w:txbxContent>
                <w:p w14:paraId="75A4E401" w14:textId="77777777" w:rsidR="00B97EDE" w:rsidRPr="00E713B4" w:rsidRDefault="00D125A4" w:rsidP="00D125A4">
                  <w:pPr>
                    <w:pStyle w:val="Cloudbility-8"/>
                    <w:spacing w:before="190" w:after="190"/>
                    <w:rPr>
                      <w:rFonts w:ascii="Microsoft YaHei Light" w:hAnsi="Microsoft YaHei Light" w:hint="eastAsia"/>
                    </w:rPr>
                  </w:pPr>
                  <w:r>
                    <w:rPr>
                      <w:rFonts w:ascii="Microsoft YaHei Light" w:hAnsi="Microsoft YaHei Light" w:hint="eastAsia"/>
                    </w:rPr>
                    <w:t>{{ company_name }}</w:t>
                  </w:r>
                </w:p>
              </w:txbxContent>
            </v:textbox>
            <w10:wrap anchorx="page" anchory="page"/>
            <w10:anchorlock/>
          </v:shape>
        </w:pict>
      </w:r>
    </w:p>
    <w:p w14:paraId="08BA55AA" w14:textId="77777777" w:rsidR="00B97EDE" w:rsidRDefault="00000000" w:rsidP="00900566">
      <w:pPr>
        <w:spacing w:line="240" w:lineRule="auto"/>
        <w:jc w:val="center"/>
        <w:rPr>
          <w:rFonts w:ascii="宋体" w:hint="eastAsia"/>
          <w:b/>
          <w:bCs/>
          <w:sz w:val="32"/>
        </w:rPr>
      </w:pPr>
      <w:r>
        <w:rPr>
          <w:rFonts w:ascii="宋体" w:hint="eastAsia"/>
          <w:b/>
          <w:bCs/>
          <w:sz w:val="32"/>
        </w:rPr>
        <w:lastRenderedPageBreak/>
        <w:t>修订历史</w:t>
      </w:r>
    </w:p>
    <w:tbl>
      <w:tblPr>
        <w:tblW w:w="9072" w:type="dxa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61"/>
        <w:gridCol w:w="1361"/>
        <w:gridCol w:w="737"/>
        <w:gridCol w:w="1644"/>
        <w:gridCol w:w="3969"/>
      </w:tblGrid>
      <w:tr w:rsidR="00B97EDE" w14:paraId="605D129A" w14:textId="77777777" w:rsidTr="00900566">
        <w:trPr>
          <w:cantSplit/>
          <w:trHeight w:val="680"/>
          <w:jc w:val="center"/>
        </w:trPr>
        <w:tc>
          <w:tcPr>
            <w:tcW w:w="1361" w:type="dxa"/>
            <w:shd w:val="clear" w:color="auto" w:fill="D9D9D9"/>
            <w:tcMar>
              <w:top w:w="85" w:type="dxa"/>
              <w:bottom w:w="85" w:type="dxa"/>
            </w:tcMar>
            <w:vAlign w:val="center"/>
          </w:tcPr>
          <w:p w14:paraId="6F750A43" w14:textId="77777777" w:rsidR="0034269D" w:rsidRPr="00562234" w:rsidRDefault="00000000" w:rsidP="00900566">
            <w:pPr>
              <w:jc w:val="center"/>
              <w:rPr>
                <w:rFonts w:hint="eastAsia"/>
                <w:b/>
                <w:bCs/>
                <w:sz w:val="24"/>
              </w:rPr>
            </w:pPr>
            <w:r w:rsidRPr="00562234">
              <w:rPr>
                <w:rFonts w:hint="eastAsia"/>
                <w:b/>
                <w:bCs/>
                <w:sz w:val="24"/>
              </w:rPr>
              <w:t>版本号</w:t>
            </w:r>
          </w:p>
        </w:tc>
        <w:tc>
          <w:tcPr>
            <w:tcW w:w="1361" w:type="dxa"/>
            <w:shd w:val="clear" w:color="auto" w:fill="D9D9D9"/>
            <w:tcMar>
              <w:top w:w="85" w:type="dxa"/>
              <w:bottom w:w="85" w:type="dxa"/>
            </w:tcMar>
            <w:vAlign w:val="center"/>
          </w:tcPr>
          <w:p w14:paraId="78178C52" w14:textId="77777777" w:rsidR="0034269D" w:rsidRPr="00562234" w:rsidRDefault="00000000" w:rsidP="00900566">
            <w:pPr>
              <w:jc w:val="center"/>
              <w:rPr>
                <w:rFonts w:hint="eastAsia"/>
                <w:b/>
                <w:bCs/>
                <w:sz w:val="24"/>
              </w:rPr>
            </w:pPr>
            <w:r w:rsidRPr="00562234">
              <w:rPr>
                <w:rFonts w:hint="eastAsia"/>
                <w:b/>
                <w:bCs/>
                <w:sz w:val="24"/>
              </w:rPr>
              <w:t>日期</w:t>
            </w:r>
          </w:p>
        </w:tc>
        <w:tc>
          <w:tcPr>
            <w:tcW w:w="737" w:type="dxa"/>
            <w:shd w:val="clear" w:color="auto" w:fill="D9D9D9"/>
            <w:tcMar>
              <w:top w:w="85" w:type="dxa"/>
              <w:bottom w:w="85" w:type="dxa"/>
            </w:tcMar>
            <w:vAlign w:val="center"/>
          </w:tcPr>
          <w:p w14:paraId="3A6F19DB" w14:textId="77777777" w:rsidR="0034269D" w:rsidRPr="00562234" w:rsidRDefault="00000000" w:rsidP="00900566">
            <w:pPr>
              <w:jc w:val="center"/>
              <w:rPr>
                <w:rFonts w:hint="eastAsia"/>
                <w:b/>
                <w:bCs/>
                <w:sz w:val="24"/>
              </w:rPr>
            </w:pPr>
            <w:r w:rsidRPr="00562234">
              <w:rPr>
                <w:rFonts w:hint="eastAsia"/>
                <w:b/>
                <w:bCs/>
                <w:sz w:val="24"/>
              </w:rPr>
              <w:t>状态</w:t>
            </w:r>
          </w:p>
        </w:tc>
        <w:tc>
          <w:tcPr>
            <w:tcW w:w="1644" w:type="dxa"/>
            <w:shd w:val="clear" w:color="auto" w:fill="D9D9D9"/>
            <w:tcMar>
              <w:top w:w="85" w:type="dxa"/>
              <w:bottom w:w="85" w:type="dxa"/>
            </w:tcMar>
            <w:vAlign w:val="center"/>
          </w:tcPr>
          <w:p w14:paraId="533FA7F8" w14:textId="77777777" w:rsidR="00B97EDE" w:rsidRPr="00562234" w:rsidRDefault="00000000" w:rsidP="00900566">
            <w:pPr>
              <w:jc w:val="center"/>
              <w:rPr>
                <w:rFonts w:hint="eastAsia"/>
                <w:b/>
                <w:bCs/>
                <w:sz w:val="24"/>
              </w:rPr>
            </w:pPr>
            <w:r w:rsidRPr="00562234">
              <w:rPr>
                <w:rFonts w:hint="eastAsia"/>
                <w:b/>
                <w:bCs/>
                <w:sz w:val="24"/>
              </w:rPr>
              <w:t>修订人</w:t>
            </w:r>
          </w:p>
        </w:tc>
        <w:tc>
          <w:tcPr>
            <w:tcW w:w="3969" w:type="dxa"/>
            <w:shd w:val="clear" w:color="auto" w:fill="D9D9D9"/>
            <w:tcMar>
              <w:top w:w="85" w:type="dxa"/>
              <w:bottom w:w="85" w:type="dxa"/>
            </w:tcMar>
            <w:vAlign w:val="center"/>
          </w:tcPr>
          <w:p w14:paraId="4C1BC4E3" w14:textId="77777777" w:rsidR="00B97EDE" w:rsidRPr="00562234" w:rsidRDefault="00000000" w:rsidP="00900566">
            <w:pPr>
              <w:jc w:val="center"/>
              <w:rPr>
                <w:rFonts w:hint="eastAsia"/>
                <w:b/>
                <w:bCs/>
                <w:sz w:val="24"/>
              </w:rPr>
            </w:pPr>
            <w:r w:rsidRPr="00562234">
              <w:rPr>
                <w:rFonts w:hint="eastAsia"/>
                <w:b/>
                <w:bCs/>
                <w:sz w:val="24"/>
              </w:rPr>
              <w:t>摘要</w:t>
            </w:r>
          </w:p>
        </w:tc>
      </w:tr>
      <w:tr w:rsidR="00B97EDE" w14:paraId="4DEE82AF" w14:textId="77777777" w:rsidTr="00900566">
        <w:trPr>
          <w:cantSplit/>
          <w:trHeight w:hRule="exact" w:val="567"/>
          <w:jc w:val="center"/>
        </w:trPr>
        <w:tc>
          <w:tcPr>
            <w:tcW w:w="1361" w:type="dxa"/>
            <w:tcMar>
              <w:top w:w="85" w:type="dxa"/>
              <w:bottom w:w="85" w:type="dxa"/>
            </w:tcMar>
            <w:vAlign w:val="center"/>
          </w:tcPr>
          <w:p w14:paraId="6D9F8B7D" w14:textId="77777777" w:rsidR="0034269D" w:rsidRPr="00562234" w:rsidRDefault="0099633B" w:rsidP="00900566">
            <w:pPr>
              <w:rPr>
                <w:rFonts w:hint="eastAsia"/>
              </w:rPr>
            </w:pPr>
            <w:proofErr w:type="gramStart"/>
            <w:r>
              <w:t>{{ revision</w:t>
            </w:r>
            <w:proofErr w:type="gramEnd"/>
            <w:r>
              <w:t>_01_version }}</w:t>
            </w:r>
          </w:p>
        </w:tc>
        <w:tc>
          <w:tcPr>
            <w:tcW w:w="1361" w:type="dxa"/>
            <w:tcMar>
              <w:top w:w="85" w:type="dxa"/>
              <w:bottom w:w="85" w:type="dxa"/>
            </w:tcMar>
            <w:vAlign w:val="center"/>
          </w:tcPr>
          <w:p w14:paraId="1CB729AE" w14:textId="77777777" w:rsidR="00B97EDE" w:rsidRPr="00562234" w:rsidRDefault="00B97EDE" w:rsidP="00900566">
            <w:pPr>
              <w:rPr>
                <w:rFonts w:hint="eastAsia"/>
              </w:rPr>
            </w:pPr>
            <w:proofErr w:type="gramStart"/>
            <w:r>
              <w:t>{{ revision</w:t>
            </w:r>
            <w:proofErr w:type="gramEnd"/>
            <w:r>
              <w:t>_01_date }}</w:t>
            </w:r>
          </w:p>
        </w:tc>
        <w:tc>
          <w:tcPr>
            <w:tcW w:w="737" w:type="dxa"/>
            <w:tcMar>
              <w:top w:w="85" w:type="dxa"/>
              <w:bottom w:w="85" w:type="dxa"/>
            </w:tcMar>
            <w:vAlign w:val="center"/>
          </w:tcPr>
          <w:p w14:paraId="39C6C803" w14:textId="77777777" w:rsidR="00B97EDE" w:rsidRPr="00562234" w:rsidRDefault="00B97EDE" w:rsidP="00900566">
            <w:pPr>
              <w:rPr>
                <w:rFonts w:hint="eastAsia"/>
              </w:rPr>
            </w:pPr>
            <w:proofErr w:type="gramStart"/>
            <w:r>
              <w:t>{{ revision</w:t>
            </w:r>
            <w:proofErr w:type="gramEnd"/>
            <w:r>
              <w:t>_01_status }}</w:t>
            </w:r>
          </w:p>
        </w:tc>
        <w:tc>
          <w:tcPr>
            <w:tcW w:w="1644" w:type="dxa"/>
            <w:tcMar>
              <w:top w:w="85" w:type="dxa"/>
              <w:bottom w:w="85" w:type="dxa"/>
            </w:tcMar>
            <w:vAlign w:val="center"/>
          </w:tcPr>
          <w:p w14:paraId="19F3DFBA" w14:textId="77777777" w:rsidR="00B97EDE" w:rsidRPr="00562234" w:rsidRDefault="00B97EDE" w:rsidP="00900566">
            <w:pPr>
              <w:rPr>
                <w:rFonts w:hint="eastAsia"/>
              </w:rPr>
            </w:pPr>
            <w:proofErr w:type="gramStart"/>
            <w:r>
              <w:t>{{ revision</w:t>
            </w:r>
            <w:proofErr w:type="gramEnd"/>
            <w:r>
              <w:t>_01_author }}</w:t>
            </w:r>
          </w:p>
        </w:tc>
        <w:tc>
          <w:tcPr>
            <w:tcW w:w="3969" w:type="dxa"/>
            <w:tcMar>
              <w:top w:w="85" w:type="dxa"/>
              <w:bottom w:w="85" w:type="dxa"/>
            </w:tcMar>
            <w:vAlign w:val="center"/>
          </w:tcPr>
          <w:p w14:paraId="3BDAA4BC" w14:textId="77777777" w:rsidR="00B97EDE" w:rsidRPr="00562234" w:rsidRDefault="00B97EDE" w:rsidP="00900566">
            <w:pPr>
              <w:rPr>
                <w:rFonts w:hint="eastAsia"/>
              </w:rPr>
            </w:pPr>
            <w:proofErr w:type="gramStart"/>
            <w:r>
              <w:t>{{ revision</w:t>
            </w:r>
            <w:proofErr w:type="gramEnd"/>
            <w:r>
              <w:t>_01_summary }}</w:t>
            </w:r>
          </w:p>
        </w:tc>
      </w:tr>
      <w:tr w:rsidR="00B97EDE" w14:paraId="21325510" w14:textId="77777777" w:rsidTr="00900566">
        <w:trPr>
          <w:cantSplit/>
          <w:trHeight w:hRule="exact" w:val="567"/>
          <w:jc w:val="center"/>
        </w:trPr>
        <w:tc>
          <w:tcPr>
            <w:tcW w:w="1361" w:type="dxa"/>
            <w:tcMar>
              <w:top w:w="85" w:type="dxa"/>
              <w:bottom w:w="85" w:type="dxa"/>
            </w:tcMar>
            <w:vAlign w:val="center"/>
          </w:tcPr>
          <w:p w14:paraId="52184ADD" w14:textId="77777777" w:rsidR="00B97EDE" w:rsidRPr="00562234" w:rsidRDefault="0099633B" w:rsidP="00900566">
            <w:pPr>
              <w:rPr>
                <w:rFonts w:hint="eastAsia"/>
              </w:rPr>
            </w:pPr>
            <w:proofErr w:type="gramStart"/>
            <w:r>
              <w:t>{{ revision</w:t>
            </w:r>
            <w:proofErr w:type="gramEnd"/>
            <w:r>
              <w:t>_02_version }}</w:t>
            </w:r>
          </w:p>
        </w:tc>
        <w:tc>
          <w:tcPr>
            <w:tcW w:w="1361" w:type="dxa"/>
            <w:tcMar>
              <w:top w:w="85" w:type="dxa"/>
              <w:bottom w:w="85" w:type="dxa"/>
            </w:tcMar>
            <w:vAlign w:val="center"/>
          </w:tcPr>
          <w:p w14:paraId="08FCF195" w14:textId="77777777" w:rsidR="00B97EDE" w:rsidRPr="00562234" w:rsidRDefault="00B97EDE" w:rsidP="00900566">
            <w:pPr>
              <w:rPr>
                <w:rFonts w:hint="eastAsia"/>
              </w:rPr>
            </w:pPr>
            <w:proofErr w:type="gramStart"/>
            <w:r>
              <w:t>{{ revision</w:t>
            </w:r>
            <w:proofErr w:type="gramEnd"/>
            <w:r>
              <w:t>_02_date }}</w:t>
            </w:r>
          </w:p>
        </w:tc>
        <w:tc>
          <w:tcPr>
            <w:tcW w:w="737" w:type="dxa"/>
            <w:tcMar>
              <w:top w:w="85" w:type="dxa"/>
              <w:bottom w:w="85" w:type="dxa"/>
            </w:tcMar>
            <w:vAlign w:val="center"/>
          </w:tcPr>
          <w:p w14:paraId="6ACC86D1" w14:textId="77777777" w:rsidR="00B97EDE" w:rsidRPr="00562234" w:rsidRDefault="00B97EDE" w:rsidP="00900566">
            <w:pPr>
              <w:rPr>
                <w:rFonts w:hint="eastAsia"/>
              </w:rPr>
            </w:pPr>
            <w:proofErr w:type="gramStart"/>
            <w:r>
              <w:t>{{ revision</w:t>
            </w:r>
            <w:proofErr w:type="gramEnd"/>
            <w:r>
              <w:t>_02_status }}</w:t>
            </w:r>
          </w:p>
        </w:tc>
        <w:tc>
          <w:tcPr>
            <w:tcW w:w="1644" w:type="dxa"/>
            <w:tcMar>
              <w:top w:w="85" w:type="dxa"/>
              <w:bottom w:w="85" w:type="dxa"/>
            </w:tcMar>
            <w:vAlign w:val="center"/>
          </w:tcPr>
          <w:p w14:paraId="435CE7C7" w14:textId="77777777" w:rsidR="00B97EDE" w:rsidRPr="00562234" w:rsidRDefault="00B97EDE" w:rsidP="00900566">
            <w:pPr>
              <w:rPr>
                <w:rFonts w:hint="eastAsia"/>
              </w:rPr>
            </w:pPr>
            <w:proofErr w:type="gramStart"/>
            <w:r>
              <w:t>{{ revision</w:t>
            </w:r>
            <w:proofErr w:type="gramEnd"/>
            <w:r>
              <w:t>_02_author }}</w:t>
            </w:r>
          </w:p>
        </w:tc>
        <w:tc>
          <w:tcPr>
            <w:tcW w:w="3969" w:type="dxa"/>
            <w:tcMar>
              <w:top w:w="85" w:type="dxa"/>
              <w:bottom w:w="85" w:type="dxa"/>
            </w:tcMar>
            <w:vAlign w:val="center"/>
          </w:tcPr>
          <w:p w14:paraId="5E348DD7" w14:textId="77777777" w:rsidR="00B97EDE" w:rsidRPr="00562234" w:rsidRDefault="00B97EDE" w:rsidP="00900566">
            <w:pPr>
              <w:rPr>
                <w:rFonts w:hint="eastAsia"/>
              </w:rPr>
            </w:pPr>
            <w:proofErr w:type="gramStart"/>
            <w:r>
              <w:t>{{ revision</w:t>
            </w:r>
            <w:proofErr w:type="gramEnd"/>
            <w:r>
              <w:t>_02_summary }}</w:t>
            </w:r>
          </w:p>
        </w:tc>
      </w:tr>
      <w:tr w:rsidR="00FB1C4B" w14:paraId="764C4ECD" w14:textId="77777777" w:rsidTr="00900566">
        <w:trPr>
          <w:cantSplit/>
          <w:trHeight w:hRule="exact" w:val="567"/>
          <w:jc w:val="center"/>
        </w:trPr>
        <w:tc>
          <w:tcPr>
            <w:tcW w:w="1361" w:type="dxa"/>
            <w:tcMar>
              <w:top w:w="85" w:type="dxa"/>
              <w:bottom w:w="85" w:type="dxa"/>
            </w:tcMar>
            <w:vAlign w:val="center"/>
          </w:tcPr>
          <w:p w14:paraId="22F60621" w14:textId="77777777" w:rsidR="00FB1C4B" w:rsidRPr="00562234" w:rsidRDefault="00FB1C4B" w:rsidP="00900566">
            <w:pPr>
              <w:rPr>
                <w:rFonts w:hint="eastAsia"/>
              </w:rPr>
            </w:pPr>
            <w:proofErr w:type="gramStart"/>
            <w:r>
              <w:t>{{ revision</w:t>
            </w:r>
            <w:proofErr w:type="gramEnd"/>
            <w:r>
              <w:t>_03_version }}</w:t>
            </w:r>
          </w:p>
        </w:tc>
        <w:tc>
          <w:tcPr>
            <w:tcW w:w="1361" w:type="dxa"/>
            <w:tcMar>
              <w:top w:w="85" w:type="dxa"/>
              <w:bottom w:w="85" w:type="dxa"/>
            </w:tcMar>
            <w:vAlign w:val="center"/>
          </w:tcPr>
          <w:p w14:paraId="5355E61F" w14:textId="77777777" w:rsidR="00FB1C4B" w:rsidRPr="00562234" w:rsidRDefault="00FB1C4B" w:rsidP="00900566">
            <w:pPr>
              <w:rPr>
                <w:rFonts w:hint="eastAsia"/>
              </w:rPr>
            </w:pPr>
            <w:proofErr w:type="gramStart"/>
            <w:r>
              <w:t>{{ revision</w:t>
            </w:r>
            <w:proofErr w:type="gramEnd"/>
            <w:r>
              <w:t>_03_date }}</w:t>
            </w:r>
          </w:p>
        </w:tc>
        <w:tc>
          <w:tcPr>
            <w:tcW w:w="737" w:type="dxa"/>
            <w:tcMar>
              <w:top w:w="85" w:type="dxa"/>
              <w:bottom w:w="85" w:type="dxa"/>
            </w:tcMar>
            <w:vAlign w:val="center"/>
          </w:tcPr>
          <w:p w14:paraId="216A0DB4" w14:textId="77777777" w:rsidR="00FB1C4B" w:rsidRPr="00562234" w:rsidRDefault="00FB1C4B" w:rsidP="00900566">
            <w:pPr>
              <w:rPr>
                <w:rFonts w:hint="eastAsia"/>
              </w:rPr>
            </w:pPr>
            <w:proofErr w:type="gramStart"/>
            <w:r>
              <w:t>{{ revision</w:t>
            </w:r>
            <w:proofErr w:type="gramEnd"/>
            <w:r>
              <w:t>_03_status }}</w:t>
            </w:r>
          </w:p>
        </w:tc>
        <w:tc>
          <w:tcPr>
            <w:tcW w:w="1644" w:type="dxa"/>
            <w:tcMar>
              <w:top w:w="85" w:type="dxa"/>
              <w:bottom w:w="85" w:type="dxa"/>
            </w:tcMar>
            <w:vAlign w:val="center"/>
          </w:tcPr>
          <w:p w14:paraId="7C9C6F14" w14:textId="77777777" w:rsidR="00FB1C4B" w:rsidRPr="00562234" w:rsidRDefault="00FB1C4B" w:rsidP="00900566">
            <w:pPr>
              <w:rPr>
                <w:rFonts w:hint="eastAsia"/>
              </w:rPr>
            </w:pPr>
            <w:proofErr w:type="gramStart"/>
            <w:r>
              <w:t>{{ revision</w:t>
            </w:r>
            <w:proofErr w:type="gramEnd"/>
            <w:r>
              <w:t>_03_author }}</w:t>
            </w:r>
          </w:p>
        </w:tc>
        <w:tc>
          <w:tcPr>
            <w:tcW w:w="3969" w:type="dxa"/>
            <w:tcMar>
              <w:top w:w="85" w:type="dxa"/>
              <w:bottom w:w="85" w:type="dxa"/>
            </w:tcMar>
            <w:vAlign w:val="center"/>
          </w:tcPr>
          <w:p w14:paraId="185E576A" w14:textId="77777777" w:rsidR="00FB1C4B" w:rsidRPr="00562234" w:rsidRDefault="00FB1C4B" w:rsidP="00900566">
            <w:pPr>
              <w:rPr>
                <w:rFonts w:hint="eastAsia"/>
              </w:rPr>
            </w:pPr>
            <w:proofErr w:type="gramStart"/>
            <w:r>
              <w:t>{{ revision</w:t>
            </w:r>
            <w:proofErr w:type="gramEnd"/>
            <w:r>
              <w:t>_03_summary }}</w:t>
            </w:r>
          </w:p>
        </w:tc>
      </w:tr>
      <w:tr w:rsidR="00FB1C4B" w14:paraId="3E422E33" w14:textId="77777777" w:rsidTr="00900566">
        <w:trPr>
          <w:cantSplit/>
          <w:trHeight w:hRule="exact" w:val="567"/>
          <w:jc w:val="center"/>
        </w:trPr>
        <w:tc>
          <w:tcPr>
            <w:tcW w:w="1361" w:type="dxa"/>
            <w:tcMar>
              <w:top w:w="85" w:type="dxa"/>
              <w:bottom w:w="85" w:type="dxa"/>
            </w:tcMar>
            <w:vAlign w:val="center"/>
          </w:tcPr>
          <w:p w14:paraId="687811BF" w14:textId="77777777" w:rsidR="00FB1C4B" w:rsidRPr="00562234" w:rsidRDefault="00FB1C4B" w:rsidP="00900566">
            <w:pPr>
              <w:rPr>
                <w:rFonts w:hint="eastAsia"/>
              </w:rPr>
            </w:pPr>
            <w:proofErr w:type="gramStart"/>
            <w:r>
              <w:t>{{ revision</w:t>
            </w:r>
            <w:proofErr w:type="gramEnd"/>
            <w:r>
              <w:t>_04_version }}</w:t>
            </w:r>
          </w:p>
        </w:tc>
        <w:tc>
          <w:tcPr>
            <w:tcW w:w="1361" w:type="dxa"/>
            <w:tcMar>
              <w:top w:w="85" w:type="dxa"/>
              <w:bottom w:w="85" w:type="dxa"/>
            </w:tcMar>
            <w:vAlign w:val="center"/>
          </w:tcPr>
          <w:p w14:paraId="614DAF37" w14:textId="77777777" w:rsidR="00FB1C4B" w:rsidRPr="00562234" w:rsidRDefault="00FB1C4B" w:rsidP="00900566">
            <w:pPr>
              <w:rPr>
                <w:rFonts w:hint="eastAsia"/>
              </w:rPr>
            </w:pPr>
            <w:proofErr w:type="gramStart"/>
            <w:r>
              <w:t>{{ revision</w:t>
            </w:r>
            <w:proofErr w:type="gramEnd"/>
            <w:r>
              <w:t>_04_date }}</w:t>
            </w:r>
          </w:p>
        </w:tc>
        <w:tc>
          <w:tcPr>
            <w:tcW w:w="737" w:type="dxa"/>
            <w:tcMar>
              <w:top w:w="85" w:type="dxa"/>
              <w:bottom w:w="85" w:type="dxa"/>
            </w:tcMar>
            <w:vAlign w:val="center"/>
          </w:tcPr>
          <w:p w14:paraId="7C47C138" w14:textId="77777777" w:rsidR="00FB1C4B" w:rsidRPr="00562234" w:rsidRDefault="00FB1C4B" w:rsidP="00900566">
            <w:pPr>
              <w:rPr>
                <w:rFonts w:hint="eastAsia"/>
              </w:rPr>
            </w:pPr>
            <w:proofErr w:type="gramStart"/>
            <w:r>
              <w:t>{{ revision</w:t>
            </w:r>
            <w:proofErr w:type="gramEnd"/>
            <w:r>
              <w:t>_04_status }}</w:t>
            </w:r>
          </w:p>
        </w:tc>
        <w:tc>
          <w:tcPr>
            <w:tcW w:w="1644" w:type="dxa"/>
            <w:tcMar>
              <w:top w:w="85" w:type="dxa"/>
              <w:bottom w:w="85" w:type="dxa"/>
            </w:tcMar>
            <w:vAlign w:val="center"/>
          </w:tcPr>
          <w:p w14:paraId="67CC854A" w14:textId="77777777" w:rsidR="00FB1C4B" w:rsidRPr="00562234" w:rsidRDefault="00FB1C4B" w:rsidP="00900566">
            <w:pPr>
              <w:rPr>
                <w:rFonts w:hint="eastAsia"/>
              </w:rPr>
            </w:pPr>
            <w:proofErr w:type="gramStart"/>
            <w:r>
              <w:t>{{ revision</w:t>
            </w:r>
            <w:proofErr w:type="gramEnd"/>
            <w:r>
              <w:t>_04_author }}</w:t>
            </w:r>
          </w:p>
        </w:tc>
        <w:tc>
          <w:tcPr>
            <w:tcW w:w="3969" w:type="dxa"/>
            <w:tcMar>
              <w:top w:w="85" w:type="dxa"/>
              <w:bottom w:w="85" w:type="dxa"/>
            </w:tcMar>
            <w:vAlign w:val="center"/>
          </w:tcPr>
          <w:p w14:paraId="2C226324" w14:textId="77777777" w:rsidR="00FB1C4B" w:rsidRPr="00562234" w:rsidRDefault="00FB1C4B" w:rsidP="00900566">
            <w:pPr>
              <w:rPr>
                <w:rFonts w:hint="eastAsia"/>
              </w:rPr>
            </w:pPr>
            <w:proofErr w:type="gramStart"/>
            <w:r>
              <w:t>{{ revision</w:t>
            </w:r>
            <w:proofErr w:type="gramEnd"/>
            <w:r>
              <w:t>_04_summary }}</w:t>
            </w:r>
          </w:p>
        </w:tc>
      </w:tr>
    </w:tbl>
    <w:p w14:paraId="0BF3375E" w14:textId="77777777" w:rsidR="00B97EDE" w:rsidRDefault="00000000">
      <w:pPr>
        <w:jc w:val="left"/>
        <w:rPr>
          <w:rFonts w:ascii="宋体" w:hint="eastAsia"/>
        </w:rPr>
      </w:pPr>
      <w:r>
        <w:rPr>
          <w:rFonts w:ascii="宋体" w:hint="eastAsia"/>
        </w:rPr>
        <w:t>状态标识：</w:t>
      </w:r>
      <w:r>
        <w:rPr>
          <w:rFonts w:ascii="宋体" w:hint="eastAsia"/>
        </w:rPr>
        <w:t xml:space="preserve">C </w:t>
      </w:r>
      <w:r>
        <w:rPr>
          <w:rFonts w:ascii="宋体"/>
        </w:rPr>
        <w:t>–</w:t>
      </w:r>
      <w:r>
        <w:rPr>
          <w:rFonts w:ascii="宋体" w:hint="eastAsia"/>
        </w:rPr>
        <w:t xml:space="preserve"> </w:t>
      </w:r>
      <w:r>
        <w:rPr>
          <w:rFonts w:ascii="宋体"/>
        </w:rPr>
        <w:t>Create</w:t>
      </w:r>
      <w:r>
        <w:rPr>
          <w:rFonts w:ascii="宋体" w:hint="eastAsia"/>
        </w:rPr>
        <w:t xml:space="preserve">d    </w:t>
      </w:r>
      <w:r>
        <w:rPr>
          <w:rFonts w:ascii="宋体"/>
        </w:rPr>
        <w:t xml:space="preserve">A </w:t>
      </w:r>
      <w:r>
        <w:rPr>
          <w:rFonts w:ascii="宋体" w:hint="eastAsia"/>
        </w:rPr>
        <w:t>-</w:t>
      </w:r>
      <w:r>
        <w:rPr>
          <w:rFonts w:ascii="宋体"/>
        </w:rPr>
        <w:t xml:space="preserve"> A</w:t>
      </w:r>
      <w:r>
        <w:rPr>
          <w:rFonts w:ascii="宋体" w:hint="eastAsia"/>
        </w:rPr>
        <w:t>dded</w:t>
      </w:r>
      <w:r>
        <w:rPr>
          <w:rFonts w:ascii="宋体"/>
        </w:rPr>
        <w:t xml:space="preserve">    M - M</w:t>
      </w:r>
      <w:r>
        <w:rPr>
          <w:rFonts w:ascii="宋体" w:hint="eastAsia"/>
        </w:rPr>
        <w:t>odified</w:t>
      </w:r>
      <w:r>
        <w:rPr>
          <w:rFonts w:ascii="宋体"/>
        </w:rPr>
        <w:t xml:space="preserve">     D - D</w:t>
      </w:r>
      <w:r>
        <w:rPr>
          <w:rFonts w:ascii="宋体" w:hint="eastAsia"/>
        </w:rPr>
        <w:t>eleted</w:t>
      </w:r>
    </w:p>
    <w:p w14:paraId="0C9FC6A7" w14:textId="77777777" w:rsidR="00B97EDE" w:rsidRDefault="00B97EDE" w:rsidP="00D63C7B">
      <w:pPr>
        <w:rPr>
          <w:rFonts w:ascii="黑体" w:eastAsia="黑体" w:hint="eastAsia"/>
          <w:sz w:val="32"/>
        </w:rPr>
      </w:pPr>
    </w:p>
    <w:p w14:paraId="68949C4E" w14:textId="77777777" w:rsidR="00B97EDE" w:rsidRDefault="00000000" w:rsidP="00447730">
      <w:pPr>
        <w:spacing w:line="240" w:lineRule="auto"/>
        <w:jc w:val="center"/>
        <w:rPr>
          <w:rFonts w:ascii="宋体" w:eastAsia="黑体" w:hint="eastAsia"/>
          <w:bCs/>
          <w:sz w:val="24"/>
        </w:rPr>
      </w:pPr>
      <w:r>
        <w:rPr>
          <w:rFonts w:ascii="宋体" w:hint="eastAsia"/>
          <w:b/>
          <w:bCs/>
          <w:sz w:val="32"/>
        </w:rPr>
        <w:t>会签记录</w:t>
      </w:r>
    </w:p>
    <w:tbl>
      <w:tblPr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88"/>
        <w:gridCol w:w="2948"/>
        <w:gridCol w:w="1588"/>
        <w:gridCol w:w="2948"/>
      </w:tblGrid>
      <w:tr w:rsidR="00B97EDE" w14:paraId="597F800A" w14:textId="77777777" w:rsidTr="0027136C">
        <w:trPr>
          <w:cantSplit/>
          <w:trHeight w:hRule="exact" w:val="680"/>
        </w:trPr>
        <w:tc>
          <w:tcPr>
            <w:tcW w:w="1588" w:type="dxa"/>
            <w:shd w:val="clear" w:color="auto" w:fill="CCCCCC"/>
            <w:tcMar>
              <w:top w:w="113" w:type="dxa"/>
              <w:left w:w="142" w:type="dxa"/>
              <w:bottom w:w="113" w:type="dxa"/>
              <w:right w:w="142" w:type="dxa"/>
            </w:tcMar>
            <w:vAlign w:val="center"/>
          </w:tcPr>
          <w:p w14:paraId="283D398C" w14:textId="77777777" w:rsidR="00B97EDE" w:rsidRPr="00A15529" w:rsidRDefault="00000000">
            <w:pPr>
              <w:jc w:val="center"/>
              <w:rPr>
                <w:rFonts w:ascii="宋体" w:hint="eastAsia"/>
                <w:b/>
                <w:bCs/>
                <w:sz w:val="24"/>
              </w:rPr>
            </w:pPr>
            <w:r w:rsidRPr="00A15529">
              <w:rPr>
                <w:rFonts w:ascii="宋体" w:hint="eastAsia"/>
                <w:b/>
                <w:bCs/>
                <w:sz w:val="24"/>
              </w:rPr>
              <w:t>角色</w:t>
            </w:r>
          </w:p>
        </w:tc>
        <w:tc>
          <w:tcPr>
            <w:tcW w:w="2948" w:type="dxa"/>
            <w:shd w:val="clear" w:color="auto" w:fill="CCCCCC"/>
            <w:tcMar>
              <w:top w:w="113" w:type="dxa"/>
              <w:left w:w="142" w:type="dxa"/>
              <w:bottom w:w="113" w:type="dxa"/>
              <w:right w:w="142" w:type="dxa"/>
            </w:tcMar>
            <w:vAlign w:val="center"/>
          </w:tcPr>
          <w:p w14:paraId="4FD58833" w14:textId="77777777" w:rsidR="00B97EDE" w:rsidRPr="00A15529" w:rsidRDefault="00000000">
            <w:pPr>
              <w:jc w:val="center"/>
              <w:rPr>
                <w:rFonts w:ascii="宋体" w:hint="eastAsia"/>
                <w:b/>
                <w:bCs/>
                <w:sz w:val="24"/>
              </w:rPr>
            </w:pPr>
            <w:r w:rsidRPr="00A15529">
              <w:rPr>
                <w:rFonts w:ascii="宋体" w:hint="eastAsia"/>
                <w:b/>
                <w:bCs/>
                <w:sz w:val="24"/>
              </w:rPr>
              <w:t>签名</w:t>
            </w:r>
          </w:p>
        </w:tc>
        <w:tc>
          <w:tcPr>
            <w:tcW w:w="1588" w:type="dxa"/>
            <w:shd w:val="clear" w:color="auto" w:fill="CCCCCC"/>
            <w:tcMar>
              <w:top w:w="113" w:type="dxa"/>
              <w:left w:w="142" w:type="dxa"/>
              <w:bottom w:w="113" w:type="dxa"/>
              <w:right w:w="142" w:type="dxa"/>
            </w:tcMar>
            <w:vAlign w:val="center"/>
          </w:tcPr>
          <w:p w14:paraId="4DD6EC49" w14:textId="77777777" w:rsidR="00B97EDE" w:rsidRPr="00A15529" w:rsidRDefault="00000000">
            <w:pPr>
              <w:jc w:val="center"/>
              <w:rPr>
                <w:rFonts w:ascii="宋体" w:hint="eastAsia"/>
                <w:b/>
                <w:bCs/>
                <w:sz w:val="24"/>
              </w:rPr>
            </w:pPr>
            <w:r w:rsidRPr="00A15529">
              <w:rPr>
                <w:rFonts w:ascii="宋体" w:hint="eastAsia"/>
                <w:b/>
                <w:bCs/>
                <w:sz w:val="24"/>
              </w:rPr>
              <w:t>日期</w:t>
            </w:r>
          </w:p>
        </w:tc>
        <w:tc>
          <w:tcPr>
            <w:tcW w:w="2948" w:type="dxa"/>
            <w:shd w:val="clear" w:color="auto" w:fill="CCCCCC"/>
            <w:tcMar>
              <w:top w:w="113" w:type="dxa"/>
              <w:left w:w="142" w:type="dxa"/>
              <w:bottom w:w="113" w:type="dxa"/>
              <w:right w:w="142" w:type="dxa"/>
            </w:tcMar>
            <w:vAlign w:val="center"/>
          </w:tcPr>
          <w:p w14:paraId="49338B9A" w14:textId="77777777" w:rsidR="00B97EDE" w:rsidRPr="00A15529" w:rsidRDefault="00000000">
            <w:pPr>
              <w:jc w:val="center"/>
              <w:rPr>
                <w:rFonts w:ascii="宋体" w:hint="eastAsia"/>
                <w:b/>
                <w:bCs/>
                <w:sz w:val="24"/>
              </w:rPr>
            </w:pPr>
            <w:r w:rsidRPr="00A15529">
              <w:rPr>
                <w:rFonts w:ascii="宋体" w:hint="eastAsia"/>
                <w:b/>
                <w:bCs/>
                <w:sz w:val="24"/>
              </w:rPr>
              <w:t>备注</w:t>
            </w:r>
          </w:p>
        </w:tc>
      </w:tr>
      <w:tr w:rsidR="00B97EDE" w14:paraId="748151E9" w14:textId="77777777" w:rsidTr="0027136C">
        <w:trPr>
          <w:cantSplit/>
          <w:trHeight w:hRule="exact" w:val="1191"/>
        </w:trPr>
        <w:tc>
          <w:tcPr>
            <w:tcW w:w="1588" w:type="dxa"/>
            <w:tcMar>
              <w:top w:w="113" w:type="dxa"/>
              <w:left w:w="142" w:type="dxa"/>
              <w:bottom w:w="113" w:type="dxa"/>
              <w:right w:w="142" w:type="dxa"/>
            </w:tcMar>
            <w:vAlign w:val="center"/>
          </w:tcPr>
          <w:p w14:paraId="0B5FEB75" w14:textId="77777777" w:rsidR="00B97EDE" w:rsidRDefault="00B97EDE" w:rsidP="00900566">
            <w:pPr>
              <w:jc w:val="center"/>
              <w:rPr>
                <w:rFonts w:ascii="宋体" w:hint="eastAsia"/>
                <w:sz w:val="24"/>
              </w:rPr>
            </w:pPr>
            <w:proofErr w:type="gramStart"/>
            <w:r>
              <w:t>{{ signoff</w:t>
            </w:r>
            <w:proofErr w:type="gramEnd"/>
            <w:r>
              <w:t>_01_role }}</w:t>
            </w:r>
          </w:p>
        </w:tc>
        <w:tc>
          <w:tcPr>
            <w:tcW w:w="2948" w:type="dxa"/>
            <w:tcMar>
              <w:top w:w="113" w:type="dxa"/>
              <w:left w:w="142" w:type="dxa"/>
              <w:bottom w:w="113" w:type="dxa"/>
              <w:right w:w="142" w:type="dxa"/>
            </w:tcMar>
            <w:vAlign w:val="center"/>
          </w:tcPr>
          <w:p w14:paraId="79D8A996" w14:textId="77777777" w:rsidR="00B97EDE" w:rsidRDefault="00000000" w:rsidP="00900566">
            <w:pPr>
              <w:rPr>
                <w:rFonts w:ascii="宋体" w:hint="eastAsia"/>
                <w:sz w:val="24"/>
              </w:rPr>
            </w:pPr>
            <w:proofErr w:type="gramStart"/>
            <w:r>
              <w:t>{{ signoff</w:t>
            </w:r>
            <w:proofErr w:type="gramEnd"/>
            <w:r>
              <w:t>_01_name }}</w:t>
            </w:r>
          </w:p>
        </w:tc>
        <w:tc>
          <w:tcPr>
            <w:tcW w:w="1588" w:type="dxa"/>
            <w:tcMar>
              <w:top w:w="113" w:type="dxa"/>
              <w:left w:w="142" w:type="dxa"/>
              <w:bottom w:w="113" w:type="dxa"/>
              <w:right w:w="142" w:type="dxa"/>
            </w:tcMar>
            <w:vAlign w:val="center"/>
          </w:tcPr>
          <w:p w14:paraId="07EEE7A4" w14:textId="77777777" w:rsidR="00B97EDE" w:rsidRDefault="00000000" w:rsidP="00900566">
            <w:pPr>
              <w:jc w:val="center"/>
              <w:rPr>
                <w:rFonts w:ascii="宋体" w:hint="eastAsia"/>
                <w:sz w:val="24"/>
              </w:rPr>
            </w:pPr>
            <w:proofErr w:type="gramStart"/>
            <w:r>
              <w:t>{{ signoff</w:t>
            </w:r>
            <w:proofErr w:type="gramEnd"/>
            <w:r>
              <w:t>_01_date }}</w:t>
            </w:r>
          </w:p>
        </w:tc>
        <w:tc>
          <w:tcPr>
            <w:tcW w:w="2948" w:type="dxa"/>
            <w:tcMar>
              <w:top w:w="113" w:type="dxa"/>
              <w:left w:w="142" w:type="dxa"/>
              <w:bottom w:w="113" w:type="dxa"/>
              <w:right w:w="142" w:type="dxa"/>
            </w:tcMar>
            <w:vAlign w:val="center"/>
          </w:tcPr>
          <w:p w14:paraId="733933B3" w14:textId="77777777" w:rsidR="00B97EDE" w:rsidRDefault="00000000" w:rsidP="00900566">
            <w:pPr>
              <w:rPr>
                <w:rFonts w:ascii="宋体" w:hint="eastAsia"/>
                <w:sz w:val="24"/>
              </w:rPr>
            </w:pPr>
            <w:proofErr w:type="gramStart"/>
            <w:r>
              <w:t>{{ signoff</w:t>
            </w:r>
            <w:proofErr w:type="gramEnd"/>
            <w:r>
              <w:t>_01_comment }}</w:t>
            </w:r>
          </w:p>
        </w:tc>
      </w:tr>
      <w:tr w:rsidR="00B97EDE" w14:paraId="2574DEF5" w14:textId="77777777" w:rsidTr="0027136C">
        <w:trPr>
          <w:cantSplit/>
          <w:trHeight w:hRule="exact" w:val="1191"/>
        </w:trPr>
        <w:tc>
          <w:tcPr>
            <w:tcW w:w="1588" w:type="dxa"/>
            <w:tcMar>
              <w:top w:w="113" w:type="dxa"/>
              <w:left w:w="142" w:type="dxa"/>
              <w:bottom w:w="113" w:type="dxa"/>
              <w:right w:w="142" w:type="dxa"/>
            </w:tcMar>
            <w:vAlign w:val="center"/>
          </w:tcPr>
          <w:p w14:paraId="20304976" w14:textId="77777777" w:rsidR="00B97EDE" w:rsidRDefault="00B97EDE" w:rsidP="00900566">
            <w:pPr>
              <w:jc w:val="center"/>
              <w:rPr>
                <w:rFonts w:ascii="宋体" w:hint="eastAsia"/>
                <w:sz w:val="24"/>
              </w:rPr>
            </w:pPr>
            <w:proofErr w:type="gramStart"/>
            <w:r>
              <w:t>{{ signoff</w:t>
            </w:r>
            <w:proofErr w:type="gramEnd"/>
            <w:r>
              <w:t>_02_role }}</w:t>
            </w:r>
          </w:p>
        </w:tc>
        <w:tc>
          <w:tcPr>
            <w:tcW w:w="2948" w:type="dxa"/>
            <w:tcMar>
              <w:top w:w="113" w:type="dxa"/>
              <w:left w:w="142" w:type="dxa"/>
              <w:bottom w:w="113" w:type="dxa"/>
              <w:right w:w="142" w:type="dxa"/>
            </w:tcMar>
            <w:vAlign w:val="center"/>
          </w:tcPr>
          <w:p w14:paraId="777F0A68" w14:textId="77777777" w:rsidR="00B97EDE" w:rsidRDefault="00000000" w:rsidP="00900566">
            <w:pPr>
              <w:rPr>
                <w:rFonts w:ascii="宋体" w:hint="eastAsia"/>
                <w:sz w:val="24"/>
              </w:rPr>
            </w:pPr>
            <w:proofErr w:type="gramStart"/>
            <w:r>
              <w:t>{{ signoff</w:t>
            </w:r>
            <w:proofErr w:type="gramEnd"/>
            <w:r>
              <w:t>_02_name }}</w:t>
            </w:r>
          </w:p>
        </w:tc>
        <w:tc>
          <w:tcPr>
            <w:tcW w:w="1588" w:type="dxa"/>
            <w:tcMar>
              <w:top w:w="113" w:type="dxa"/>
              <w:left w:w="142" w:type="dxa"/>
              <w:bottom w:w="113" w:type="dxa"/>
              <w:right w:w="142" w:type="dxa"/>
            </w:tcMar>
            <w:vAlign w:val="center"/>
          </w:tcPr>
          <w:p w14:paraId="5FBF301D" w14:textId="77777777" w:rsidR="00B97EDE" w:rsidRDefault="00000000" w:rsidP="00900566">
            <w:pPr>
              <w:jc w:val="center"/>
              <w:rPr>
                <w:rFonts w:ascii="宋体" w:hint="eastAsia"/>
                <w:sz w:val="24"/>
              </w:rPr>
            </w:pPr>
            <w:proofErr w:type="gramStart"/>
            <w:r>
              <w:t>{{ signoff</w:t>
            </w:r>
            <w:proofErr w:type="gramEnd"/>
            <w:r>
              <w:t>_02_date }}</w:t>
            </w:r>
          </w:p>
        </w:tc>
        <w:tc>
          <w:tcPr>
            <w:tcW w:w="2948" w:type="dxa"/>
            <w:tcMar>
              <w:top w:w="113" w:type="dxa"/>
              <w:left w:w="142" w:type="dxa"/>
              <w:bottom w:w="113" w:type="dxa"/>
              <w:right w:w="142" w:type="dxa"/>
            </w:tcMar>
            <w:vAlign w:val="center"/>
          </w:tcPr>
          <w:p w14:paraId="44A5BDF3" w14:textId="77777777" w:rsidR="00B97EDE" w:rsidRDefault="00000000" w:rsidP="00900566">
            <w:pPr>
              <w:rPr>
                <w:rFonts w:ascii="宋体" w:hint="eastAsia"/>
                <w:sz w:val="24"/>
              </w:rPr>
            </w:pPr>
            <w:proofErr w:type="gramStart"/>
            <w:r>
              <w:t>{{ signoff</w:t>
            </w:r>
            <w:proofErr w:type="gramEnd"/>
            <w:r>
              <w:t>_02_comment }}</w:t>
            </w:r>
          </w:p>
        </w:tc>
      </w:tr>
      <w:tr w:rsidR="00B97EDE" w14:paraId="3DA21C76" w14:textId="77777777" w:rsidTr="0027136C">
        <w:trPr>
          <w:cantSplit/>
          <w:trHeight w:hRule="exact" w:val="1191"/>
        </w:trPr>
        <w:tc>
          <w:tcPr>
            <w:tcW w:w="1588" w:type="dxa"/>
            <w:tcMar>
              <w:top w:w="113" w:type="dxa"/>
              <w:left w:w="142" w:type="dxa"/>
              <w:bottom w:w="113" w:type="dxa"/>
              <w:right w:w="142" w:type="dxa"/>
            </w:tcMar>
            <w:vAlign w:val="center"/>
          </w:tcPr>
          <w:p w14:paraId="0F9A2204" w14:textId="77777777" w:rsidR="00B97EDE" w:rsidRDefault="00B97EDE" w:rsidP="00900566">
            <w:pPr>
              <w:jc w:val="center"/>
              <w:rPr>
                <w:rFonts w:ascii="宋体" w:hint="eastAsia"/>
                <w:sz w:val="24"/>
              </w:rPr>
            </w:pPr>
            <w:proofErr w:type="gramStart"/>
            <w:r>
              <w:t>{{ signoff</w:t>
            </w:r>
            <w:proofErr w:type="gramEnd"/>
            <w:r>
              <w:t>_03_role }}</w:t>
            </w:r>
          </w:p>
        </w:tc>
        <w:tc>
          <w:tcPr>
            <w:tcW w:w="2948" w:type="dxa"/>
            <w:tcMar>
              <w:top w:w="113" w:type="dxa"/>
              <w:left w:w="142" w:type="dxa"/>
              <w:bottom w:w="113" w:type="dxa"/>
              <w:right w:w="142" w:type="dxa"/>
            </w:tcMar>
            <w:vAlign w:val="center"/>
          </w:tcPr>
          <w:p w14:paraId="2717B218" w14:textId="77777777" w:rsidR="00B97EDE" w:rsidRDefault="00000000" w:rsidP="00900566">
            <w:pPr>
              <w:rPr>
                <w:rFonts w:ascii="宋体" w:hint="eastAsia"/>
                <w:sz w:val="24"/>
              </w:rPr>
            </w:pPr>
            <w:proofErr w:type="gramStart"/>
            <w:r>
              <w:t>{{ signoff</w:t>
            </w:r>
            <w:proofErr w:type="gramEnd"/>
            <w:r>
              <w:t>_03_name }}</w:t>
            </w:r>
          </w:p>
        </w:tc>
        <w:tc>
          <w:tcPr>
            <w:tcW w:w="1588" w:type="dxa"/>
            <w:tcMar>
              <w:top w:w="113" w:type="dxa"/>
              <w:left w:w="142" w:type="dxa"/>
              <w:bottom w:w="113" w:type="dxa"/>
              <w:right w:w="142" w:type="dxa"/>
            </w:tcMar>
            <w:vAlign w:val="center"/>
          </w:tcPr>
          <w:p w14:paraId="531816DD" w14:textId="77777777" w:rsidR="00B97EDE" w:rsidRDefault="00000000" w:rsidP="00900566">
            <w:pPr>
              <w:jc w:val="center"/>
              <w:rPr>
                <w:rFonts w:ascii="宋体" w:hint="eastAsia"/>
                <w:sz w:val="24"/>
              </w:rPr>
            </w:pPr>
            <w:proofErr w:type="gramStart"/>
            <w:r>
              <w:t>{{ signoff</w:t>
            </w:r>
            <w:proofErr w:type="gramEnd"/>
            <w:r>
              <w:t>_03_date }}</w:t>
            </w:r>
          </w:p>
        </w:tc>
        <w:tc>
          <w:tcPr>
            <w:tcW w:w="2948" w:type="dxa"/>
            <w:tcMar>
              <w:top w:w="113" w:type="dxa"/>
              <w:left w:w="142" w:type="dxa"/>
              <w:bottom w:w="113" w:type="dxa"/>
              <w:right w:w="142" w:type="dxa"/>
            </w:tcMar>
            <w:vAlign w:val="center"/>
          </w:tcPr>
          <w:p w14:paraId="5E31F573" w14:textId="77777777" w:rsidR="00B97EDE" w:rsidRDefault="00000000" w:rsidP="00900566">
            <w:pPr>
              <w:rPr>
                <w:rFonts w:ascii="宋体" w:hint="eastAsia"/>
                <w:sz w:val="24"/>
              </w:rPr>
            </w:pPr>
            <w:proofErr w:type="gramStart"/>
            <w:r>
              <w:t>{{ signoff</w:t>
            </w:r>
            <w:proofErr w:type="gramEnd"/>
            <w:r>
              <w:t>_03_comment }}</w:t>
            </w:r>
          </w:p>
        </w:tc>
      </w:tr>
      <w:tr w:rsidR="00B97EDE" w14:paraId="01990FBA" w14:textId="77777777" w:rsidTr="0027136C">
        <w:trPr>
          <w:cantSplit/>
          <w:trHeight w:hRule="exact" w:val="1191"/>
        </w:trPr>
        <w:tc>
          <w:tcPr>
            <w:tcW w:w="1588" w:type="dxa"/>
            <w:tcMar>
              <w:top w:w="113" w:type="dxa"/>
              <w:left w:w="142" w:type="dxa"/>
              <w:bottom w:w="113" w:type="dxa"/>
              <w:right w:w="142" w:type="dxa"/>
            </w:tcMar>
            <w:vAlign w:val="center"/>
          </w:tcPr>
          <w:p w14:paraId="0F2AB2FC" w14:textId="77777777" w:rsidR="00B97EDE" w:rsidRDefault="00B97EDE" w:rsidP="00900566">
            <w:pPr>
              <w:jc w:val="center"/>
              <w:rPr>
                <w:rFonts w:ascii="宋体" w:hint="eastAsia"/>
                <w:sz w:val="24"/>
              </w:rPr>
            </w:pPr>
            <w:proofErr w:type="gramStart"/>
            <w:r>
              <w:t>{{ signoff</w:t>
            </w:r>
            <w:proofErr w:type="gramEnd"/>
            <w:r>
              <w:t>_04_role }}</w:t>
            </w:r>
          </w:p>
        </w:tc>
        <w:tc>
          <w:tcPr>
            <w:tcW w:w="2948" w:type="dxa"/>
            <w:tcMar>
              <w:top w:w="113" w:type="dxa"/>
              <w:left w:w="142" w:type="dxa"/>
              <w:bottom w:w="113" w:type="dxa"/>
              <w:right w:w="142" w:type="dxa"/>
            </w:tcMar>
            <w:vAlign w:val="center"/>
          </w:tcPr>
          <w:p w14:paraId="74213866" w14:textId="77777777" w:rsidR="00B97EDE" w:rsidRDefault="00000000" w:rsidP="00900566">
            <w:pPr>
              <w:rPr>
                <w:rFonts w:ascii="宋体" w:hint="eastAsia"/>
                <w:sz w:val="24"/>
              </w:rPr>
            </w:pPr>
            <w:proofErr w:type="gramStart"/>
            <w:r>
              <w:t>{{ signoff</w:t>
            </w:r>
            <w:proofErr w:type="gramEnd"/>
            <w:r>
              <w:t>_04_name }}</w:t>
            </w:r>
          </w:p>
        </w:tc>
        <w:tc>
          <w:tcPr>
            <w:tcW w:w="1588" w:type="dxa"/>
            <w:tcMar>
              <w:top w:w="113" w:type="dxa"/>
              <w:left w:w="142" w:type="dxa"/>
              <w:bottom w:w="113" w:type="dxa"/>
              <w:right w:w="142" w:type="dxa"/>
            </w:tcMar>
            <w:vAlign w:val="center"/>
          </w:tcPr>
          <w:p w14:paraId="397D8C81" w14:textId="77777777" w:rsidR="00B97EDE" w:rsidRDefault="00000000" w:rsidP="00900566">
            <w:pPr>
              <w:jc w:val="center"/>
              <w:rPr>
                <w:rFonts w:ascii="宋体" w:hint="eastAsia"/>
                <w:sz w:val="24"/>
              </w:rPr>
            </w:pPr>
            <w:proofErr w:type="gramStart"/>
            <w:r>
              <w:t>{{ signoff</w:t>
            </w:r>
            <w:proofErr w:type="gramEnd"/>
            <w:r>
              <w:t>_04_date }}</w:t>
            </w:r>
          </w:p>
        </w:tc>
        <w:tc>
          <w:tcPr>
            <w:tcW w:w="2948" w:type="dxa"/>
            <w:tcMar>
              <w:top w:w="113" w:type="dxa"/>
              <w:left w:w="142" w:type="dxa"/>
              <w:bottom w:w="113" w:type="dxa"/>
              <w:right w:w="142" w:type="dxa"/>
            </w:tcMar>
            <w:vAlign w:val="center"/>
          </w:tcPr>
          <w:p w14:paraId="2083F6A0" w14:textId="77777777" w:rsidR="00B97EDE" w:rsidRDefault="00000000" w:rsidP="00900566">
            <w:pPr>
              <w:rPr>
                <w:rFonts w:ascii="宋体" w:hint="eastAsia"/>
                <w:sz w:val="24"/>
              </w:rPr>
            </w:pPr>
            <w:proofErr w:type="gramStart"/>
            <w:r>
              <w:t>{{ signoff</w:t>
            </w:r>
            <w:proofErr w:type="gramEnd"/>
            <w:r>
              <w:t>_04_comment }}</w:t>
            </w:r>
          </w:p>
        </w:tc>
      </w:tr>
    </w:tbl>
    <w:p w14:paraId="67FCFD81" w14:textId="77777777" w:rsidR="008F5AB6" w:rsidRDefault="008F5AB6">
      <w:pPr>
        <w:widowControl/>
        <w:spacing w:line="240" w:lineRule="auto"/>
        <w:jc w:val="left"/>
        <w:rPr>
          <w:rFonts w:ascii="宋体" w:hint="eastAsia"/>
          <w:sz w:val="24"/>
        </w:rPr>
        <w:sectPr w:rsidR="008F5AB6" w:rsidSect="00414A39">
          <w:headerReference w:type="default" r:id="rId9"/>
          <w:footerReference w:type="default" r:id="rId10"/>
          <w:pgSz w:w="11906" w:h="16838"/>
          <w:pgMar w:top="1440" w:right="1418" w:bottom="1440" w:left="1418" w:header="680" w:footer="680" w:gutter="0"/>
          <w:pgNumType w:start="1"/>
          <w:cols w:space="425"/>
          <w:docGrid w:type="lines" w:linePitch="380"/>
        </w:sectPr>
      </w:pPr>
    </w:p>
    <w:sdt>
      <w:sdtPr>
        <w:rPr>
          <w:rFonts w:ascii="Microsoft YaHei Light" w:eastAsia="Microsoft YaHei Light" w:hAnsi="Microsoft YaHei Light" w:cs="Microsoft YaHei Light"/>
          <w:color w:val="auto"/>
          <w:kern w:val="2"/>
          <w:sz w:val="22"/>
          <w:szCs w:val="22"/>
          <w:lang w:val="zh-CN" w:bidi="he-IL"/>
        </w:rPr>
        <w:id w:val="-96789388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F961AC6" w14:textId="77777777" w:rsidR="00D429D7" w:rsidRDefault="00D429D7" w:rsidP="00D429D7">
          <w:pPr>
            <w:pStyle w:val="TOC10"/>
            <w:jc w:val="center"/>
          </w:pPr>
          <w:r>
            <w:rPr>
              <w:lang w:val="zh-CN"/>
            </w:rPr>
            <w:t>目录</w:t>
          </w:r>
        </w:p>
        <w:p w14:paraId="6C8E0C39" w14:textId="77777777" w:rsidR="00B16330" w:rsidRDefault="00D429D7">
          <w:pPr>
            <w:pStyle w:val="TOC1"/>
            <w:tabs>
              <w:tab w:val="left" w:pos="880"/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szCs w:val="24"/>
              <w:lang w:bidi="ar-SA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9050768" w:history="1">
            <w:r w:rsidR="00B16330" w:rsidRPr="008E1953">
              <w:rPr>
                <w:rStyle w:val="af3"/>
                <w:rFonts w:ascii="微软雅黑" w:hAnsi="微软雅黑" w:hint="eastAsia"/>
                <w:noProof/>
              </w:rPr>
              <w:t>一、</w:t>
            </w:r>
            <w:r w:rsidR="00B16330">
              <w:rPr>
                <w:rFonts w:asciiTheme="minorHAnsi" w:eastAsiaTheme="minorEastAsia" w:hAnsiTheme="minorHAnsi" w:cstheme="minorBidi" w:hint="eastAsia"/>
                <w:noProof/>
                <w:szCs w:val="24"/>
                <w:lang w:bidi="ar-SA"/>
                <w14:ligatures w14:val="standardContextual"/>
              </w:rPr>
              <w:tab/>
            </w:r>
            <w:r w:rsidR="00B16330" w:rsidRPr="008E1953">
              <w:rPr>
                <w:rStyle w:val="af3"/>
                <w:rFonts w:hint="eastAsia"/>
                <w:noProof/>
              </w:rPr>
              <w:t>引言</w:t>
            </w:r>
            <w:r w:rsidR="00B16330">
              <w:rPr>
                <w:rFonts w:hint="eastAsia"/>
                <w:noProof/>
                <w:webHidden/>
              </w:rPr>
              <w:tab/>
            </w:r>
            <w:r w:rsidR="00B16330">
              <w:rPr>
                <w:rFonts w:hint="eastAsia"/>
                <w:noProof/>
                <w:webHidden/>
              </w:rPr>
              <w:fldChar w:fldCharType="begin"/>
            </w:r>
            <w:r w:rsidR="00B16330">
              <w:rPr>
                <w:rFonts w:hint="eastAsia"/>
                <w:noProof/>
                <w:webHidden/>
              </w:rPr>
              <w:instrText xml:space="preserve"> </w:instrText>
            </w:r>
            <w:r w:rsidR="00B16330">
              <w:rPr>
                <w:noProof/>
                <w:webHidden/>
              </w:rPr>
              <w:instrText>PAGEREF _Toc219050768 \h</w:instrText>
            </w:r>
            <w:r w:rsidR="00B16330">
              <w:rPr>
                <w:rFonts w:hint="eastAsia"/>
                <w:noProof/>
                <w:webHidden/>
              </w:rPr>
              <w:instrText xml:space="preserve"> </w:instrText>
            </w:r>
            <w:r w:rsidR="00B16330">
              <w:rPr>
                <w:rFonts w:hint="eastAsia"/>
                <w:noProof/>
                <w:webHidden/>
              </w:rPr>
            </w:r>
            <w:r w:rsidR="00B16330">
              <w:rPr>
                <w:rFonts w:hint="eastAsia"/>
                <w:noProof/>
                <w:webHidden/>
              </w:rPr>
              <w:fldChar w:fldCharType="separate"/>
            </w:r>
            <w:r w:rsidR="00B16330">
              <w:rPr>
                <w:rFonts w:hint="eastAsia"/>
                <w:noProof/>
                <w:webHidden/>
              </w:rPr>
              <w:t>3</w:t>
            </w:r>
            <w:r w:rsidR="00B16330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077CEEF" w14:textId="77777777" w:rsidR="00B16330" w:rsidRDefault="00B16330" w:rsidP="00B16330">
          <w:pPr>
            <w:pStyle w:val="TOC2"/>
            <w:rPr>
              <w:rFonts w:asciiTheme="minorHAnsi" w:eastAsiaTheme="minorEastAsia" w:hAnsiTheme="minorHAnsi" w:cstheme="minorBidi"/>
              <w:noProof/>
              <w:szCs w:val="24"/>
              <w:lang w:bidi="ar-SA"/>
              <w14:ligatures w14:val="standardContextual"/>
            </w:rPr>
          </w:pPr>
          <w:hyperlink w:anchor="_Toc219050769" w:history="1">
            <w:r w:rsidRPr="008E1953">
              <w:rPr>
                <w:rStyle w:val="af3"/>
                <w:rFonts w:ascii="微软雅黑" w:eastAsia="微软雅黑" w:hAnsi="微软雅黑" w:hint="eastAsia"/>
                <w:noProof/>
              </w:rPr>
              <w:t>1.1</w:t>
            </w:r>
            <w:r>
              <w:rPr>
                <w:rFonts w:asciiTheme="minorHAnsi" w:eastAsiaTheme="minorEastAsia" w:hAnsiTheme="minorHAnsi" w:cstheme="minorBidi" w:hint="eastAsia"/>
                <w:noProof/>
                <w:szCs w:val="24"/>
                <w:lang w:bidi="ar-SA"/>
                <w14:ligatures w14:val="standardContextual"/>
              </w:rPr>
              <w:tab/>
            </w:r>
            <w:r w:rsidRPr="008E1953">
              <w:rPr>
                <w:rStyle w:val="af3"/>
                <w:rFonts w:hint="eastAsia"/>
                <w:noProof/>
              </w:rPr>
              <w:t>编写目的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_Toc219050769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F4A73C7" w14:textId="77777777" w:rsidR="00B16330" w:rsidRDefault="00B16330" w:rsidP="00B16330">
          <w:pPr>
            <w:pStyle w:val="TOC2"/>
            <w:rPr>
              <w:rFonts w:asciiTheme="minorHAnsi" w:eastAsiaTheme="minorEastAsia" w:hAnsiTheme="minorHAnsi" w:cstheme="minorBidi"/>
              <w:noProof/>
              <w:szCs w:val="24"/>
              <w:lang w:bidi="ar-SA"/>
              <w14:ligatures w14:val="standardContextual"/>
            </w:rPr>
          </w:pPr>
          <w:hyperlink w:anchor="_Toc219050770" w:history="1">
            <w:r w:rsidRPr="008E1953">
              <w:rPr>
                <w:rStyle w:val="af3"/>
                <w:rFonts w:ascii="微软雅黑" w:eastAsia="微软雅黑" w:hAnsi="微软雅黑" w:hint="eastAsia"/>
                <w:noProof/>
              </w:rPr>
              <w:t>1.2</w:t>
            </w:r>
            <w:r>
              <w:rPr>
                <w:rFonts w:asciiTheme="minorHAnsi" w:eastAsiaTheme="minorEastAsia" w:hAnsiTheme="minorHAnsi" w:cstheme="minorBidi" w:hint="eastAsia"/>
                <w:noProof/>
                <w:szCs w:val="24"/>
                <w:lang w:bidi="ar-SA"/>
                <w14:ligatures w14:val="standardContextual"/>
              </w:rPr>
              <w:tab/>
            </w:r>
            <w:r w:rsidRPr="008E1953">
              <w:rPr>
                <w:rStyle w:val="af3"/>
                <w:rFonts w:hint="eastAsia"/>
                <w:noProof/>
              </w:rPr>
              <w:t>范围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_Toc219050770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64861AC" w14:textId="77777777" w:rsidR="00B16330" w:rsidRDefault="00B16330" w:rsidP="00B16330">
          <w:pPr>
            <w:pStyle w:val="TOC2"/>
            <w:rPr>
              <w:rFonts w:asciiTheme="minorHAnsi" w:eastAsiaTheme="minorEastAsia" w:hAnsiTheme="minorHAnsi" w:cstheme="minorBidi"/>
              <w:noProof/>
              <w:szCs w:val="24"/>
              <w:lang w:bidi="ar-SA"/>
              <w14:ligatures w14:val="standardContextual"/>
            </w:rPr>
          </w:pPr>
          <w:hyperlink w:anchor="_Toc219050771" w:history="1">
            <w:r w:rsidRPr="008E1953">
              <w:rPr>
                <w:rStyle w:val="af3"/>
                <w:rFonts w:ascii="微软雅黑" w:eastAsia="微软雅黑" w:hAnsi="微软雅黑" w:hint="eastAsia"/>
                <w:noProof/>
              </w:rPr>
              <w:t>1.3</w:t>
            </w:r>
            <w:r>
              <w:rPr>
                <w:rFonts w:asciiTheme="minorHAnsi" w:eastAsiaTheme="minorEastAsia" w:hAnsiTheme="minorHAnsi" w:cstheme="minorBidi" w:hint="eastAsia"/>
                <w:noProof/>
                <w:szCs w:val="24"/>
                <w:lang w:bidi="ar-SA"/>
                <w14:ligatures w14:val="standardContextual"/>
              </w:rPr>
              <w:tab/>
            </w:r>
            <w:r w:rsidRPr="008E1953">
              <w:rPr>
                <w:rStyle w:val="af3"/>
                <w:rFonts w:hint="eastAsia"/>
                <w:noProof/>
              </w:rPr>
              <w:t>术语与缩写解释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_Toc219050771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1D7EF28" w14:textId="77777777" w:rsidR="00B16330" w:rsidRDefault="00B16330" w:rsidP="00B16330">
          <w:pPr>
            <w:pStyle w:val="TOC2"/>
            <w:rPr>
              <w:rFonts w:asciiTheme="minorHAnsi" w:eastAsiaTheme="minorEastAsia" w:hAnsiTheme="minorHAnsi" w:cstheme="minorBidi"/>
              <w:noProof/>
              <w:szCs w:val="24"/>
              <w:lang w:bidi="ar-SA"/>
              <w14:ligatures w14:val="standardContextual"/>
            </w:rPr>
          </w:pPr>
          <w:hyperlink w:anchor="_Toc219050772" w:history="1">
            <w:r w:rsidRPr="008E1953">
              <w:rPr>
                <w:rStyle w:val="af3"/>
                <w:rFonts w:ascii="微软雅黑" w:eastAsia="微软雅黑" w:hAnsi="微软雅黑" w:hint="eastAsia"/>
                <w:noProof/>
              </w:rPr>
              <w:t>1.4</w:t>
            </w:r>
            <w:r>
              <w:rPr>
                <w:rFonts w:asciiTheme="minorHAnsi" w:eastAsiaTheme="minorEastAsia" w:hAnsiTheme="minorHAnsi" w:cstheme="minorBidi" w:hint="eastAsia"/>
                <w:noProof/>
                <w:szCs w:val="24"/>
                <w:lang w:bidi="ar-SA"/>
                <w14:ligatures w14:val="standardContextual"/>
              </w:rPr>
              <w:tab/>
            </w:r>
            <w:r w:rsidRPr="008E1953">
              <w:rPr>
                <w:rStyle w:val="af3"/>
                <w:rFonts w:hint="eastAsia"/>
                <w:noProof/>
              </w:rPr>
              <w:t>参考资料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_Toc219050772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3FEAC0B" w14:textId="77777777" w:rsidR="00B16330" w:rsidRDefault="00B16330">
          <w:pPr>
            <w:pStyle w:val="TOC1"/>
            <w:tabs>
              <w:tab w:val="left" w:pos="880"/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szCs w:val="24"/>
              <w:lang w:bidi="ar-SA"/>
              <w14:ligatures w14:val="standardContextual"/>
            </w:rPr>
          </w:pPr>
          <w:hyperlink w:anchor="_Toc219050773" w:history="1">
            <w:r w:rsidRPr="008E1953">
              <w:rPr>
                <w:rStyle w:val="af3"/>
                <w:rFonts w:ascii="微软雅黑" w:hAnsi="微软雅黑" w:hint="eastAsia"/>
                <w:noProof/>
              </w:rPr>
              <w:t>二、</w:t>
            </w:r>
            <w:r>
              <w:rPr>
                <w:rFonts w:asciiTheme="minorHAnsi" w:eastAsiaTheme="minorEastAsia" w:hAnsiTheme="minorHAnsi" w:cstheme="minorBidi" w:hint="eastAsia"/>
                <w:noProof/>
                <w:szCs w:val="24"/>
                <w:lang w:bidi="ar-SA"/>
                <w14:ligatures w14:val="standardContextual"/>
              </w:rPr>
              <w:tab/>
            </w:r>
            <w:r w:rsidRPr="008E1953">
              <w:rPr>
                <w:rStyle w:val="af3"/>
                <w:rFonts w:hint="eastAsia"/>
                <w:noProof/>
              </w:rPr>
              <w:t>项目背景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_Toc219050773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C1B0C06" w14:textId="77777777" w:rsidR="00B16330" w:rsidRDefault="00B16330" w:rsidP="00B16330">
          <w:pPr>
            <w:pStyle w:val="TOC2"/>
            <w:rPr>
              <w:rFonts w:asciiTheme="minorHAnsi" w:eastAsiaTheme="minorEastAsia" w:hAnsiTheme="minorHAnsi" w:cstheme="minorBidi"/>
              <w:noProof/>
              <w:szCs w:val="24"/>
              <w:lang w:bidi="ar-SA"/>
              <w14:ligatures w14:val="standardContextual"/>
            </w:rPr>
          </w:pPr>
          <w:hyperlink w:anchor="_Toc219050774" w:history="1">
            <w:r w:rsidRPr="008E1953">
              <w:rPr>
                <w:rStyle w:val="af3"/>
                <w:rFonts w:ascii="微软雅黑" w:eastAsia="微软雅黑" w:hAnsi="微软雅黑" w:hint="eastAsia"/>
                <w:noProof/>
              </w:rPr>
              <w:t>2.1</w:t>
            </w:r>
            <w:r>
              <w:rPr>
                <w:rFonts w:asciiTheme="minorHAnsi" w:eastAsiaTheme="minorEastAsia" w:hAnsiTheme="minorHAnsi" w:cstheme="minorBidi" w:hint="eastAsia"/>
                <w:noProof/>
                <w:szCs w:val="24"/>
                <w:lang w:bidi="ar-SA"/>
                <w14:ligatures w14:val="standardContextual"/>
              </w:rPr>
              <w:tab/>
            </w:r>
            <w:r w:rsidRPr="008E1953">
              <w:rPr>
                <w:rStyle w:val="af3"/>
                <w:rFonts w:hint="eastAsia"/>
                <w:noProof/>
              </w:rPr>
              <w:t>项目来源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_Toc219050774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4A8F67B" w14:textId="77777777" w:rsidR="00B16330" w:rsidRDefault="00B16330" w:rsidP="00B16330">
          <w:pPr>
            <w:pStyle w:val="TOC2"/>
            <w:rPr>
              <w:rFonts w:asciiTheme="minorHAnsi" w:eastAsiaTheme="minorEastAsia" w:hAnsiTheme="minorHAnsi" w:cstheme="minorBidi"/>
              <w:noProof/>
              <w:szCs w:val="24"/>
              <w:lang w:bidi="ar-SA"/>
              <w14:ligatures w14:val="standardContextual"/>
            </w:rPr>
          </w:pPr>
          <w:hyperlink w:anchor="_Toc219050775" w:history="1">
            <w:r w:rsidRPr="008E1953">
              <w:rPr>
                <w:rStyle w:val="af3"/>
                <w:rFonts w:ascii="微软雅黑" w:eastAsia="微软雅黑" w:hAnsi="微软雅黑" w:hint="eastAsia"/>
                <w:noProof/>
              </w:rPr>
              <w:t>2.2</w:t>
            </w:r>
            <w:r>
              <w:rPr>
                <w:rFonts w:asciiTheme="minorHAnsi" w:eastAsiaTheme="minorEastAsia" w:hAnsiTheme="minorHAnsi" w:cstheme="minorBidi" w:hint="eastAsia"/>
                <w:noProof/>
                <w:szCs w:val="24"/>
                <w:lang w:bidi="ar-SA"/>
                <w14:ligatures w14:val="standardContextual"/>
              </w:rPr>
              <w:tab/>
            </w:r>
            <w:r w:rsidRPr="008E1953">
              <w:rPr>
                <w:rStyle w:val="af3"/>
                <w:rFonts w:hint="eastAsia"/>
                <w:noProof/>
              </w:rPr>
              <w:t>项目范围及目标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_Toc219050775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1049E47" w14:textId="77777777" w:rsidR="00B16330" w:rsidRDefault="00B16330" w:rsidP="00B16330">
          <w:pPr>
            <w:pStyle w:val="TOC2"/>
            <w:rPr>
              <w:rFonts w:asciiTheme="minorHAnsi" w:eastAsiaTheme="minorEastAsia" w:hAnsiTheme="minorHAnsi" w:cstheme="minorBidi"/>
              <w:noProof/>
              <w:szCs w:val="24"/>
              <w:lang w:bidi="ar-SA"/>
              <w14:ligatures w14:val="standardContextual"/>
            </w:rPr>
          </w:pPr>
          <w:hyperlink w:anchor="_Toc219050776" w:history="1">
            <w:r w:rsidRPr="008E1953">
              <w:rPr>
                <w:rStyle w:val="af3"/>
                <w:rFonts w:ascii="微软雅黑" w:eastAsia="微软雅黑" w:hAnsi="微软雅黑" w:hint="eastAsia"/>
                <w:noProof/>
              </w:rPr>
              <w:t>2.3</w:t>
            </w:r>
            <w:r>
              <w:rPr>
                <w:rFonts w:asciiTheme="minorHAnsi" w:eastAsiaTheme="minorEastAsia" w:hAnsiTheme="minorHAnsi" w:cstheme="minorBidi" w:hint="eastAsia"/>
                <w:noProof/>
                <w:szCs w:val="24"/>
                <w:lang w:bidi="ar-SA"/>
                <w14:ligatures w14:val="standardContextual"/>
              </w:rPr>
              <w:tab/>
            </w:r>
            <w:r w:rsidRPr="008E1953">
              <w:rPr>
                <w:rStyle w:val="af3"/>
                <w:rFonts w:hint="eastAsia"/>
                <w:noProof/>
              </w:rPr>
              <w:t>项目潜在客户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_Toc219050776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9390293" w14:textId="77777777" w:rsidR="00B16330" w:rsidRDefault="00B16330">
          <w:pPr>
            <w:pStyle w:val="TOC1"/>
            <w:tabs>
              <w:tab w:val="left" w:pos="880"/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szCs w:val="24"/>
              <w:lang w:bidi="ar-SA"/>
              <w14:ligatures w14:val="standardContextual"/>
            </w:rPr>
          </w:pPr>
          <w:hyperlink w:anchor="_Toc219050777" w:history="1">
            <w:r w:rsidRPr="008E1953">
              <w:rPr>
                <w:rStyle w:val="af3"/>
                <w:rFonts w:ascii="微软雅黑" w:hAnsi="微软雅黑" w:hint="eastAsia"/>
                <w:noProof/>
              </w:rPr>
              <w:t>三、</w:t>
            </w:r>
            <w:r>
              <w:rPr>
                <w:rFonts w:asciiTheme="minorHAnsi" w:eastAsiaTheme="minorEastAsia" w:hAnsiTheme="minorHAnsi" w:cstheme="minorBidi" w:hint="eastAsia"/>
                <w:noProof/>
                <w:szCs w:val="24"/>
                <w:lang w:bidi="ar-SA"/>
                <w14:ligatures w14:val="standardContextual"/>
              </w:rPr>
              <w:tab/>
            </w:r>
            <w:r w:rsidRPr="008E1953">
              <w:rPr>
                <w:rStyle w:val="af3"/>
                <w:rFonts w:hint="eastAsia"/>
                <w:noProof/>
              </w:rPr>
              <w:t>项目产品功能介绍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_Toc219050777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B24BA1C" w14:textId="77777777" w:rsidR="00B16330" w:rsidRDefault="00B16330" w:rsidP="00B16330">
          <w:pPr>
            <w:pStyle w:val="TOC2"/>
            <w:rPr>
              <w:rFonts w:asciiTheme="minorHAnsi" w:eastAsiaTheme="minorEastAsia" w:hAnsiTheme="minorHAnsi" w:cstheme="minorBidi"/>
              <w:noProof/>
              <w:szCs w:val="24"/>
              <w:lang w:bidi="ar-SA"/>
              <w14:ligatures w14:val="standardContextual"/>
            </w:rPr>
          </w:pPr>
          <w:hyperlink w:anchor="_Toc219050778" w:history="1">
            <w:r w:rsidRPr="008E1953">
              <w:rPr>
                <w:rStyle w:val="af3"/>
                <w:rFonts w:ascii="微软雅黑" w:eastAsia="微软雅黑" w:hAnsi="微软雅黑" w:hint="eastAsia"/>
                <w:noProof/>
              </w:rPr>
              <w:t>3.1</w:t>
            </w:r>
            <w:r>
              <w:rPr>
                <w:rFonts w:asciiTheme="minorHAnsi" w:eastAsiaTheme="minorEastAsia" w:hAnsiTheme="minorHAnsi" w:cstheme="minorBidi" w:hint="eastAsia"/>
                <w:noProof/>
                <w:szCs w:val="24"/>
                <w:lang w:bidi="ar-SA"/>
                <w14:ligatures w14:val="standardContextual"/>
              </w:rPr>
              <w:tab/>
            </w:r>
            <w:r w:rsidRPr="008E1953">
              <w:rPr>
                <w:rStyle w:val="af3"/>
                <w:rFonts w:hint="eastAsia"/>
                <w:noProof/>
              </w:rPr>
              <w:t>产品主要功能及特色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_Toc219050778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B04B5EA" w14:textId="77777777" w:rsidR="00B16330" w:rsidRDefault="00B16330" w:rsidP="00B16330">
          <w:pPr>
            <w:pStyle w:val="TOC2"/>
            <w:rPr>
              <w:rFonts w:asciiTheme="minorHAnsi" w:eastAsiaTheme="minorEastAsia" w:hAnsiTheme="minorHAnsi" w:cstheme="minorBidi"/>
              <w:noProof/>
              <w:szCs w:val="24"/>
              <w:lang w:bidi="ar-SA"/>
              <w14:ligatures w14:val="standardContextual"/>
            </w:rPr>
          </w:pPr>
          <w:hyperlink w:anchor="_Toc219050779" w:history="1">
            <w:r w:rsidRPr="008E1953">
              <w:rPr>
                <w:rStyle w:val="af3"/>
                <w:rFonts w:ascii="微软雅黑" w:eastAsia="微软雅黑" w:hAnsi="微软雅黑" w:hint="eastAsia"/>
                <w:noProof/>
              </w:rPr>
              <w:t>3.2</w:t>
            </w:r>
            <w:r>
              <w:rPr>
                <w:rFonts w:asciiTheme="minorHAnsi" w:eastAsiaTheme="minorEastAsia" w:hAnsiTheme="minorHAnsi" w:cstheme="minorBidi" w:hint="eastAsia"/>
                <w:noProof/>
                <w:szCs w:val="24"/>
                <w:lang w:bidi="ar-SA"/>
                <w14:ligatures w14:val="standardContextual"/>
              </w:rPr>
              <w:tab/>
            </w:r>
            <w:r w:rsidRPr="008E1953">
              <w:rPr>
                <w:rStyle w:val="af3"/>
                <w:rFonts w:hint="eastAsia"/>
                <w:noProof/>
              </w:rPr>
              <w:t>产品发展目标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_Toc219050779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EC3A1A9" w14:textId="77777777" w:rsidR="00B16330" w:rsidRDefault="00B16330">
          <w:pPr>
            <w:pStyle w:val="TOC1"/>
            <w:tabs>
              <w:tab w:val="left" w:pos="880"/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szCs w:val="24"/>
              <w:lang w:bidi="ar-SA"/>
              <w14:ligatures w14:val="standardContextual"/>
            </w:rPr>
          </w:pPr>
          <w:hyperlink w:anchor="_Toc219050780" w:history="1">
            <w:r w:rsidRPr="008E1953">
              <w:rPr>
                <w:rStyle w:val="af3"/>
                <w:rFonts w:ascii="微软雅黑" w:hAnsi="微软雅黑" w:hint="eastAsia"/>
                <w:noProof/>
              </w:rPr>
              <w:t>四、</w:t>
            </w:r>
            <w:r>
              <w:rPr>
                <w:rFonts w:asciiTheme="minorHAnsi" w:eastAsiaTheme="minorEastAsia" w:hAnsiTheme="minorHAnsi" w:cstheme="minorBidi" w:hint="eastAsia"/>
                <w:noProof/>
                <w:szCs w:val="24"/>
                <w:lang w:bidi="ar-SA"/>
                <w14:ligatures w14:val="standardContextual"/>
              </w:rPr>
              <w:tab/>
            </w:r>
            <w:r w:rsidRPr="008E1953">
              <w:rPr>
                <w:rStyle w:val="af3"/>
                <w:rFonts w:hint="eastAsia"/>
                <w:noProof/>
              </w:rPr>
              <w:t>产品技术方案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_Toc219050780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21D8719" w14:textId="77777777" w:rsidR="00B16330" w:rsidRDefault="00B16330" w:rsidP="00B16330">
          <w:pPr>
            <w:pStyle w:val="TOC2"/>
            <w:rPr>
              <w:rFonts w:asciiTheme="minorHAnsi" w:eastAsiaTheme="minorEastAsia" w:hAnsiTheme="minorHAnsi" w:cstheme="minorBidi"/>
              <w:noProof/>
              <w:szCs w:val="24"/>
              <w:lang w:bidi="ar-SA"/>
              <w14:ligatures w14:val="standardContextual"/>
            </w:rPr>
          </w:pPr>
          <w:hyperlink w:anchor="_Toc219050781" w:history="1">
            <w:r w:rsidRPr="008E1953">
              <w:rPr>
                <w:rStyle w:val="af3"/>
                <w:rFonts w:ascii="微软雅黑" w:eastAsia="微软雅黑" w:hAnsi="微软雅黑" w:hint="eastAsia"/>
                <w:noProof/>
              </w:rPr>
              <w:t>4.1</w:t>
            </w:r>
            <w:r>
              <w:rPr>
                <w:rFonts w:asciiTheme="minorHAnsi" w:eastAsiaTheme="minorEastAsia" w:hAnsiTheme="minorHAnsi" w:cstheme="minorBidi" w:hint="eastAsia"/>
                <w:noProof/>
                <w:szCs w:val="24"/>
                <w:lang w:bidi="ar-SA"/>
                <w14:ligatures w14:val="standardContextual"/>
              </w:rPr>
              <w:tab/>
            </w:r>
            <w:r w:rsidRPr="008E1953">
              <w:rPr>
                <w:rStyle w:val="af3"/>
                <w:rFonts w:hint="eastAsia"/>
                <w:noProof/>
              </w:rPr>
              <w:t>产品体系架构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_Toc219050781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1D46E1F" w14:textId="77777777" w:rsidR="00B16330" w:rsidRDefault="00B16330" w:rsidP="00B16330">
          <w:pPr>
            <w:pStyle w:val="TOC2"/>
            <w:rPr>
              <w:rFonts w:asciiTheme="minorHAnsi" w:eastAsiaTheme="minorEastAsia" w:hAnsiTheme="minorHAnsi" w:cstheme="minorBidi"/>
              <w:noProof/>
              <w:szCs w:val="24"/>
              <w:lang w:bidi="ar-SA"/>
              <w14:ligatures w14:val="standardContextual"/>
            </w:rPr>
          </w:pPr>
          <w:hyperlink w:anchor="_Toc219050782" w:history="1">
            <w:r w:rsidRPr="008E1953">
              <w:rPr>
                <w:rStyle w:val="af3"/>
                <w:rFonts w:ascii="微软雅黑" w:eastAsia="微软雅黑" w:hAnsi="微软雅黑" w:hint="eastAsia"/>
                <w:noProof/>
              </w:rPr>
              <w:t>4.2</w:t>
            </w:r>
            <w:r>
              <w:rPr>
                <w:rFonts w:asciiTheme="minorHAnsi" w:eastAsiaTheme="minorEastAsia" w:hAnsiTheme="minorHAnsi" w:cstheme="minorBidi" w:hint="eastAsia"/>
                <w:noProof/>
                <w:szCs w:val="24"/>
                <w:lang w:bidi="ar-SA"/>
                <w14:ligatures w14:val="standardContextual"/>
              </w:rPr>
              <w:tab/>
            </w:r>
            <w:r w:rsidRPr="008E1953">
              <w:rPr>
                <w:rStyle w:val="af3"/>
                <w:rFonts w:hint="eastAsia"/>
                <w:noProof/>
              </w:rPr>
              <w:t>技术可行性分析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_Toc219050782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D918345" w14:textId="77777777" w:rsidR="00B16330" w:rsidRDefault="00B16330" w:rsidP="00B16330">
          <w:pPr>
            <w:pStyle w:val="TOC2"/>
            <w:rPr>
              <w:rFonts w:asciiTheme="minorHAnsi" w:eastAsiaTheme="minorEastAsia" w:hAnsiTheme="minorHAnsi" w:cstheme="minorBidi"/>
              <w:noProof/>
              <w:szCs w:val="24"/>
              <w:lang w:bidi="ar-SA"/>
              <w14:ligatures w14:val="standardContextual"/>
            </w:rPr>
          </w:pPr>
          <w:hyperlink w:anchor="_Toc219050783" w:history="1">
            <w:r w:rsidRPr="008E1953">
              <w:rPr>
                <w:rStyle w:val="af3"/>
                <w:rFonts w:ascii="微软雅黑" w:eastAsia="微软雅黑" w:hAnsi="微软雅黑" w:hint="eastAsia"/>
                <w:noProof/>
              </w:rPr>
              <w:t>4.3</w:t>
            </w:r>
            <w:r>
              <w:rPr>
                <w:rFonts w:asciiTheme="minorHAnsi" w:eastAsiaTheme="minorEastAsia" w:hAnsiTheme="minorHAnsi" w:cstheme="minorBidi" w:hint="eastAsia"/>
                <w:noProof/>
                <w:szCs w:val="24"/>
                <w:lang w:bidi="ar-SA"/>
                <w14:ligatures w14:val="standardContextual"/>
              </w:rPr>
              <w:tab/>
            </w:r>
            <w:r w:rsidRPr="008E1953">
              <w:rPr>
                <w:rStyle w:val="af3"/>
                <w:rFonts w:hint="eastAsia"/>
                <w:noProof/>
              </w:rPr>
              <w:t>市场可行性分析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_Toc219050783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26596AE" w14:textId="77777777" w:rsidR="00B16330" w:rsidRDefault="00B16330" w:rsidP="00B16330">
          <w:pPr>
            <w:pStyle w:val="TOC2"/>
            <w:rPr>
              <w:rFonts w:asciiTheme="minorHAnsi" w:eastAsiaTheme="minorEastAsia" w:hAnsiTheme="minorHAnsi" w:cstheme="minorBidi"/>
              <w:noProof/>
              <w:szCs w:val="24"/>
              <w:lang w:bidi="ar-SA"/>
              <w14:ligatures w14:val="standardContextual"/>
            </w:rPr>
          </w:pPr>
          <w:hyperlink w:anchor="_Toc219050784" w:history="1">
            <w:r w:rsidRPr="008E1953">
              <w:rPr>
                <w:rStyle w:val="af3"/>
                <w:rFonts w:ascii="微软雅黑" w:eastAsia="微软雅黑" w:hAnsi="微软雅黑" w:hint="eastAsia"/>
                <w:noProof/>
              </w:rPr>
              <w:t>4.4</w:t>
            </w:r>
            <w:r>
              <w:rPr>
                <w:rFonts w:asciiTheme="minorHAnsi" w:eastAsiaTheme="minorEastAsia" w:hAnsiTheme="minorHAnsi" w:cstheme="minorBidi" w:hint="eastAsia"/>
                <w:noProof/>
                <w:szCs w:val="24"/>
                <w:lang w:bidi="ar-SA"/>
                <w14:ligatures w14:val="standardContextual"/>
              </w:rPr>
              <w:tab/>
            </w:r>
            <w:r w:rsidRPr="008E1953">
              <w:rPr>
                <w:rStyle w:val="af3"/>
                <w:rFonts w:hint="eastAsia"/>
                <w:noProof/>
              </w:rPr>
              <w:t>知识产权分析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_Toc219050784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E5255EC" w14:textId="77777777" w:rsidR="00B16330" w:rsidRDefault="00B16330">
          <w:pPr>
            <w:pStyle w:val="TOC1"/>
            <w:tabs>
              <w:tab w:val="left" w:pos="880"/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szCs w:val="24"/>
              <w:lang w:bidi="ar-SA"/>
              <w14:ligatures w14:val="standardContextual"/>
            </w:rPr>
          </w:pPr>
          <w:hyperlink w:anchor="_Toc219050785" w:history="1">
            <w:r w:rsidRPr="008E1953">
              <w:rPr>
                <w:rStyle w:val="af3"/>
                <w:rFonts w:ascii="微软雅黑" w:hAnsi="微软雅黑" w:hint="eastAsia"/>
                <w:noProof/>
              </w:rPr>
              <w:t>五、</w:t>
            </w:r>
            <w:r>
              <w:rPr>
                <w:rFonts w:asciiTheme="minorHAnsi" w:eastAsiaTheme="minorEastAsia" w:hAnsiTheme="minorHAnsi" w:cstheme="minorBidi" w:hint="eastAsia"/>
                <w:noProof/>
                <w:szCs w:val="24"/>
                <w:lang w:bidi="ar-SA"/>
                <w14:ligatures w14:val="standardContextual"/>
              </w:rPr>
              <w:tab/>
            </w:r>
            <w:r w:rsidRPr="008E1953">
              <w:rPr>
                <w:rStyle w:val="af3"/>
                <w:rFonts w:hint="eastAsia"/>
                <w:noProof/>
              </w:rPr>
              <w:t>项目计划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_Toc219050785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7B707DE" w14:textId="77777777" w:rsidR="00B16330" w:rsidRDefault="00B16330" w:rsidP="00B16330">
          <w:pPr>
            <w:pStyle w:val="TOC2"/>
            <w:rPr>
              <w:rFonts w:asciiTheme="minorHAnsi" w:eastAsiaTheme="minorEastAsia" w:hAnsiTheme="minorHAnsi" w:cstheme="minorBidi"/>
              <w:noProof/>
              <w:szCs w:val="24"/>
              <w:lang w:bidi="ar-SA"/>
              <w14:ligatures w14:val="standardContextual"/>
            </w:rPr>
          </w:pPr>
          <w:hyperlink w:anchor="_Toc219050786" w:history="1">
            <w:r w:rsidRPr="008E1953">
              <w:rPr>
                <w:rStyle w:val="af3"/>
                <w:rFonts w:ascii="微软雅黑" w:eastAsia="微软雅黑" w:hAnsi="微软雅黑" w:hint="eastAsia"/>
                <w:noProof/>
              </w:rPr>
              <w:t>5.1</w:t>
            </w:r>
            <w:r>
              <w:rPr>
                <w:rFonts w:asciiTheme="minorHAnsi" w:eastAsiaTheme="minorEastAsia" w:hAnsiTheme="minorHAnsi" w:cstheme="minorBidi" w:hint="eastAsia"/>
                <w:noProof/>
                <w:szCs w:val="24"/>
                <w:lang w:bidi="ar-SA"/>
                <w14:ligatures w14:val="standardContextual"/>
              </w:rPr>
              <w:tab/>
            </w:r>
            <w:r w:rsidRPr="008E1953">
              <w:rPr>
                <w:rStyle w:val="af3"/>
                <w:rFonts w:hint="eastAsia"/>
                <w:noProof/>
              </w:rPr>
              <w:t>软件硬件资源估计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_Toc219050786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3B58DEA" w14:textId="77777777" w:rsidR="00B16330" w:rsidRDefault="00B16330" w:rsidP="00B16330">
          <w:pPr>
            <w:pStyle w:val="TOC2"/>
            <w:rPr>
              <w:rFonts w:asciiTheme="minorHAnsi" w:eastAsiaTheme="minorEastAsia" w:hAnsiTheme="minorHAnsi" w:cstheme="minorBidi"/>
              <w:noProof/>
              <w:szCs w:val="24"/>
              <w:lang w:bidi="ar-SA"/>
              <w14:ligatures w14:val="standardContextual"/>
            </w:rPr>
          </w:pPr>
          <w:hyperlink w:anchor="_Toc219050787" w:history="1">
            <w:r w:rsidRPr="008E1953">
              <w:rPr>
                <w:rStyle w:val="af3"/>
                <w:rFonts w:ascii="微软雅黑" w:eastAsia="微软雅黑" w:hAnsi="微软雅黑" w:hint="eastAsia"/>
                <w:noProof/>
              </w:rPr>
              <w:t>5.2</w:t>
            </w:r>
            <w:r>
              <w:rPr>
                <w:rFonts w:asciiTheme="minorHAnsi" w:eastAsiaTheme="minorEastAsia" w:hAnsiTheme="minorHAnsi" w:cstheme="minorBidi" w:hint="eastAsia"/>
                <w:noProof/>
                <w:szCs w:val="24"/>
                <w:lang w:bidi="ar-SA"/>
                <w14:ligatures w14:val="standardContextual"/>
              </w:rPr>
              <w:tab/>
            </w:r>
            <w:r w:rsidRPr="008E1953">
              <w:rPr>
                <w:rStyle w:val="af3"/>
                <w:rFonts w:hint="eastAsia"/>
                <w:noProof/>
              </w:rPr>
              <w:t>成本估计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_Toc219050787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71221AC" w14:textId="77777777" w:rsidR="00B16330" w:rsidRDefault="00B16330" w:rsidP="00B16330">
          <w:pPr>
            <w:pStyle w:val="TOC2"/>
            <w:rPr>
              <w:rFonts w:asciiTheme="minorHAnsi" w:eastAsiaTheme="minorEastAsia" w:hAnsiTheme="minorHAnsi" w:cstheme="minorBidi"/>
              <w:noProof/>
              <w:szCs w:val="24"/>
              <w:lang w:bidi="ar-SA"/>
              <w14:ligatures w14:val="standardContextual"/>
            </w:rPr>
          </w:pPr>
          <w:hyperlink w:anchor="_Toc219050788" w:history="1">
            <w:r w:rsidRPr="008E1953">
              <w:rPr>
                <w:rStyle w:val="af3"/>
                <w:rFonts w:ascii="微软雅黑" w:eastAsia="微软雅黑" w:hAnsi="微软雅黑" w:hint="eastAsia"/>
                <w:noProof/>
              </w:rPr>
              <w:t>5.3</w:t>
            </w:r>
            <w:r>
              <w:rPr>
                <w:rFonts w:asciiTheme="minorHAnsi" w:eastAsiaTheme="minorEastAsia" w:hAnsiTheme="minorHAnsi" w:cstheme="minorBidi" w:hint="eastAsia"/>
                <w:noProof/>
                <w:szCs w:val="24"/>
                <w:lang w:bidi="ar-SA"/>
                <w14:ligatures w14:val="standardContextual"/>
              </w:rPr>
              <w:tab/>
            </w:r>
            <w:r w:rsidRPr="008E1953">
              <w:rPr>
                <w:rStyle w:val="af3"/>
                <w:rFonts w:hint="eastAsia"/>
                <w:noProof/>
              </w:rPr>
              <w:t>进度表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_Toc219050788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DA2B140" w14:textId="77777777" w:rsidR="00B16330" w:rsidRDefault="00B16330">
          <w:pPr>
            <w:pStyle w:val="TOC1"/>
            <w:tabs>
              <w:tab w:val="left" w:pos="880"/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szCs w:val="24"/>
              <w:lang w:bidi="ar-SA"/>
              <w14:ligatures w14:val="standardContextual"/>
            </w:rPr>
          </w:pPr>
          <w:hyperlink w:anchor="_Toc219050789" w:history="1">
            <w:r w:rsidRPr="008E1953">
              <w:rPr>
                <w:rStyle w:val="af3"/>
                <w:rFonts w:ascii="微软雅黑" w:hAnsi="微软雅黑" w:hint="eastAsia"/>
                <w:noProof/>
              </w:rPr>
              <w:t>六、</w:t>
            </w:r>
            <w:r>
              <w:rPr>
                <w:rFonts w:asciiTheme="minorHAnsi" w:eastAsiaTheme="minorEastAsia" w:hAnsiTheme="minorHAnsi" w:cstheme="minorBidi" w:hint="eastAsia"/>
                <w:noProof/>
                <w:szCs w:val="24"/>
                <w:lang w:bidi="ar-SA"/>
                <w14:ligatures w14:val="standardContextual"/>
              </w:rPr>
              <w:tab/>
            </w:r>
            <w:r w:rsidRPr="008E1953">
              <w:rPr>
                <w:rStyle w:val="af3"/>
                <w:rFonts w:hint="eastAsia"/>
                <w:noProof/>
              </w:rPr>
              <w:t>总结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_Toc219050789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576E86D" w14:textId="77777777" w:rsidR="00B97EDE" w:rsidRPr="00D429D7" w:rsidRDefault="00D429D7" w:rsidP="00D429D7">
          <w:pPr>
            <w:rPr>
              <w:rFonts w:hint="eastAsia"/>
            </w:rPr>
          </w:pPr>
          <w:r>
            <w:rPr>
              <w:b/>
              <w:bCs/>
              <w:lang w:val="zh-CN"/>
            </w:rPr>
            <w:fldChar w:fldCharType="end"/>
          </w:r>
        </w:p>
      </w:sdtContent>
    </w:sdt>
    <w:p w14:paraId="0DBF60F6" w14:textId="77777777" w:rsidR="00B97EDE" w:rsidRDefault="00D429D7">
      <w:pPr>
        <w:widowControl/>
        <w:spacing w:line="240" w:lineRule="auto"/>
        <w:jc w:val="left"/>
        <w:rPr>
          <w:rFonts w:ascii="微软雅黑" w:hAnsi="微软雅黑" w:cs="Times New Roman" w:hint="eastAsia"/>
          <w:color w:val="31ABD4"/>
          <w:sz w:val="24"/>
          <w:szCs w:val="19"/>
          <w:lang w:val="zh-CN" w:bidi="ar-SA"/>
        </w:rPr>
      </w:pPr>
      <w:r>
        <w:rPr>
          <w:rFonts w:ascii="微软雅黑" w:hAnsi="微软雅黑" w:cs="Times New Roman" w:hint="eastAsia"/>
          <w:color w:val="31ABD4"/>
          <w:sz w:val="24"/>
          <w:szCs w:val="19"/>
          <w:lang w:val="zh-CN" w:bidi="ar-SA"/>
        </w:rPr>
        <w:br w:type="page"/>
      </w:r>
    </w:p>
    <w:p w14:paraId="01F77C29" w14:textId="77777777" w:rsidR="00B97EDE" w:rsidRDefault="00000000">
      <w:pPr>
        <w:pStyle w:val="1"/>
        <w:rPr>
          <w:rFonts w:hint="eastAsia"/>
        </w:rPr>
      </w:pPr>
      <w:bookmarkStart w:id="0" w:name="_Toc219050768"/>
      <w:r>
        <w:rPr>
          <w:rFonts w:hint="eastAsia"/>
        </w:rPr>
        <w:lastRenderedPageBreak/>
        <w:t>引言</w:t>
      </w:r>
      <w:bookmarkEnd w:id="0"/>
    </w:p>
    <w:p w14:paraId="0E62EC9E" w14:textId="77777777" w:rsidR="00B97EDE" w:rsidRDefault="00000000" w:rsidP="001412E6">
      <w:pPr>
        <w:pStyle w:val="2"/>
        <w:rPr>
          <w:rFonts w:hint="eastAsia"/>
        </w:rPr>
      </w:pPr>
      <w:bookmarkStart w:id="1" w:name="_Toc219050769"/>
      <w:r>
        <w:rPr>
          <w:rFonts w:hint="eastAsia"/>
        </w:rPr>
        <w:t>编写目的</w:t>
      </w:r>
      <w:bookmarkEnd w:id="1"/>
    </w:p>
    <w:p w14:paraId="041C13F7" w14:textId="77777777" w:rsidR="001412E6" w:rsidRPr="001412E6" w:rsidRDefault="00E90B43" w:rsidP="001412E6">
      <w:pPr>
        <w:pStyle w:val="Cloudbility-"/>
        <w:ind w:firstLine="440"/>
        <w:rPr>
          <w:rFonts w:hint="eastAsia"/>
        </w:rPr>
      </w:pPr>
      <w:proofErr w:type="gramStart"/>
      <w:r w:rsidRPr="00E90B43">
        <w:rPr>
          <w:rFonts w:hint="eastAsia"/>
        </w:rPr>
        <w:t>{{ purpose</w:t>
      </w:r>
      <w:proofErr w:type="gramEnd"/>
      <w:r w:rsidRPr="00E90B43">
        <w:rPr>
          <w:rFonts w:hint="eastAsia"/>
        </w:rPr>
        <w:t xml:space="preserve"> }}</w:t>
      </w:r>
    </w:p>
    <w:p w14:paraId="44369571" w14:textId="77777777" w:rsidR="00B97EDE" w:rsidRDefault="00000000" w:rsidP="001412E6">
      <w:pPr>
        <w:pStyle w:val="2"/>
        <w:rPr>
          <w:rFonts w:hint="eastAsia"/>
        </w:rPr>
      </w:pPr>
      <w:bookmarkStart w:id="2" w:name="_Toc219050770"/>
      <w:r>
        <w:rPr>
          <w:rFonts w:hint="eastAsia"/>
        </w:rPr>
        <w:t>范围</w:t>
      </w:r>
      <w:bookmarkEnd w:id="2"/>
    </w:p>
    <w:p w14:paraId="7D0FD80E" w14:textId="77777777" w:rsidR="001412E6" w:rsidRPr="001412E6" w:rsidRDefault="00E90B43" w:rsidP="001412E6">
      <w:pPr>
        <w:pStyle w:val="Cloudbility-"/>
        <w:ind w:firstLine="440"/>
        <w:rPr>
          <w:rFonts w:hint="eastAsia"/>
        </w:rPr>
      </w:pPr>
      <w:proofErr w:type="gramStart"/>
      <w:r w:rsidRPr="00E90B43">
        <w:rPr>
          <w:rFonts w:hint="eastAsia"/>
        </w:rPr>
        <w:t>{{ scope</w:t>
      </w:r>
      <w:proofErr w:type="gramEnd"/>
      <w:r w:rsidRPr="00E90B43">
        <w:rPr>
          <w:rFonts w:hint="eastAsia"/>
        </w:rPr>
        <w:t xml:space="preserve"> }}</w:t>
      </w:r>
    </w:p>
    <w:p w14:paraId="66E90ADE" w14:textId="0DD25546" w:rsidR="000D13AF" w:rsidRPr="000D13AF" w:rsidRDefault="00000000" w:rsidP="002C6FD8">
      <w:pPr>
        <w:pStyle w:val="2"/>
        <w:rPr>
          <w:rFonts w:hint="eastAsia"/>
        </w:rPr>
      </w:pPr>
      <w:bookmarkStart w:id="3" w:name="_Toc219050771"/>
      <w:r>
        <w:rPr>
          <w:rFonts w:hint="eastAsia"/>
        </w:rPr>
        <w:t>术语与缩写解释</w:t>
      </w:r>
      <w:bookmarkEnd w:id="3"/>
    </w:p>
    <w:tbl>
      <w:tblPr>
        <w:tblStyle w:val="af0"/>
        <w:tblW w:w="5000" w:type="pct"/>
        <w:tblLayout w:type="fixed"/>
        <w:tblLook w:val="04A0" w:firstRow="1" w:lastRow="0" w:firstColumn="1" w:lastColumn="0" w:noHBand="0" w:noVBand="1"/>
      </w:tblPr>
      <w:tblGrid>
        <w:gridCol w:w="2718"/>
        <w:gridCol w:w="6342"/>
      </w:tblGrid>
      <w:tr w:rsidR="00F175FF" w14:paraId="56D37215" w14:textId="77777777" w:rsidTr="00281AEC">
        <w:trPr>
          <w:trHeight w:val="510"/>
        </w:trPr>
        <w:tc>
          <w:tcPr>
            <w:tcW w:w="1500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552E415" w14:textId="77777777" w:rsidR="00F175FF" w:rsidRPr="00281AEC" w:rsidRDefault="00000000" w:rsidP="00281AEC">
            <w:pPr>
              <w:spacing w:line="240" w:lineRule="auto"/>
              <w:jc w:val="center"/>
              <w:rPr>
                <w:rFonts w:hint="eastAsia"/>
                <w:b/>
                <w:bCs/>
              </w:rPr>
            </w:pPr>
            <w:r w:rsidRPr="00281AEC">
              <w:rPr>
                <w:b/>
                <w:bCs/>
              </w:rPr>
              <w:t>术语</w:t>
            </w:r>
          </w:p>
        </w:tc>
        <w:tc>
          <w:tcPr>
            <w:tcW w:w="3500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804AFA7" w14:textId="77777777" w:rsidR="00F175FF" w:rsidRPr="00281AEC" w:rsidRDefault="00000000" w:rsidP="00281AEC">
            <w:pPr>
              <w:spacing w:line="240" w:lineRule="auto"/>
              <w:jc w:val="center"/>
              <w:rPr>
                <w:rFonts w:hint="eastAsia"/>
                <w:b/>
                <w:bCs/>
              </w:rPr>
            </w:pPr>
            <w:r w:rsidRPr="00281AEC">
              <w:rPr>
                <w:b/>
                <w:bCs/>
              </w:rPr>
              <w:t>解释</w:t>
            </w:r>
          </w:p>
        </w:tc>
      </w:tr>
      <w:tr w:rsidR="00F175FF" w14:paraId="48081949" w14:textId="77777777" w:rsidTr="00EE35E3">
        <w:trPr>
          <w:trHeight w:hRule="exact" w:val="23"/>
          <w:hidden/>
        </w:trPr>
        <w:tc>
          <w:tcPr>
            <w:tcW w:w="1500" w:type="pct"/>
            <w:tcBorders>
              <w:top w:val="single" w:sz="4" w:space="0" w:color="auto"/>
              <w:bottom w:val="nil"/>
            </w:tcBorders>
          </w:tcPr>
          <w:p w14:paraId="08CC765C" w14:textId="77777777" w:rsidR="00F175FF" w:rsidRPr="0035302F" w:rsidRDefault="00000000" w:rsidP="00D86FD6">
            <w:pPr>
              <w:spacing w:line="240" w:lineRule="auto"/>
              <w:rPr>
                <w:rFonts w:hint="eastAsia"/>
                <w:vanish/>
              </w:rPr>
            </w:pPr>
            <w:r w:rsidRPr="0035302F">
              <w:rPr>
                <w:vanish/>
              </w:rPr>
              <w:t>{% for t in terms %}</w:t>
            </w:r>
          </w:p>
        </w:tc>
        <w:tc>
          <w:tcPr>
            <w:tcW w:w="3500" w:type="pct"/>
            <w:tcBorders>
              <w:top w:val="single" w:sz="4" w:space="0" w:color="auto"/>
              <w:bottom w:val="nil"/>
            </w:tcBorders>
          </w:tcPr>
          <w:p w14:paraId="26E55C06" w14:textId="77777777" w:rsidR="00F175FF" w:rsidRDefault="00F175FF" w:rsidP="00D86FD6">
            <w:pPr>
              <w:spacing w:line="240" w:lineRule="auto"/>
              <w:rPr>
                <w:rFonts w:hint="eastAsia"/>
              </w:rPr>
            </w:pPr>
          </w:p>
        </w:tc>
      </w:tr>
      <w:tr w:rsidR="00F175FF" w14:paraId="6C52AD14" w14:textId="77777777" w:rsidTr="00EE35E3">
        <w:trPr>
          <w:trHeight w:val="510"/>
        </w:trPr>
        <w:tc>
          <w:tcPr>
            <w:tcW w:w="1500" w:type="pct"/>
            <w:tcBorders>
              <w:top w:val="nil"/>
              <w:bottom w:val="nil"/>
            </w:tcBorders>
            <w:vAlign w:val="center"/>
          </w:tcPr>
          <w:p w14:paraId="79BEEDD1" w14:textId="77777777" w:rsidR="00F175FF" w:rsidRDefault="00000000" w:rsidP="00D86FD6">
            <w:pPr>
              <w:spacing w:line="240" w:lineRule="auto"/>
              <w:rPr>
                <w:rFonts w:hint="eastAsia"/>
              </w:rPr>
            </w:pPr>
            <w:proofErr w:type="gramStart"/>
            <w:r>
              <w:t xml:space="preserve">{{ </w:t>
            </w:r>
            <w:proofErr w:type="spellStart"/>
            <w:r>
              <w:t>t</w:t>
            </w:r>
            <w:proofErr w:type="gramEnd"/>
            <w:r>
              <w:t>.term</w:t>
            </w:r>
            <w:proofErr w:type="spellEnd"/>
            <w:r>
              <w:t xml:space="preserve"> }}</w:t>
            </w:r>
          </w:p>
        </w:tc>
        <w:tc>
          <w:tcPr>
            <w:tcW w:w="3500" w:type="pct"/>
            <w:tcBorders>
              <w:top w:val="nil"/>
              <w:bottom w:val="nil"/>
            </w:tcBorders>
            <w:vAlign w:val="center"/>
          </w:tcPr>
          <w:p w14:paraId="2CB66523" w14:textId="77777777" w:rsidR="00F175FF" w:rsidRDefault="00000000" w:rsidP="00D86FD6">
            <w:pPr>
              <w:spacing w:line="240" w:lineRule="auto"/>
              <w:rPr>
                <w:rFonts w:hint="eastAsia"/>
              </w:rPr>
            </w:pPr>
            <w:proofErr w:type="gramStart"/>
            <w:r>
              <w:t xml:space="preserve">{{ </w:t>
            </w:r>
            <w:proofErr w:type="spellStart"/>
            <w:r>
              <w:t>t</w:t>
            </w:r>
            <w:proofErr w:type="gramEnd"/>
            <w:r>
              <w:t>.definition</w:t>
            </w:r>
            <w:proofErr w:type="spellEnd"/>
            <w:r>
              <w:t xml:space="preserve"> }}</w:t>
            </w:r>
          </w:p>
        </w:tc>
      </w:tr>
      <w:tr w:rsidR="00F175FF" w14:paraId="040ACE11" w14:textId="77777777" w:rsidTr="00EE35E3">
        <w:trPr>
          <w:trHeight w:hRule="exact" w:val="23"/>
          <w:hidden/>
        </w:trPr>
        <w:tc>
          <w:tcPr>
            <w:tcW w:w="1500" w:type="pct"/>
            <w:tcBorders>
              <w:top w:val="nil"/>
            </w:tcBorders>
          </w:tcPr>
          <w:p w14:paraId="3AC6CF67" w14:textId="77777777" w:rsidR="00F175FF" w:rsidRPr="0035302F" w:rsidRDefault="00000000" w:rsidP="00D86FD6">
            <w:pPr>
              <w:spacing w:line="240" w:lineRule="auto"/>
              <w:rPr>
                <w:rFonts w:hint="eastAsia"/>
                <w:vanish/>
              </w:rPr>
            </w:pPr>
            <w:r w:rsidRPr="0035302F">
              <w:rPr>
                <w:vanish/>
              </w:rPr>
              <w:t xml:space="preserve">{% </w:t>
            </w:r>
            <w:proofErr w:type="spellStart"/>
            <w:r w:rsidRPr="0035302F">
              <w:rPr>
                <w:vanish/>
              </w:rPr>
              <w:t>endfor</w:t>
            </w:r>
            <w:proofErr w:type="spellEnd"/>
            <w:r w:rsidRPr="0035302F">
              <w:rPr>
                <w:vanish/>
              </w:rPr>
              <w:t xml:space="preserve"> %}</w:t>
            </w:r>
          </w:p>
        </w:tc>
        <w:tc>
          <w:tcPr>
            <w:tcW w:w="3500" w:type="pct"/>
            <w:tcBorders>
              <w:top w:val="nil"/>
            </w:tcBorders>
          </w:tcPr>
          <w:p w14:paraId="780F7510" w14:textId="77777777" w:rsidR="00F175FF" w:rsidRDefault="00F175FF" w:rsidP="00D86FD6">
            <w:pPr>
              <w:spacing w:line="240" w:lineRule="auto"/>
              <w:rPr>
                <w:rFonts w:hint="eastAsia"/>
              </w:rPr>
            </w:pPr>
          </w:p>
        </w:tc>
      </w:tr>
    </w:tbl>
    <w:p w14:paraId="2D902157" w14:textId="77777777" w:rsidR="00B97EDE" w:rsidRDefault="00000000" w:rsidP="001412E6">
      <w:pPr>
        <w:pStyle w:val="2"/>
        <w:rPr>
          <w:rFonts w:hint="eastAsia"/>
        </w:rPr>
      </w:pPr>
      <w:bookmarkStart w:id="4" w:name="_Toc219050772"/>
      <w:r>
        <w:rPr>
          <w:rFonts w:hint="eastAsia"/>
        </w:rPr>
        <w:t>参考资料</w:t>
      </w:r>
      <w:bookmarkEnd w:id="4"/>
    </w:p>
    <w:p w14:paraId="0D5BE52B" w14:textId="77777777" w:rsidR="001412E6" w:rsidRPr="001412E6" w:rsidRDefault="00D665BA" w:rsidP="001412E6">
      <w:pPr>
        <w:pStyle w:val="Cloudbility-"/>
        <w:ind w:firstLine="440"/>
        <w:rPr>
          <w:rFonts w:hint="eastAsia"/>
        </w:rPr>
      </w:pPr>
      <w:proofErr w:type="gramStart"/>
      <w:r w:rsidRPr="00D665BA">
        <w:rPr>
          <w:rFonts w:hint="eastAsia"/>
        </w:rPr>
        <w:t>{{ references</w:t>
      </w:r>
      <w:proofErr w:type="gramEnd"/>
      <w:r w:rsidRPr="00D665BA">
        <w:rPr>
          <w:rFonts w:hint="eastAsia"/>
        </w:rPr>
        <w:t xml:space="preserve"> }}</w:t>
      </w:r>
    </w:p>
    <w:p w14:paraId="19735EF1" w14:textId="77777777" w:rsidR="00B97EDE" w:rsidRDefault="00000000">
      <w:pPr>
        <w:pStyle w:val="1"/>
        <w:rPr>
          <w:rFonts w:hint="eastAsia"/>
        </w:rPr>
      </w:pPr>
      <w:bookmarkStart w:id="5" w:name="_Toc219050773"/>
      <w:r>
        <w:rPr>
          <w:rFonts w:hint="eastAsia"/>
        </w:rPr>
        <w:t>项目背景</w:t>
      </w:r>
      <w:bookmarkEnd w:id="5"/>
    </w:p>
    <w:p w14:paraId="7A0DFF7D" w14:textId="77777777" w:rsidR="00B97EDE" w:rsidRDefault="00000000">
      <w:pPr>
        <w:pStyle w:val="2"/>
        <w:rPr>
          <w:rFonts w:hint="eastAsia"/>
        </w:rPr>
      </w:pPr>
      <w:bookmarkStart w:id="6" w:name="_Toc219050774"/>
      <w:r>
        <w:rPr>
          <w:rFonts w:hint="eastAsia"/>
        </w:rPr>
        <w:t>项目来源</w:t>
      </w:r>
      <w:bookmarkEnd w:id="6"/>
    </w:p>
    <w:p w14:paraId="060F6A9B" w14:textId="77777777" w:rsidR="00B97EDE" w:rsidRDefault="000120AF" w:rsidP="001412E6">
      <w:pPr>
        <w:pStyle w:val="Cloudbility-"/>
        <w:spacing w:after="190"/>
        <w:ind w:firstLine="440"/>
        <w:rPr>
          <w:rFonts w:hint="eastAsia"/>
        </w:rPr>
      </w:pPr>
      <w:proofErr w:type="gramStart"/>
      <w:r w:rsidRPr="000120AF">
        <w:rPr>
          <w:rFonts w:hint="eastAsia"/>
        </w:rPr>
        <w:t xml:space="preserve">{{ </w:t>
      </w:r>
      <w:proofErr w:type="spellStart"/>
      <w:r w:rsidRPr="000120AF">
        <w:rPr>
          <w:rFonts w:hint="eastAsia"/>
        </w:rPr>
        <w:t>project</w:t>
      </w:r>
      <w:proofErr w:type="gramEnd"/>
      <w:r w:rsidRPr="000120AF">
        <w:rPr>
          <w:rFonts w:hint="eastAsia"/>
        </w:rPr>
        <w:t>_</w:t>
      </w:r>
      <w:proofErr w:type="gramStart"/>
      <w:r w:rsidRPr="000120AF">
        <w:rPr>
          <w:rFonts w:hint="eastAsia"/>
        </w:rPr>
        <w:t>source</w:t>
      </w:r>
      <w:proofErr w:type="spellEnd"/>
      <w:r w:rsidRPr="000120AF">
        <w:rPr>
          <w:rFonts w:hint="eastAsia"/>
        </w:rPr>
        <w:t xml:space="preserve"> }</w:t>
      </w:r>
      <w:proofErr w:type="gramEnd"/>
      <w:r w:rsidRPr="000120AF">
        <w:rPr>
          <w:rFonts w:hint="eastAsia"/>
        </w:rPr>
        <w:t>}</w:t>
      </w:r>
    </w:p>
    <w:p w14:paraId="18796A18" w14:textId="77777777" w:rsidR="00B97EDE" w:rsidRDefault="00000000" w:rsidP="001412E6">
      <w:pPr>
        <w:pStyle w:val="2"/>
        <w:rPr>
          <w:rFonts w:hint="eastAsia"/>
        </w:rPr>
      </w:pPr>
      <w:bookmarkStart w:id="7" w:name="_Toc219050775"/>
      <w:r>
        <w:rPr>
          <w:rFonts w:hint="eastAsia"/>
        </w:rPr>
        <w:t>项目范围及目标</w:t>
      </w:r>
      <w:bookmarkEnd w:id="7"/>
    </w:p>
    <w:p w14:paraId="4BC44700" w14:textId="32BA91B1" w:rsidR="001412E6" w:rsidRPr="001412E6" w:rsidRDefault="00E53363" w:rsidP="00D53366">
      <w:pPr>
        <w:pStyle w:val="Cloudbility-"/>
        <w:ind w:firstLine="440"/>
        <w:rPr>
          <w:rFonts w:hint="eastAsia"/>
        </w:rPr>
      </w:pPr>
      <w:proofErr w:type="gramStart"/>
      <w:r w:rsidRPr="00E53363">
        <w:rPr>
          <w:rFonts w:hint="eastAsia"/>
        </w:rPr>
        <w:t xml:space="preserve">{{ </w:t>
      </w:r>
      <w:proofErr w:type="spellStart"/>
      <w:r w:rsidRPr="00E53363">
        <w:rPr>
          <w:rFonts w:hint="eastAsia"/>
        </w:rPr>
        <w:t>project</w:t>
      </w:r>
      <w:proofErr w:type="gramEnd"/>
      <w:r w:rsidRPr="00E53363">
        <w:rPr>
          <w:rFonts w:hint="eastAsia"/>
        </w:rPr>
        <w:t>_scope_</w:t>
      </w:r>
      <w:proofErr w:type="gramStart"/>
      <w:r w:rsidRPr="00E53363">
        <w:rPr>
          <w:rFonts w:hint="eastAsia"/>
        </w:rPr>
        <w:t>objectives</w:t>
      </w:r>
      <w:proofErr w:type="spellEnd"/>
      <w:r w:rsidRPr="00E53363">
        <w:rPr>
          <w:rFonts w:hint="eastAsia"/>
        </w:rPr>
        <w:t xml:space="preserve"> }</w:t>
      </w:r>
      <w:proofErr w:type="gramEnd"/>
      <w:r w:rsidRPr="00E53363">
        <w:rPr>
          <w:rFonts w:hint="eastAsia"/>
        </w:rPr>
        <w:t>}</w:t>
      </w:r>
    </w:p>
    <w:p w14:paraId="43E4A31E" w14:textId="77777777" w:rsidR="00B97EDE" w:rsidRDefault="00000000" w:rsidP="001412E6">
      <w:pPr>
        <w:pStyle w:val="2"/>
        <w:rPr>
          <w:rFonts w:hint="eastAsia"/>
        </w:rPr>
      </w:pPr>
      <w:bookmarkStart w:id="8" w:name="_Toc219050776"/>
      <w:r>
        <w:rPr>
          <w:rFonts w:hint="eastAsia"/>
        </w:rPr>
        <w:t>项目潜在客户</w:t>
      </w:r>
      <w:bookmarkEnd w:id="8"/>
    </w:p>
    <w:p w14:paraId="355280C1" w14:textId="77777777" w:rsidR="001412E6" w:rsidRPr="001412E6" w:rsidRDefault="00543393" w:rsidP="001412E6">
      <w:pPr>
        <w:pStyle w:val="Cloudbility-"/>
        <w:ind w:firstLine="440"/>
        <w:rPr>
          <w:rFonts w:hint="eastAsia"/>
        </w:rPr>
      </w:pPr>
      <w:proofErr w:type="gramStart"/>
      <w:r w:rsidRPr="00543393">
        <w:rPr>
          <w:rFonts w:hint="eastAsia"/>
        </w:rPr>
        <w:t xml:space="preserve">{{ </w:t>
      </w:r>
      <w:proofErr w:type="spellStart"/>
      <w:r w:rsidRPr="00543393">
        <w:rPr>
          <w:rFonts w:hint="eastAsia"/>
        </w:rPr>
        <w:t>potential</w:t>
      </w:r>
      <w:proofErr w:type="gramEnd"/>
      <w:r w:rsidRPr="00543393">
        <w:rPr>
          <w:rFonts w:hint="eastAsia"/>
        </w:rPr>
        <w:t>_</w:t>
      </w:r>
      <w:proofErr w:type="gramStart"/>
      <w:r w:rsidRPr="00543393">
        <w:rPr>
          <w:rFonts w:hint="eastAsia"/>
        </w:rPr>
        <w:t>customers</w:t>
      </w:r>
      <w:proofErr w:type="spellEnd"/>
      <w:r w:rsidRPr="00543393">
        <w:rPr>
          <w:rFonts w:hint="eastAsia"/>
        </w:rPr>
        <w:t xml:space="preserve"> }</w:t>
      </w:r>
      <w:proofErr w:type="gramEnd"/>
      <w:r w:rsidRPr="00543393">
        <w:rPr>
          <w:rFonts w:hint="eastAsia"/>
        </w:rPr>
        <w:t>}</w:t>
      </w:r>
    </w:p>
    <w:p w14:paraId="39223133" w14:textId="77777777" w:rsidR="00B97EDE" w:rsidRDefault="00000000">
      <w:pPr>
        <w:pStyle w:val="1"/>
        <w:rPr>
          <w:rFonts w:hint="eastAsia"/>
        </w:rPr>
      </w:pPr>
      <w:bookmarkStart w:id="9" w:name="_Toc219050777"/>
      <w:r>
        <w:rPr>
          <w:rFonts w:hint="eastAsia"/>
        </w:rPr>
        <w:lastRenderedPageBreak/>
        <w:t>项目产品功能介绍</w:t>
      </w:r>
      <w:bookmarkEnd w:id="9"/>
    </w:p>
    <w:p w14:paraId="6FC63722" w14:textId="13FCE005" w:rsidR="00B97EDE" w:rsidRDefault="00000000" w:rsidP="001412E6">
      <w:pPr>
        <w:pStyle w:val="2"/>
        <w:rPr>
          <w:rFonts w:hint="eastAsia"/>
        </w:rPr>
      </w:pPr>
      <w:bookmarkStart w:id="10" w:name="_Toc219050778"/>
      <w:r>
        <w:rPr>
          <w:rFonts w:hint="eastAsia"/>
        </w:rPr>
        <w:t>产品</w:t>
      </w:r>
      <w:bookmarkEnd w:id="10"/>
      <w:r w:rsidR="0022150D">
        <w:rPr>
          <w:rFonts w:hint="eastAsia"/>
        </w:rPr>
        <w:t>核心功能描述</w:t>
      </w:r>
    </w:p>
    <w:p w14:paraId="223E09BE" w14:textId="77777777" w:rsidR="001412E6" w:rsidRPr="001412E6" w:rsidRDefault="003B0559" w:rsidP="003F63D8">
      <w:pPr>
        <w:pStyle w:val="Cloudbility-"/>
        <w:ind w:firstLineChars="0" w:firstLine="0"/>
        <w:rPr>
          <w:rFonts w:hint="eastAsia"/>
        </w:rPr>
      </w:pPr>
      <w:proofErr w:type="gramStart"/>
      <w:r w:rsidRPr="003B0559">
        <w:rPr>
          <w:rFonts w:hint="eastAsia"/>
        </w:rPr>
        <w:t xml:space="preserve">{{ </w:t>
      </w:r>
      <w:proofErr w:type="spellStart"/>
      <w:r w:rsidRPr="003B0559">
        <w:rPr>
          <w:rFonts w:hint="eastAsia"/>
        </w:rPr>
        <w:t>product</w:t>
      </w:r>
      <w:proofErr w:type="gramEnd"/>
      <w:r w:rsidRPr="003B0559">
        <w:rPr>
          <w:rFonts w:hint="eastAsia"/>
        </w:rPr>
        <w:t>_</w:t>
      </w:r>
      <w:proofErr w:type="gramStart"/>
      <w:r w:rsidRPr="003B0559">
        <w:rPr>
          <w:rFonts w:hint="eastAsia"/>
        </w:rPr>
        <w:t>features</w:t>
      </w:r>
      <w:proofErr w:type="spellEnd"/>
      <w:r w:rsidRPr="003B0559">
        <w:rPr>
          <w:rFonts w:hint="eastAsia"/>
        </w:rPr>
        <w:t xml:space="preserve"> }</w:t>
      </w:r>
      <w:proofErr w:type="gramEnd"/>
      <w:r w:rsidRPr="003B0559">
        <w:rPr>
          <w:rFonts w:hint="eastAsia"/>
        </w:rPr>
        <w:t>}</w:t>
      </w:r>
    </w:p>
    <w:p w14:paraId="41087133" w14:textId="77777777" w:rsidR="00B97EDE" w:rsidRDefault="00000000" w:rsidP="001412E6">
      <w:pPr>
        <w:pStyle w:val="2"/>
        <w:rPr>
          <w:rFonts w:hint="eastAsia"/>
        </w:rPr>
      </w:pPr>
      <w:bookmarkStart w:id="11" w:name="_Toc219050779"/>
      <w:r>
        <w:rPr>
          <w:rFonts w:hint="eastAsia"/>
        </w:rPr>
        <w:t>产品发展目标</w:t>
      </w:r>
      <w:bookmarkEnd w:id="11"/>
    </w:p>
    <w:p w14:paraId="7BEB8DB0" w14:textId="77777777" w:rsidR="001412E6" w:rsidRPr="001412E6" w:rsidRDefault="00380337" w:rsidP="001412E6">
      <w:pPr>
        <w:pStyle w:val="Cloudbility-"/>
        <w:ind w:firstLine="440"/>
        <w:rPr>
          <w:rFonts w:hint="eastAsia"/>
        </w:rPr>
      </w:pPr>
      <w:proofErr w:type="gramStart"/>
      <w:r w:rsidRPr="00380337">
        <w:rPr>
          <w:rFonts w:hint="eastAsia"/>
        </w:rPr>
        <w:t xml:space="preserve">{{ </w:t>
      </w:r>
      <w:proofErr w:type="spellStart"/>
      <w:r w:rsidRPr="00380337">
        <w:rPr>
          <w:rFonts w:hint="eastAsia"/>
        </w:rPr>
        <w:t>product</w:t>
      </w:r>
      <w:proofErr w:type="gramEnd"/>
      <w:r w:rsidRPr="00380337">
        <w:rPr>
          <w:rFonts w:hint="eastAsia"/>
        </w:rPr>
        <w:t>_</w:t>
      </w:r>
      <w:proofErr w:type="gramStart"/>
      <w:r w:rsidRPr="00380337">
        <w:rPr>
          <w:rFonts w:hint="eastAsia"/>
        </w:rPr>
        <w:t>goals</w:t>
      </w:r>
      <w:proofErr w:type="spellEnd"/>
      <w:r w:rsidRPr="00380337">
        <w:rPr>
          <w:rFonts w:hint="eastAsia"/>
        </w:rPr>
        <w:t xml:space="preserve"> }</w:t>
      </w:r>
      <w:proofErr w:type="gramEnd"/>
      <w:r w:rsidRPr="00380337">
        <w:rPr>
          <w:rFonts w:hint="eastAsia"/>
        </w:rPr>
        <w:t>}</w:t>
      </w:r>
    </w:p>
    <w:p w14:paraId="16A782D0" w14:textId="77777777" w:rsidR="00B97EDE" w:rsidRDefault="00000000">
      <w:pPr>
        <w:pStyle w:val="1"/>
        <w:rPr>
          <w:rFonts w:hint="eastAsia"/>
        </w:rPr>
      </w:pPr>
      <w:bookmarkStart w:id="12" w:name="_Toc219050780"/>
      <w:r>
        <w:rPr>
          <w:rFonts w:hint="eastAsia"/>
        </w:rPr>
        <w:t>产品技术方案</w:t>
      </w:r>
      <w:bookmarkEnd w:id="12"/>
    </w:p>
    <w:p w14:paraId="3352325D" w14:textId="77777777" w:rsidR="00B97EDE" w:rsidRDefault="00000000">
      <w:pPr>
        <w:pStyle w:val="2"/>
        <w:rPr>
          <w:rFonts w:hint="eastAsia"/>
        </w:rPr>
      </w:pPr>
      <w:bookmarkStart w:id="13" w:name="_Toc219050781"/>
      <w:r>
        <w:rPr>
          <w:rFonts w:hint="eastAsia"/>
        </w:rPr>
        <w:t>产品体系架构</w:t>
      </w:r>
      <w:bookmarkEnd w:id="13"/>
    </w:p>
    <w:p w14:paraId="7362FA97" w14:textId="77777777" w:rsidR="00B97EDE" w:rsidRDefault="0097749C" w:rsidP="00A15529">
      <w:pPr>
        <w:pStyle w:val="Cloudbility-"/>
        <w:spacing w:after="190"/>
        <w:ind w:firstLine="440"/>
        <w:rPr>
          <w:rFonts w:hint="eastAsia"/>
        </w:rPr>
      </w:pPr>
      <w:proofErr w:type="gramStart"/>
      <w:r w:rsidRPr="0097749C">
        <w:rPr>
          <w:rFonts w:hint="eastAsia"/>
        </w:rPr>
        <w:t>{{ architecture</w:t>
      </w:r>
      <w:proofErr w:type="gramEnd"/>
      <w:r w:rsidRPr="0097749C">
        <w:rPr>
          <w:rFonts w:hint="eastAsia"/>
        </w:rPr>
        <w:t xml:space="preserve"> }}</w:t>
      </w:r>
    </w:p>
    <w:p w14:paraId="373466C5" w14:textId="77777777" w:rsidR="00B97EDE" w:rsidRDefault="00000000">
      <w:pPr>
        <w:pStyle w:val="2"/>
        <w:rPr>
          <w:rFonts w:hint="eastAsia"/>
        </w:rPr>
      </w:pPr>
      <w:bookmarkStart w:id="14" w:name="_Toc219050782"/>
      <w:r>
        <w:rPr>
          <w:rFonts w:hint="eastAsia"/>
        </w:rPr>
        <w:t>技术可行性分析</w:t>
      </w:r>
      <w:bookmarkEnd w:id="14"/>
    </w:p>
    <w:p w14:paraId="70576D67" w14:textId="77777777" w:rsidR="00B97EDE" w:rsidRDefault="0038439E">
      <w:pPr>
        <w:pStyle w:val="Cloudbility-"/>
        <w:spacing w:after="190"/>
        <w:ind w:firstLine="440"/>
        <w:rPr>
          <w:rFonts w:hint="eastAsia"/>
        </w:rPr>
      </w:pPr>
      <w:proofErr w:type="gramStart"/>
      <w:r w:rsidRPr="0038439E">
        <w:rPr>
          <w:rFonts w:hint="eastAsia"/>
        </w:rPr>
        <w:t xml:space="preserve">{{ </w:t>
      </w:r>
      <w:proofErr w:type="spellStart"/>
      <w:r w:rsidRPr="0038439E">
        <w:rPr>
          <w:rFonts w:hint="eastAsia"/>
        </w:rPr>
        <w:t>technical</w:t>
      </w:r>
      <w:proofErr w:type="gramEnd"/>
      <w:r w:rsidRPr="0038439E">
        <w:rPr>
          <w:rFonts w:hint="eastAsia"/>
        </w:rPr>
        <w:t>_</w:t>
      </w:r>
      <w:proofErr w:type="gramStart"/>
      <w:r w:rsidRPr="0038439E">
        <w:rPr>
          <w:rFonts w:hint="eastAsia"/>
        </w:rPr>
        <w:t>feasibility</w:t>
      </w:r>
      <w:proofErr w:type="spellEnd"/>
      <w:r w:rsidRPr="0038439E">
        <w:rPr>
          <w:rFonts w:hint="eastAsia"/>
        </w:rPr>
        <w:t xml:space="preserve"> }</w:t>
      </w:r>
      <w:proofErr w:type="gramEnd"/>
      <w:r w:rsidRPr="0038439E">
        <w:rPr>
          <w:rFonts w:hint="eastAsia"/>
        </w:rPr>
        <w:t>}</w:t>
      </w:r>
    </w:p>
    <w:p w14:paraId="650D0073" w14:textId="77777777" w:rsidR="00B97EDE" w:rsidRDefault="00000000">
      <w:pPr>
        <w:pStyle w:val="2"/>
        <w:rPr>
          <w:rFonts w:hint="eastAsia"/>
        </w:rPr>
      </w:pPr>
      <w:bookmarkStart w:id="15" w:name="_Toc219050783"/>
      <w:r>
        <w:rPr>
          <w:rFonts w:hint="eastAsia"/>
        </w:rPr>
        <w:t>市场可行性分析</w:t>
      </w:r>
      <w:bookmarkEnd w:id="15"/>
    </w:p>
    <w:p w14:paraId="3ED73BAE" w14:textId="77777777" w:rsidR="00B97EDE" w:rsidRDefault="00830508">
      <w:pPr>
        <w:pStyle w:val="Cloudbility-"/>
        <w:spacing w:after="190"/>
        <w:ind w:firstLine="440"/>
        <w:rPr>
          <w:rFonts w:hint="eastAsia"/>
        </w:rPr>
      </w:pPr>
      <w:proofErr w:type="gramStart"/>
      <w:r w:rsidRPr="00830508">
        <w:rPr>
          <w:rFonts w:hint="eastAsia"/>
        </w:rPr>
        <w:t xml:space="preserve">{{ </w:t>
      </w:r>
      <w:proofErr w:type="spellStart"/>
      <w:r w:rsidRPr="00830508">
        <w:rPr>
          <w:rFonts w:hint="eastAsia"/>
        </w:rPr>
        <w:t>market</w:t>
      </w:r>
      <w:proofErr w:type="gramEnd"/>
      <w:r w:rsidRPr="00830508">
        <w:rPr>
          <w:rFonts w:hint="eastAsia"/>
        </w:rPr>
        <w:t>_</w:t>
      </w:r>
      <w:proofErr w:type="gramStart"/>
      <w:r w:rsidRPr="00830508">
        <w:rPr>
          <w:rFonts w:hint="eastAsia"/>
        </w:rPr>
        <w:t>feasibility</w:t>
      </w:r>
      <w:proofErr w:type="spellEnd"/>
      <w:r w:rsidRPr="00830508">
        <w:rPr>
          <w:rFonts w:hint="eastAsia"/>
        </w:rPr>
        <w:t xml:space="preserve"> }</w:t>
      </w:r>
      <w:proofErr w:type="gramEnd"/>
      <w:r w:rsidRPr="00830508">
        <w:rPr>
          <w:rFonts w:hint="eastAsia"/>
        </w:rPr>
        <w:t>}</w:t>
      </w:r>
    </w:p>
    <w:p w14:paraId="62195E5F" w14:textId="77777777" w:rsidR="00B97EDE" w:rsidRDefault="00000000">
      <w:pPr>
        <w:pStyle w:val="2"/>
        <w:rPr>
          <w:rFonts w:hint="eastAsia"/>
        </w:rPr>
      </w:pPr>
      <w:bookmarkStart w:id="16" w:name="_Toc219050784"/>
      <w:r>
        <w:rPr>
          <w:rFonts w:hint="eastAsia"/>
        </w:rPr>
        <w:t>知识产权分析</w:t>
      </w:r>
      <w:bookmarkEnd w:id="16"/>
    </w:p>
    <w:p w14:paraId="02464C64" w14:textId="77777777" w:rsidR="00B97EDE" w:rsidRDefault="001B0744">
      <w:pPr>
        <w:pStyle w:val="Cloudbility-"/>
        <w:spacing w:after="190"/>
        <w:ind w:firstLine="440"/>
        <w:rPr>
          <w:rFonts w:hint="eastAsia"/>
        </w:rPr>
      </w:pPr>
      <w:proofErr w:type="gramStart"/>
      <w:r w:rsidRPr="001B0744">
        <w:rPr>
          <w:rFonts w:hint="eastAsia"/>
        </w:rPr>
        <w:t xml:space="preserve">{{ </w:t>
      </w:r>
      <w:proofErr w:type="spellStart"/>
      <w:r w:rsidRPr="001B0744">
        <w:rPr>
          <w:rFonts w:hint="eastAsia"/>
        </w:rPr>
        <w:t>ip</w:t>
      </w:r>
      <w:proofErr w:type="gramEnd"/>
      <w:r w:rsidRPr="001B0744">
        <w:rPr>
          <w:rFonts w:hint="eastAsia"/>
        </w:rPr>
        <w:t>_</w:t>
      </w:r>
      <w:proofErr w:type="gramStart"/>
      <w:r w:rsidRPr="001B0744">
        <w:rPr>
          <w:rFonts w:hint="eastAsia"/>
        </w:rPr>
        <w:t>analysis</w:t>
      </w:r>
      <w:proofErr w:type="spellEnd"/>
      <w:r w:rsidRPr="001B0744">
        <w:rPr>
          <w:rFonts w:hint="eastAsia"/>
        </w:rPr>
        <w:t xml:space="preserve"> }</w:t>
      </w:r>
      <w:proofErr w:type="gramEnd"/>
      <w:r w:rsidRPr="001B0744">
        <w:rPr>
          <w:rFonts w:hint="eastAsia"/>
        </w:rPr>
        <w:t>}</w:t>
      </w:r>
    </w:p>
    <w:p w14:paraId="5DED3EB1" w14:textId="77777777" w:rsidR="00B97EDE" w:rsidRDefault="00000000">
      <w:pPr>
        <w:pStyle w:val="1"/>
        <w:rPr>
          <w:rFonts w:hint="eastAsia"/>
        </w:rPr>
      </w:pPr>
      <w:bookmarkStart w:id="17" w:name="_Toc219050785"/>
      <w:r>
        <w:rPr>
          <w:rFonts w:hint="eastAsia"/>
        </w:rPr>
        <w:t>项目计划</w:t>
      </w:r>
      <w:bookmarkEnd w:id="17"/>
    </w:p>
    <w:p w14:paraId="1838ABCE" w14:textId="261F5DFB" w:rsidR="00DB0B95" w:rsidRDefault="00000000" w:rsidP="00677F55">
      <w:pPr>
        <w:pStyle w:val="2"/>
        <w:rPr>
          <w:rFonts w:hint="eastAsia"/>
        </w:rPr>
      </w:pPr>
      <w:bookmarkStart w:id="18" w:name="_Toc219050786"/>
      <w:r>
        <w:rPr>
          <w:rFonts w:hint="eastAsia"/>
        </w:rPr>
        <w:t>软件硬件资源估计</w:t>
      </w:r>
      <w:bookmarkEnd w:id="18"/>
    </w:p>
    <w:p w14:paraId="167BC0C5" w14:textId="77777777" w:rsidR="002C5D97" w:rsidRPr="002C5D97" w:rsidRDefault="002C5D97" w:rsidP="002C5D97">
      <w:pPr>
        <w:pStyle w:val="Cloudbility-"/>
        <w:ind w:firstLineChars="0" w:firstLine="0"/>
        <w:rPr>
          <w:rFonts w:hint="eastAsia"/>
        </w:rPr>
      </w:pPr>
    </w:p>
    <w:tbl>
      <w:tblPr>
        <w:tblStyle w:val="af0"/>
        <w:tblW w:w="5000" w:type="pct"/>
        <w:tblLayout w:type="fixed"/>
        <w:tblLook w:val="04A0" w:firstRow="1" w:lastRow="0" w:firstColumn="1" w:lastColumn="0" w:noHBand="0" w:noVBand="1"/>
      </w:tblPr>
      <w:tblGrid>
        <w:gridCol w:w="1631"/>
        <w:gridCol w:w="906"/>
        <w:gridCol w:w="2537"/>
        <w:gridCol w:w="1087"/>
        <w:gridCol w:w="2899"/>
      </w:tblGrid>
      <w:tr w:rsidR="00EB110B" w14:paraId="28EA8F81" w14:textId="77777777" w:rsidTr="00700E78">
        <w:trPr>
          <w:trHeight w:val="510"/>
        </w:trPr>
        <w:tc>
          <w:tcPr>
            <w:tcW w:w="900" w:type="pct"/>
            <w:tcBorders>
              <w:bottom w:val="nil"/>
            </w:tcBorders>
            <w:shd w:val="clear" w:color="auto" w:fill="D9D9D9" w:themeFill="background1" w:themeFillShade="D9"/>
            <w:vAlign w:val="center"/>
          </w:tcPr>
          <w:p w14:paraId="78ABDBC0" w14:textId="77777777" w:rsidR="00EB110B" w:rsidRPr="00281AEC" w:rsidRDefault="00000000" w:rsidP="00281AEC">
            <w:pPr>
              <w:spacing w:line="240" w:lineRule="auto"/>
              <w:jc w:val="center"/>
              <w:rPr>
                <w:rFonts w:hint="eastAsia"/>
                <w:b/>
                <w:bCs/>
              </w:rPr>
            </w:pPr>
            <w:r w:rsidRPr="00281AEC">
              <w:rPr>
                <w:b/>
                <w:bCs/>
              </w:rPr>
              <w:t>资源名称</w:t>
            </w:r>
          </w:p>
        </w:tc>
        <w:tc>
          <w:tcPr>
            <w:tcW w:w="500" w:type="pct"/>
            <w:tcBorders>
              <w:bottom w:val="nil"/>
            </w:tcBorders>
            <w:shd w:val="clear" w:color="auto" w:fill="D9D9D9" w:themeFill="background1" w:themeFillShade="D9"/>
            <w:vAlign w:val="center"/>
          </w:tcPr>
          <w:p w14:paraId="741A4B82" w14:textId="77777777" w:rsidR="00EB110B" w:rsidRPr="00281AEC" w:rsidRDefault="00000000" w:rsidP="00281AEC">
            <w:pPr>
              <w:spacing w:line="240" w:lineRule="auto"/>
              <w:jc w:val="center"/>
              <w:rPr>
                <w:rFonts w:hint="eastAsia"/>
                <w:b/>
                <w:bCs/>
              </w:rPr>
            </w:pPr>
            <w:r w:rsidRPr="00281AEC">
              <w:rPr>
                <w:b/>
                <w:bCs/>
              </w:rPr>
              <w:t>级别</w:t>
            </w:r>
          </w:p>
        </w:tc>
        <w:tc>
          <w:tcPr>
            <w:tcW w:w="1400" w:type="pct"/>
            <w:tcBorders>
              <w:bottom w:val="nil"/>
            </w:tcBorders>
            <w:shd w:val="clear" w:color="auto" w:fill="D9D9D9" w:themeFill="background1" w:themeFillShade="D9"/>
            <w:vAlign w:val="center"/>
          </w:tcPr>
          <w:p w14:paraId="2FCFB6AF" w14:textId="77777777" w:rsidR="00EB110B" w:rsidRPr="00281AEC" w:rsidRDefault="00000000" w:rsidP="00281AEC">
            <w:pPr>
              <w:spacing w:line="240" w:lineRule="auto"/>
              <w:jc w:val="center"/>
              <w:rPr>
                <w:rFonts w:hint="eastAsia"/>
                <w:b/>
                <w:bCs/>
              </w:rPr>
            </w:pPr>
            <w:r w:rsidRPr="00281AEC">
              <w:rPr>
                <w:b/>
                <w:bCs/>
              </w:rPr>
              <w:t>配置</w:t>
            </w:r>
          </w:p>
        </w:tc>
        <w:tc>
          <w:tcPr>
            <w:tcW w:w="600" w:type="pct"/>
            <w:tcBorders>
              <w:bottom w:val="nil"/>
            </w:tcBorders>
            <w:shd w:val="clear" w:color="auto" w:fill="D9D9D9" w:themeFill="background1" w:themeFillShade="D9"/>
            <w:vAlign w:val="center"/>
          </w:tcPr>
          <w:p w14:paraId="4EA0262C" w14:textId="77777777" w:rsidR="00EB110B" w:rsidRPr="00281AEC" w:rsidRDefault="00000000" w:rsidP="00281AEC">
            <w:pPr>
              <w:spacing w:line="240" w:lineRule="auto"/>
              <w:jc w:val="center"/>
              <w:rPr>
                <w:rFonts w:hint="eastAsia"/>
                <w:b/>
                <w:bCs/>
              </w:rPr>
            </w:pPr>
            <w:r w:rsidRPr="00281AEC">
              <w:rPr>
                <w:b/>
                <w:bCs/>
              </w:rPr>
              <w:t>来源</w:t>
            </w:r>
          </w:p>
        </w:tc>
        <w:tc>
          <w:tcPr>
            <w:tcW w:w="1600" w:type="pct"/>
            <w:tcBorders>
              <w:bottom w:val="nil"/>
            </w:tcBorders>
            <w:shd w:val="clear" w:color="auto" w:fill="D9D9D9" w:themeFill="background1" w:themeFillShade="D9"/>
            <w:vAlign w:val="center"/>
          </w:tcPr>
          <w:p w14:paraId="70E55493" w14:textId="77777777" w:rsidR="00EB110B" w:rsidRPr="00281AEC" w:rsidRDefault="00000000" w:rsidP="00281AEC">
            <w:pPr>
              <w:spacing w:line="240" w:lineRule="auto"/>
              <w:jc w:val="center"/>
              <w:rPr>
                <w:rFonts w:hint="eastAsia"/>
                <w:b/>
                <w:bCs/>
              </w:rPr>
            </w:pPr>
            <w:r w:rsidRPr="00281AEC">
              <w:rPr>
                <w:b/>
                <w:bCs/>
              </w:rPr>
              <w:t>费用</w:t>
            </w:r>
          </w:p>
        </w:tc>
      </w:tr>
      <w:tr w:rsidR="00EB110B" w14:paraId="104CE553" w14:textId="77777777" w:rsidTr="00700E78">
        <w:trPr>
          <w:trHeight w:hRule="exact" w:val="23"/>
        </w:trPr>
        <w:tc>
          <w:tcPr>
            <w:tcW w:w="900" w:type="pct"/>
            <w:tcBorders>
              <w:top w:val="nil"/>
              <w:bottom w:val="single" w:sz="4" w:space="0" w:color="auto"/>
            </w:tcBorders>
          </w:tcPr>
          <w:p w14:paraId="49900455" w14:textId="77777777" w:rsidR="00EB110B" w:rsidRPr="00897908" w:rsidRDefault="00000000" w:rsidP="00897908">
            <w:pPr>
              <w:spacing w:line="240" w:lineRule="auto"/>
              <w:rPr>
                <w:rFonts w:hint="eastAsia"/>
              </w:rPr>
            </w:pPr>
            <w:r w:rsidRPr="00897908">
              <w:t>{% for r in resources %}</w:t>
            </w:r>
          </w:p>
        </w:tc>
        <w:tc>
          <w:tcPr>
            <w:tcW w:w="500" w:type="pct"/>
            <w:tcBorders>
              <w:top w:val="nil"/>
              <w:bottom w:val="single" w:sz="4" w:space="0" w:color="auto"/>
            </w:tcBorders>
          </w:tcPr>
          <w:p w14:paraId="3502FAC2" w14:textId="77777777" w:rsidR="00EB110B" w:rsidRPr="00897908" w:rsidRDefault="00EB110B" w:rsidP="00897908">
            <w:pPr>
              <w:spacing w:line="240" w:lineRule="auto"/>
              <w:rPr>
                <w:rFonts w:hint="eastAsia"/>
              </w:rPr>
            </w:pPr>
          </w:p>
        </w:tc>
        <w:tc>
          <w:tcPr>
            <w:tcW w:w="1400" w:type="pct"/>
            <w:tcBorders>
              <w:top w:val="nil"/>
              <w:bottom w:val="single" w:sz="4" w:space="0" w:color="auto"/>
            </w:tcBorders>
          </w:tcPr>
          <w:p w14:paraId="4E5AC210" w14:textId="77777777" w:rsidR="00EB110B" w:rsidRPr="00897908" w:rsidRDefault="00EB110B" w:rsidP="00897908">
            <w:pPr>
              <w:spacing w:line="240" w:lineRule="auto"/>
              <w:rPr>
                <w:rFonts w:hint="eastAsia"/>
              </w:rPr>
            </w:pPr>
          </w:p>
        </w:tc>
        <w:tc>
          <w:tcPr>
            <w:tcW w:w="600" w:type="pct"/>
            <w:tcBorders>
              <w:top w:val="nil"/>
              <w:bottom w:val="single" w:sz="4" w:space="0" w:color="auto"/>
            </w:tcBorders>
          </w:tcPr>
          <w:p w14:paraId="0AD3B4A3" w14:textId="77777777" w:rsidR="00EB110B" w:rsidRPr="00897908" w:rsidRDefault="00EB110B" w:rsidP="00897908">
            <w:pPr>
              <w:spacing w:line="240" w:lineRule="auto"/>
              <w:rPr>
                <w:rFonts w:hint="eastAsia"/>
              </w:rPr>
            </w:pPr>
          </w:p>
        </w:tc>
        <w:tc>
          <w:tcPr>
            <w:tcW w:w="1600" w:type="pct"/>
            <w:tcBorders>
              <w:top w:val="nil"/>
              <w:bottom w:val="single" w:sz="4" w:space="0" w:color="auto"/>
            </w:tcBorders>
          </w:tcPr>
          <w:p w14:paraId="76C57600" w14:textId="77777777" w:rsidR="00EB110B" w:rsidRPr="00897908" w:rsidRDefault="00EB110B" w:rsidP="00897908">
            <w:pPr>
              <w:spacing w:line="240" w:lineRule="auto"/>
              <w:rPr>
                <w:rFonts w:hint="eastAsia"/>
              </w:rPr>
            </w:pPr>
          </w:p>
        </w:tc>
      </w:tr>
      <w:tr w:rsidR="00EB110B" w14:paraId="5CFB7037" w14:textId="77777777" w:rsidTr="00700E78">
        <w:trPr>
          <w:trHeight w:val="510"/>
        </w:trPr>
        <w:tc>
          <w:tcPr>
            <w:tcW w:w="900" w:type="pct"/>
            <w:tcBorders>
              <w:top w:val="single" w:sz="4" w:space="0" w:color="auto"/>
              <w:bottom w:val="nil"/>
            </w:tcBorders>
          </w:tcPr>
          <w:p w14:paraId="7106566C" w14:textId="77777777" w:rsidR="00EB110B" w:rsidRPr="00897908" w:rsidRDefault="00000000" w:rsidP="00897908">
            <w:pPr>
              <w:spacing w:line="240" w:lineRule="auto"/>
              <w:rPr>
                <w:rFonts w:hint="eastAsia"/>
              </w:rPr>
            </w:pPr>
            <w:proofErr w:type="gramStart"/>
            <w:r w:rsidRPr="00897908">
              <w:t>{{ r</w:t>
            </w:r>
            <w:proofErr w:type="gramEnd"/>
            <w:r w:rsidRPr="00897908">
              <w:t>.name }}</w:t>
            </w:r>
          </w:p>
        </w:tc>
        <w:tc>
          <w:tcPr>
            <w:tcW w:w="500" w:type="pct"/>
            <w:tcBorders>
              <w:top w:val="single" w:sz="4" w:space="0" w:color="auto"/>
              <w:bottom w:val="nil"/>
            </w:tcBorders>
          </w:tcPr>
          <w:p w14:paraId="1B2E730F" w14:textId="77777777" w:rsidR="00EB110B" w:rsidRPr="00897908" w:rsidRDefault="00000000" w:rsidP="00897908">
            <w:pPr>
              <w:spacing w:line="240" w:lineRule="auto"/>
              <w:rPr>
                <w:rFonts w:hint="eastAsia"/>
              </w:rPr>
            </w:pPr>
            <w:proofErr w:type="gramStart"/>
            <w:r w:rsidRPr="00897908">
              <w:t xml:space="preserve">{{ </w:t>
            </w:r>
            <w:proofErr w:type="spellStart"/>
            <w:r w:rsidRPr="00897908">
              <w:t>r</w:t>
            </w:r>
            <w:proofErr w:type="gramEnd"/>
            <w:r w:rsidRPr="00897908">
              <w:t>.level</w:t>
            </w:r>
            <w:proofErr w:type="spellEnd"/>
            <w:r w:rsidRPr="00897908">
              <w:t xml:space="preserve"> }}</w:t>
            </w:r>
          </w:p>
        </w:tc>
        <w:tc>
          <w:tcPr>
            <w:tcW w:w="1400" w:type="pct"/>
            <w:tcBorders>
              <w:top w:val="single" w:sz="4" w:space="0" w:color="auto"/>
              <w:bottom w:val="nil"/>
            </w:tcBorders>
          </w:tcPr>
          <w:p w14:paraId="6000C9CF" w14:textId="77777777" w:rsidR="00EB110B" w:rsidRPr="00897908" w:rsidRDefault="00000000" w:rsidP="00897908">
            <w:pPr>
              <w:spacing w:line="240" w:lineRule="auto"/>
              <w:rPr>
                <w:rFonts w:hint="eastAsia"/>
              </w:rPr>
            </w:pPr>
            <w:proofErr w:type="gramStart"/>
            <w:r w:rsidRPr="00897908">
              <w:t xml:space="preserve">{{ </w:t>
            </w:r>
            <w:proofErr w:type="spellStart"/>
            <w:r w:rsidRPr="00897908">
              <w:t>r</w:t>
            </w:r>
            <w:proofErr w:type="gramEnd"/>
            <w:r w:rsidRPr="00897908">
              <w:t>.spec</w:t>
            </w:r>
            <w:proofErr w:type="spellEnd"/>
            <w:r w:rsidRPr="00897908">
              <w:t xml:space="preserve"> }}</w:t>
            </w:r>
          </w:p>
        </w:tc>
        <w:tc>
          <w:tcPr>
            <w:tcW w:w="600" w:type="pct"/>
            <w:tcBorders>
              <w:top w:val="single" w:sz="4" w:space="0" w:color="auto"/>
              <w:bottom w:val="nil"/>
            </w:tcBorders>
          </w:tcPr>
          <w:p w14:paraId="194AEF5B" w14:textId="77777777" w:rsidR="00EB110B" w:rsidRPr="00897908" w:rsidRDefault="00000000" w:rsidP="00897908">
            <w:pPr>
              <w:spacing w:line="240" w:lineRule="auto"/>
              <w:rPr>
                <w:rFonts w:hint="eastAsia"/>
              </w:rPr>
            </w:pPr>
            <w:proofErr w:type="gramStart"/>
            <w:r w:rsidRPr="00897908">
              <w:t xml:space="preserve">{{ </w:t>
            </w:r>
            <w:proofErr w:type="spellStart"/>
            <w:r w:rsidRPr="00897908">
              <w:t>r</w:t>
            </w:r>
            <w:proofErr w:type="gramEnd"/>
            <w:r w:rsidRPr="00897908">
              <w:t>.source</w:t>
            </w:r>
            <w:proofErr w:type="spellEnd"/>
            <w:r w:rsidRPr="00897908">
              <w:t xml:space="preserve"> }}</w:t>
            </w:r>
          </w:p>
        </w:tc>
        <w:tc>
          <w:tcPr>
            <w:tcW w:w="1600" w:type="pct"/>
            <w:tcBorders>
              <w:top w:val="single" w:sz="4" w:space="0" w:color="auto"/>
              <w:bottom w:val="nil"/>
            </w:tcBorders>
          </w:tcPr>
          <w:p w14:paraId="6ACD31C6" w14:textId="77777777" w:rsidR="00EB110B" w:rsidRPr="00897908" w:rsidRDefault="00000000" w:rsidP="00897908">
            <w:pPr>
              <w:spacing w:line="240" w:lineRule="auto"/>
              <w:rPr>
                <w:rFonts w:hint="eastAsia"/>
              </w:rPr>
            </w:pPr>
            <w:proofErr w:type="gramStart"/>
            <w:r w:rsidRPr="00897908">
              <w:t xml:space="preserve">{{ </w:t>
            </w:r>
            <w:proofErr w:type="spellStart"/>
            <w:r w:rsidRPr="00897908">
              <w:t>r</w:t>
            </w:r>
            <w:proofErr w:type="gramEnd"/>
            <w:r w:rsidRPr="00897908">
              <w:t>.cost</w:t>
            </w:r>
            <w:proofErr w:type="spellEnd"/>
            <w:r w:rsidRPr="00897908">
              <w:t xml:space="preserve"> }}</w:t>
            </w:r>
          </w:p>
        </w:tc>
      </w:tr>
      <w:tr w:rsidR="00EB110B" w14:paraId="62D22A2F" w14:textId="77777777" w:rsidTr="00700E78">
        <w:trPr>
          <w:trHeight w:hRule="exact" w:val="23"/>
          <w:hidden/>
        </w:trPr>
        <w:tc>
          <w:tcPr>
            <w:tcW w:w="900" w:type="pct"/>
            <w:tcBorders>
              <w:top w:val="nil"/>
            </w:tcBorders>
          </w:tcPr>
          <w:p w14:paraId="350CCE6A" w14:textId="77777777" w:rsidR="00EB110B" w:rsidRPr="006850FC" w:rsidRDefault="00000000">
            <w:pPr>
              <w:rPr>
                <w:rFonts w:hint="eastAsia"/>
                <w:vanish/>
              </w:rPr>
            </w:pPr>
            <w:r w:rsidRPr="006850FC">
              <w:rPr>
                <w:vanish/>
              </w:rPr>
              <w:t xml:space="preserve">{% </w:t>
            </w:r>
            <w:proofErr w:type="spellStart"/>
            <w:r w:rsidRPr="006850FC">
              <w:rPr>
                <w:vanish/>
              </w:rPr>
              <w:t>endfor</w:t>
            </w:r>
            <w:proofErr w:type="spellEnd"/>
            <w:r w:rsidRPr="006850FC">
              <w:rPr>
                <w:vanish/>
              </w:rPr>
              <w:t xml:space="preserve"> %}</w:t>
            </w:r>
          </w:p>
        </w:tc>
        <w:tc>
          <w:tcPr>
            <w:tcW w:w="500" w:type="pct"/>
            <w:tcBorders>
              <w:top w:val="nil"/>
            </w:tcBorders>
          </w:tcPr>
          <w:p w14:paraId="47578995" w14:textId="77777777" w:rsidR="00EB110B" w:rsidRPr="006850FC" w:rsidRDefault="00EB110B">
            <w:pPr>
              <w:rPr>
                <w:rFonts w:hint="eastAsia"/>
                <w:vanish/>
              </w:rPr>
            </w:pPr>
          </w:p>
        </w:tc>
        <w:tc>
          <w:tcPr>
            <w:tcW w:w="1400" w:type="pct"/>
            <w:tcBorders>
              <w:top w:val="nil"/>
            </w:tcBorders>
          </w:tcPr>
          <w:p w14:paraId="0445E124" w14:textId="77777777" w:rsidR="00EB110B" w:rsidRPr="006850FC" w:rsidRDefault="00EB110B">
            <w:pPr>
              <w:rPr>
                <w:rFonts w:hint="eastAsia"/>
                <w:vanish/>
              </w:rPr>
            </w:pPr>
          </w:p>
        </w:tc>
        <w:tc>
          <w:tcPr>
            <w:tcW w:w="600" w:type="pct"/>
            <w:tcBorders>
              <w:top w:val="nil"/>
            </w:tcBorders>
          </w:tcPr>
          <w:p w14:paraId="07DAC48D" w14:textId="77777777" w:rsidR="00EB110B" w:rsidRPr="006850FC" w:rsidRDefault="00EB110B">
            <w:pPr>
              <w:rPr>
                <w:rFonts w:hint="eastAsia"/>
                <w:vanish/>
              </w:rPr>
            </w:pPr>
          </w:p>
        </w:tc>
        <w:tc>
          <w:tcPr>
            <w:tcW w:w="1600" w:type="pct"/>
            <w:tcBorders>
              <w:top w:val="nil"/>
            </w:tcBorders>
          </w:tcPr>
          <w:p w14:paraId="6EB2F79D" w14:textId="77777777" w:rsidR="00EB110B" w:rsidRPr="006850FC" w:rsidRDefault="00EB110B">
            <w:pPr>
              <w:rPr>
                <w:rFonts w:hint="eastAsia"/>
                <w:vanish/>
              </w:rPr>
            </w:pPr>
          </w:p>
        </w:tc>
      </w:tr>
    </w:tbl>
    <w:p w14:paraId="15EE6B9C" w14:textId="77777777" w:rsidR="00604EED" w:rsidRPr="00604EED" w:rsidRDefault="00604EED" w:rsidP="00E63C69">
      <w:pPr>
        <w:pStyle w:val="Cloudbility-"/>
        <w:ind w:firstLineChars="0" w:firstLine="0"/>
        <w:rPr>
          <w:rFonts w:hint="eastAsia"/>
        </w:rPr>
      </w:pPr>
    </w:p>
    <w:p w14:paraId="76A2F0E6" w14:textId="77777777" w:rsidR="00B97EDE" w:rsidRDefault="00000000">
      <w:pPr>
        <w:pStyle w:val="2"/>
        <w:rPr>
          <w:rFonts w:hint="eastAsia"/>
        </w:rPr>
      </w:pPr>
      <w:bookmarkStart w:id="19" w:name="_Toc219050787"/>
      <w:r>
        <w:rPr>
          <w:rFonts w:hint="eastAsia"/>
        </w:rPr>
        <w:lastRenderedPageBreak/>
        <w:t>成本估计</w:t>
      </w:r>
      <w:bookmarkEnd w:id="19"/>
    </w:p>
    <w:tbl>
      <w:tblPr>
        <w:tblStyle w:val="af0"/>
        <w:tblW w:w="5000" w:type="pct"/>
        <w:tblLayout w:type="fixed"/>
        <w:tblLook w:val="04A0" w:firstRow="1" w:lastRow="0" w:firstColumn="1" w:lastColumn="0" w:noHBand="0" w:noVBand="1"/>
      </w:tblPr>
      <w:tblGrid>
        <w:gridCol w:w="2265"/>
        <w:gridCol w:w="1812"/>
        <w:gridCol w:w="4983"/>
      </w:tblGrid>
      <w:tr w:rsidR="00EB110B" w14:paraId="4C17DDA7" w14:textId="77777777" w:rsidTr="00281AEC">
        <w:trPr>
          <w:trHeight w:val="510"/>
        </w:trPr>
        <w:tc>
          <w:tcPr>
            <w:tcW w:w="1250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4008E5B" w14:textId="77777777" w:rsidR="00EB110B" w:rsidRPr="00281AEC" w:rsidRDefault="00000000" w:rsidP="00281AEC">
            <w:pPr>
              <w:spacing w:line="240" w:lineRule="auto"/>
              <w:jc w:val="center"/>
              <w:rPr>
                <w:rFonts w:hint="eastAsia"/>
                <w:b/>
                <w:bCs/>
              </w:rPr>
            </w:pPr>
            <w:r w:rsidRPr="00281AEC">
              <w:rPr>
                <w:b/>
                <w:bCs/>
              </w:rPr>
              <w:t>条款</w:t>
            </w:r>
          </w:p>
        </w:tc>
        <w:tc>
          <w:tcPr>
            <w:tcW w:w="1000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4621AFE" w14:textId="77777777" w:rsidR="00EB110B" w:rsidRPr="00281AEC" w:rsidRDefault="00000000" w:rsidP="00281AEC">
            <w:pPr>
              <w:spacing w:line="240" w:lineRule="auto"/>
              <w:jc w:val="center"/>
              <w:rPr>
                <w:rFonts w:hint="eastAsia"/>
                <w:b/>
                <w:bCs/>
              </w:rPr>
            </w:pPr>
            <w:r w:rsidRPr="00281AEC">
              <w:rPr>
                <w:b/>
                <w:bCs/>
              </w:rPr>
              <w:t>金额</w:t>
            </w:r>
          </w:p>
        </w:tc>
        <w:tc>
          <w:tcPr>
            <w:tcW w:w="2750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2B24542" w14:textId="77777777" w:rsidR="00EB110B" w:rsidRPr="00281AEC" w:rsidRDefault="00000000" w:rsidP="00281AEC">
            <w:pPr>
              <w:spacing w:line="240" w:lineRule="auto"/>
              <w:jc w:val="center"/>
              <w:rPr>
                <w:rFonts w:hint="eastAsia"/>
                <w:b/>
                <w:bCs/>
              </w:rPr>
            </w:pPr>
            <w:r w:rsidRPr="00281AEC">
              <w:rPr>
                <w:b/>
                <w:bCs/>
              </w:rPr>
              <w:t>备注</w:t>
            </w:r>
          </w:p>
        </w:tc>
      </w:tr>
      <w:tr w:rsidR="00EB110B" w14:paraId="4F00D163" w14:textId="77777777" w:rsidTr="00EE35E3">
        <w:trPr>
          <w:trHeight w:hRule="exact" w:val="23"/>
        </w:trPr>
        <w:tc>
          <w:tcPr>
            <w:tcW w:w="1250" w:type="pct"/>
            <w:tcBorders>
              <w:bottom w:val="nil"/>
            </w:tcBorders>
          </w:tcPr>
          <w:p w14:paraId="4A9F1FFE" w14:textId="77777777" w:rsidR="00EB110B" w:rsidRPr="00D81B75" w:rsidRDefault="00000000" w:rsidP="00897908">
            <w:pPr>
              <w:spacing w:line="240" w:lineRule="auto"/>
              <w:rPr>
                <w:rFonts w:hint="eastAsia"/>
              </w:rPr>
            </w:pPr>
            <w:r w:rsidRPr="00D81B75">
              <w:t>{% for c in costs %}</w:t>
            </w:r>
          </w:p>
        </w:tc>
        <w:tc>
          <w:tcPr>
            <w:tcW w:w="1000" w:type="pct"/>
            <w:tcBorders>
              <w:bottom w:val="nil"/>
            </w:tcBorders>
          </w:tcPr>
          <w:p w14:paraId="559B2252" w14:textId="77777777" w:rsidR="00EB110B" w:rsidRPr="00D81B75" w:rsidRDefault="00EB110B" w:rsidP="00897908">
            <w:pPr>
              <w:spacing w:line="240" w:lineRule="auto"/>
              <w:rPr>
                <w:rFonts w:hint="eastAsia"/>
              </w:rPr>
            </w:pPr>
          </w:p>
        </w:tc>
        <w:tc>
          <w:tcPr>
            <w:tcW w:w="2750" w:type="pct"/>
            <w:tcBorders>
              <w:bottom w:val="nil"/>
            </w:tcBorders>
          </w:tcPr>
          <w:p w14:paraId="3B8095D5" w14:textId="77777777" w:rsidR="00EB110B" w:rsidRPr="00D81B75" w:rsidRDefault="00EB110B" w:rsidP="00897908">
            <w:pPr>
              <w:spacing w:line="240" w:lineRule="auto"/>
              <w:rPr>
                <w:rFonts w:hint="eastAsia"/>
              </w:rPr>
            </w:pPr>
          </w:p>
        </w:tc>
      </w:tr>
      <w:tr w:rsidR="00EB110B" w14:paraId="6D09C9B4" w14:textId="77777777" w:rsidTr="00EE35E3">
        <w:trPr>
          <w:trHeight w:val="510"/>
        </w:trPr>
        <w:tc>
          <w:tcPr>
            <w:tcW w:w="1250" w:type="pct"/>
            <w:tcBorders>
              <w:top w:val="nil"/>
              <w:bottom w:val="nil"/>
            </w:tcBorders>
          </w:tcPr>
          <w:p w14:paraId="6D6DA7F7" w14:textId="77777777" w:rsidR="00EB110B" w:rsidRDefault="00000000" w:rsidP="002F2A5B">
            <w:pPr>
              <w:spacing w:line="240" w:lineRule="auto"/>
              <w:rPr>
                <w:rFonts w:hint="eastAsia"/>
              </w:rPr>
            </w:pPr>
            <w:proofErr w:type="gramStart"/>
            <w:r>
              <w:t xml:space="preserve">{{ </w:t>
            </w:r>
            <w:proofErr w:type="spellStart"/>
            <w:r>
              <w:t>c</w:t>
            </w:r>
            <w:proofErr w:type="gramEnd"/>
            <w:r>
              <w:t>.item</w:t>
            </w:r>
            <w:proofErr w:type="spellEnd"/>
            <w:r>
              <w:t xml:space="preserve"> }}</w:t>
            </w:r>
          </w:p>
        </w:tc>
        <w:tc>
          <w:tcPr>
            <w:tcW w:w="1000" w:type="pct"/>
            <w:tcBorders>
              <w:top w:val="nil"/>
              <w:bottom w:val="nil"/>
            </w:tcBorders>
          </w:tcPr>
          <w:p w14:paraId="22D1A93E" w14:textId="77777777" w:rsidR="00EB110B" w:rsidRDefault="00000000" w:rsidP="002F2A5B">
            <w:pPr>
              <w:spacing w:line="240" w:lineRule="auto"/>
              <w:rPr>
                <w:rFonts w:hint="eastAsia"/>
              </w:rPr>
            </w:pPr>
            <w:proofErr w:type="gramStart"/>
            <w:r>
              <w:t xml:space="preserve">{{ </w:t>
            </w:r>
            <w:proofErr w:type="spellStart"/>
            <w:r>
              <w:t>c</w:t>
            </w:r>
            <w:proofErr w:type="gramEnd"/>
            <w:r>
              <w:t>.amount</w:t>
            </w:r>
            <w:proofErr w:type="spellEnd"/>
            <w:r>
              <w:t xml:space="preserve"> }}</w:t>
            </w:r>
          </w:p>
        </w:tc>
        <w:tc>
          <w:tcPr>
            <w:tcW w:w="2750" w:type="pct"/>
            <w:tcBorders>
              <w:top w:val="nil"/>
              <w:bottom w:val="nil"/>
            </w:tcBorders>
          </w:tcPr>
          <w:p w14:paraId="60566266" w14:textId="77777777" w:rsidR="00EB110B" w:rsidRDefault="00000000" w:rsidP="002F2A5B">
            <w:pPr>
              <w:spacing w:line="240" w:lineRule="auto"/>
              <w:rPr>
                <w:rFonts w:hint="eastAsia"/>
              </w:rPr>
            </w:pPr>
            <w:proofErr w:type="gramStart"/>
            <w:r>
              <w:t xml:space="preserve">{{ </w:t>
            </w:r>
            <w:proofErr w:type="spellStart"/>
            <w:r>
              <w:t>c</w:t>
            </w:r>
            <w:proofErr w:type="gramEnd"/>
            <w:r>
              <w:t>.note</w:t>
            </w:r>
            <w:proofErr w:type="spellEnd"/>
            <w:r>
              <w:t xml:space="preserve"> }}</w:t>
            </w:r>
          </w:p>
        </w:tc>
      </w:tr>
      <w:tr w:rsidR="00EB110B" w14:paraId="731DEEA4" w14:textId="77777777" w:rsidTr="00EE35E3">
        <w:trPr>
          <w:trHeight w:hRule="exact" w:val="23"/>
        </w:trPr>
        <w:tc>
          <w:tcPr>
            <w:tcW w:w="1250" w:type="pct"/>
            <w:tcBorders>
              <w:top w:val="nil"/>
            </w:tcBorders>
          </w:tcPr>
          <w:p w14:paraId="2B8BF8C0" w14:textId="77777777" w:rsidR="00EB110B" w:rsidRDefault="00000000">
            <w:pPr>
              <w:rPr>
                <w:rFonts w:hint="eastAsia"/>
              </w:rPr>
            </w:pPr>
            <w:r>
              <w:t xml:space="preserve">{% </w:t>
            </w:r>
            <w:proofErr w:type="spellStart"/>
            <w:r>
              <w:t>endfor</w:t>
            </w:r>
            <w:proofErr w:type="spellEnd"/>
            <w:r>
              <w:t xml:space="preserve"> %}</w:t>
            </w:r>
          </w:p>
        </w:tc>
        <w:tc>
          <w:tcPr>
            <w:tcW w:w="1000" w:type="pct"/>
            <w:tcBorders>
              <w:top w:val="nil"/>
            </w:tcBorders>
          </w:tcPr>
          <w:p w14:paraId="33D2A90E" w14:textId="77777777" w:rsidR="00EB110B" w:rsidRDefault="00EB110B">
            <w:pPr>
              <w:rPr>
                <w:rFonts w:hint="eastAsia"/>
              </w:rPr>
            </w:pPr>
          </w:p>
        </w:tc>
        <w:tc>
          <w:tcPr>
            <w:tcW w:w="2750" w:type="pct"/>
            <w:tcBorders>
              <w:top w:val="nil"/>
            </w:tcBorders>
          </w:tcPr>
          <w:p w14:paraId="33AC469E" w14:textId="77777777" w:rsidR="00EB110B" w:rsidRDefault="00EB110B">
            <w:pPr>
              <w:rPr>
                <w:rFonts w:hint="eastAsia"/>
              </w:rPr>
            </w:pPr>
          </w:p>
        </w:tc>
      </w:tr>
    </w:tbl>
    <w:p w14:paraId="40186B1E" w14:textId="77777777" w:rsidR="004A18A0" w:rsidRPr="004A18A0" w:rsidRDefault="004A18A0" w:rsidP="00E63C69">
      <w:pPr>
        <w:pStyle w:val="Cloudbility-"/>
        <w:ind w:firstLineChars="0" w:firstLine="0"/>
        <w:rPr>
          <w:rFonts w:hint="eastAsia"/>
        </w:rPr>
      </w:pPr>
    </w:p>
    <w:p w14:paraId="03D22C5A" w14:textId="77777777" w:rsidR="00B97EDE" w:rsidRDefault="00000000">
      <w:pPr>
        <w:pStyle w:val="2"/>
        <w:rPr>
          <w:rFonts w:hint="eastAsia"/>
        </w:rPr>
      </w:pPr>
      <w:bookmarkStart w:id="20" w:name="_Toc219050788"/>
      <w:r>
        <w:rPr>
          <w:rFonts w:hint="eastAsia"/>
        </w:rPr>
        <w:t>进度表</w:t>
      </w:r>
      <w:bookmarkEnd w:id="20"/>
    </w:p>
    <w:p w14:paraId="30FC32FE" w14:textId="77777777" w:rsidR="00B97EDE" w:rsidRDefault="00000000">
      <w:pPr>
        <w:pStyle w:val="af7"/>
        <w:rPr>
          <w:rFonts w:ascii="Microsoft YaHei Light" w:eastAsia="Microsoft YaHei Light" w:hAnsi="Microsoft YaHei Light" w:cs="Microsoft YaHei Light" w:hint="eastAsia"/>
          <w:kern w:val="2"/>
          <w:sz w:val="22"/>
          <w:szCs w:val="22"/>
          <w:lang w:bidi="he-IL"/>
        </w:rPr>
      </w:pPr>
      <w:r>
        <w:rPr>
          <w:rFonts w:ascii="Microsoft YaHei Light" w:eastAsia="Microsoft YaHei Light" w:hAnsi="Microsoft YaHei Light" w:cs="Microsoft YaHei Light" w:hint="eastAsia"/>
          <w:kern w:val="2"/>
          <w:sz w:val="22"/>
          <w:szCs w:val="22"/>
          <w:lang w:bidi="he-IL"/>
        </w:rPr>
        <w:t>总体分为五个阶段：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5" w:type="dxa"/>
          <w:bottom w:w="85" w:type="dxa"/>
        </w:tblCellMar>
        <w:tblLook w:val="04A0" w:firstRow="1" w:lastRow="0" w:firstColumn="1" w:lastColumn="0" w:noHBand="0" w:noVBand="1"/>
      </w:tblPr>
      <w:tblGrid>
        <w:gridCol w:w="881"/>
        <w:gridCol w:w="2279"/>
        <w:gridCol w:w="2036"/>
        <w:gridCol w:w="3864"/>
      </w:tblGrid>
      <w:tr w:rsidR="00B97EDE" w14:paraId="5585D22B" w14:textId="77777777" w:rsidTr="001C2D43">
        <w:trPr>
          <w:cantSplit/>
        </w:trPr>
        <w:tc>
          <w:tcPr>
            <w:tcW w:w="828" w:type="dxa"/>
            <w:shd w:val="clear" w:color="auto" w:fill="CCCCCC"/>
            <w:vAlign w:val="center"/>
          </w:tcPr>
          <w:p w14:paraId="563CF9E3" w14:textId="77777777" w:rsidR="00B97EDE" w:rsidRPr="00A15529" w:rsidRDefault="00000000" w:rsidP="00A15529">
            <w:pPr>
              <w:pStyle w:val="a3"/>
              <w:spacing w:line="360" w:lineRule="auto"/>
              <w:ind w:firstLineChars="0" w:firstLine="0"/>
              <w:jc w:val="center"/>
              <w:rPr>
                <w:rFonts w:ascii="Microsoft YaHei Light" w:eastAsia="Microsoft YaHei Light" w:hAnsi="Microsoft YaHei Light" w:hint="eastAsia"/>
                <w:b/>
                <w:bCs/>
                <w:szCs w:val="21"/>
              </w:rPr>
            </w:pPr>
            <w:r w:rsidRPr="00A15529">
              <w:rPr>
                <w:rFonts w:ascii="Microsoft YaHei Light" w:eastAsia="Microsoft YaHei Light" w:hAnsi="Microsoft YaHei Light" w:hint="eastAsia"/>
                <w:b/>
                <w:bCs/>
                <w:szCs w:val="21"/>
              </w:rPr>
              <w:t>阶段</w:t>
            </w:r>
          </w:p>
        </w:tc>
        <w:tc>
          <w:tcPr>
            <w:tcW w:w="2144" w:type="dxa"/>
            <w:shd w:val="clear" w:color="auto" w:fill="CCCCCC"/>
            <w:vAlign w:val="center"/>
          </w:tcPr>
          <w:p w14:paraId="7C4B5B78" w14:textId="77777777" w:rsidR="00B97EDE" w:rsidRPr="00A15529" w:rsidRDefault="00000000" w:rsidP="00A15529">
            <w:pPr>
              <w:pStyle w:val="a3"/>
              <w:spacing w:line="360" w:lineRule="auto"/>
              <w:ind w:firstLineChars="0" w:firstLine="0"/>
              <w:jc w:val="center"/>
              <w:rPr>
                <w:rFonts w:ascii="Microsoft YaHei Light" w:eastAsia="Microsoft YaHei Light" w:hAnsi="Microsoft YaHei Light" w:hint="eastAsia"/>
                <w:b/>
                <w:bCs/>
                <w:szCs w:val="21"/>
              </w:rPr>
            </w:pPr>
            <w:r w:rsidRPr="00A15529">
              <w:rPr>
                <w:rFonts w:ascii="Microsoft YaHei Light" w:eastAsia="Microsoft YaHei Light" w:hAnsi="Microsoft YaHei Light" w:hint="eastAsia"/>
                <w:b/>
                <w:bCs/>
                <w:szCs w:val="21"/>
              </w:rPr>
              <w:t>主要任务</w:t>
            </w:r>
          </w:p>
        </w:tc>
        <w:tc>
          <w:tcPr>
            <w:tcW w:w="1915" w:type="dxa"/>
            <w:shd w:val="clear" w:color="auto" w:fill="CCCCCC"/>
            <w:vAlign w:val="center"/>
          </w:tcPr>
          <w:p w14:paraId="7200FAE9" w14:textId="77777777" w:rsidR="00B97EDE" w:rsidRPr="00A15529" w:rsidRDefault="00000000" w:rsidP="00A15529">
            <w:pPr>
              <w:pStyle w:val="a3"/>
              <w:spacing w:line="360" w:lineRule="auto"/>
              <w:ind w:firstLineChars="0" w:firstLine="0"/>
              <w:jc w:val="center"/>
              <w:rPr>
                <w:rFonts w:ascii="Microsoft YaHei Light" w:eastAsia="Microsoft YaHei Light" w:hAnsi="Microsoft YaHei Light" w:hint="eastAsia"/>
                <w:b/>
                <w:bCs/>
                <w:szCs w:val="21"/>
              </w:rPr>
            </w:pPr>
            <w:r w:rsidRPr="00A15529">
              <w:rPr>
                <w:rFonts w:ascii="Microsoft YaHei Light" w:eastAsia="Microsoft YaHei Light" w:hAnsi="Microsoft YaHei Light" w:hint="eastAsia"/>
                <w:b/>
                <w:bCs/>
                <w:szCs w:val="21"/>
              </w:rPr>
              <w:t>时间</w:t>
            </w:r>
          </w:p>
        </w:tc>
        <w:tc>
          <w:tcPr>
            <w:tcW w:w="3635" w:type="dxa"/>
            <w:shd w:val="clear" w:color="auto" w:fill="CCCCCC"/>
            <w:vAlign w:val="center"/>
          </w:tcPr>
          <w:p w14:paraId="2AA6A146" w14:textId="77777777" w:rsidR="00B97EDE" w:rsidRPr="00A15529" w:rsidRDefault="00000000" w:rsidP="00A15529">
            <w:pPr>
              <w:pStyle w:val="a3"/>
              <w:spacing w:line="360" w:lineRule="auto"/>
              <w:ind w:firstLineChars="0" w:firstLine="0"/>
              <w:jc w:val="center"/>
              <w:rPr>
                <w:rFonts w:ascii="Microsoft YaHei Light" w:eastAsia="Microsoft YaHei Light" w:hAnsi="Microsoft YaHei Light" w:hint="eastAsia"/>
                <w:b/>
                <w:bCs/>
                <w:szCs w:val="21"/>
              </w:rPr>
            </w:pPr>
            <w:r w:rsidRPr="00A15529">
              <w:rPr>
                <w:rFonts w:ascii="Microsoft YaHei Light" w:eastAsia="Microsoft YaHei Light" w:hAnsi="Microsoft YaHei Light" w:hint="eastAsia"/>
                <w:b/>
                <w:bCs/>
                <w:szCs w:val="21"/>
              </w:rPr>
              <w:t>交付物</w:t>
            </w:r>
          </w:p>
        </w:tc>
      </w:tr>
      <w:tr w:rsidR="00B97EDE" w14:paraId="32DAD381" w14:textId="77777777" w:rsidTr="001C2D43">
        <w:trPr>
          <w:cantSplit/>
        </w:trPr>
        <w:tc>
          <w:tcPr>
            <w:tcW w:w="828" w:type="dxa"/>
            <w:vAlign w:val="center"/>
          </w:tcPr>
          <w:p w14:paraId="09DCB05D" w14:textId="77777777" w:rsidR="00B97EDE" w:rsidRPr="004F14C2" w:rsidRDefault="00B97EDE" w:rsidP="00A15529">
            <w:pPr>
              <w:pStyle w:val="a3"/>
              <w:spacing w:line="360" w:lineRule="auto"/>
              <w:ind w:firstLineChars="0" w:firstLine="0"/>
              <w:jc w:val="center"/>
              <w:rPr>
                <w:rFonts w:ascii="Microsoft YaHei Light" w:eastAsia="Microsoft YaHei Light" w:hAnsi="Microsoft YaHei Light" w:hint="eastAsia"/>
                <w:sz w:val="22"/>
                <w:szCs w:val="22"/>
              </w:rPr>
            </w:pPr>
            <w:proofErr w:type="gramStart"/>
            <w:r w:rsidRPr="004F14C2">
              <w:rPr>
                <w:rFonts w:ascii="Microsoft YaHei Light" w:eastAsia="Microsoft YaHei Light" w:hAnsi="Microsoft YaHei Light"/>
                <w:sz w:val="22"/>
                <w:szCs w:val="22"/>
              </w:rPr>
              <w:t>{{ milestone</w:t>
            </w:r>
            <w:proofErr w:type="gramEnd"/>
            <w:r w:rsidRPr="004F14C2">
              <w:rPr>
                <w:rFonts w:ascii="Microsoft YaHei Light" w:eastAsia="Microsoft YaHei Light" w:hAnsi="Microsoft YaHei Light"/>
                <w:sz w:val="22"/>
                <w:szCs w:val="22"/>
              </w:rPr>
              <w:t>_01_phase }}</w:t>
            </w:r>
          </w:p>
        </w:tc>
        <w:tc>
          <w:tcPr>
            <w:tcW w:w="2144" w:type="dxa"/>
            <w:vAlign w:val="center"/>
          </w:tcPr>
          <w:p w14:paraId="7266931C" w14:textId="77777777" w:rsidR="00B97EDE" w:rsidRPr="004F14C2" w:rsidRDefault="00B97EDE" w:rsidP="00A15529">
            <w:pPr>
              <w:pStyle w:val="a3"/>
              <w:spacing w:line="360" w:lineRule="auto"/>
              <w:ind w:firstLineChars="0" w:firstLine="0"/>
              <w:jc w:val="center"/>
              <w:rPr>
                <w:rFonts w:ascii="Microsoft YaHei Light" w:eastAsia="Microsoft YaHei Light" w:hAnsi="Microsoft YaHei Light" w:hint="eastAsia"/>
                <w:sz w:val="22"/>
                <w:szCs w:val="22"/>
              </w:rPr>
            </w:pPr>
            <w:proofErr w:type="gramStart"/>
            <w:r w:rsidRPr="004F14C2">
              <w:rPr>
                <w:rFonts w:ascii="Microsoft YaHei Light" w:eastAsia="Microsoft YaHei Light" w:hAnsi="Microsoft YaHei Light"/>
                <w:sz w:val="22"/>
                <w:szCs w:val="22"/>
              </w:rPr>
              <w:t>{{ milestone</w:t>
            </w:r>
            <w:proofErr w:type="gramEnd"/>
            <w:r w:rsidRPr="004F14C2">
              <w:rPr>
                <w:rFonts w:ascii="Microsoft YaHei Light" w:eastAsia="Microsoft YaHei Light" w:hAnsi="Microsoft YaHei Light"/>
                <w:sz w:val="22"/>
                <w:szCs w:val="22"/>
              </w:rPr>
              <w:t>_01_tasks }}</w:t>
            </w:r>
          </w:p>
        </w:tc>
        <w:tc>
          <w:tcPr>
            <w:tcW w:w="1915" w:type="dxa"/>
            <w:vAlign w:val="center"/>
          </w:tcPr>
          <w:p w14:paraId="64268345" w14:textId="77777777" w:rsidR="00B97EDE" w:rsidRPr="004F14C2" w:rsidRDefault="00B97EDE" w:rsidP="00A15529">
            <w:pPr>
              <w:pStyle w:val="a3"/>
              <w:spacing w:line="360" w:lineRule="auto"/>
              <w:ind w:firstLineChars="0" w:firstLine="0"/>
              <w:jc w:val="center"/>
              <w:rPr>
                <w:rFonts w:ascii="Microsoft YaHei Light" w:eastAsia="Microsoft YaHei Light" w:hAnsi="Microsoft YaHei Light" w:cs="Arial" w:hint="eastAsia"/>
                <w:sz w:val="22"/>
                <w:szCs w:val="22"/>
              </w:rPr>
            </w:pPr>
            <w:proofErr w:type="gramStart"/>
            <w:r w:rsidRPr="004F14C2">
              <w:rPr>
                <w:rFonts w:ascii="Microsoft YaHei Light" w:eastAsia="Microsoft YaHei Light" w:hAnsi="Microsoft YaHei Light"/>
                <w:sz w:val="22"/>
                <w:szCs w:val="22"/>
              </w:rPr>
              <w:t>{{ milestone</w:t>
            </w:r>
            <w:proofErr w:type="gramEnd"/>
            <w:r w:rsidRPr="004F14C2">
              <w:rPr>
                <w:rFonts w:ascii="Microsoft YaHei Light" w:eastAsia="Microsoft YaHei Light" w:hAnsi="Microsoft YaHei Light"/>
                <w:sz w:val="22"/>
                <w:szCs w:val="22"/>
              </w:rPr>
              <w:t>_01_time }}</w:t>
            </w:r>
          </w:p>
        </w:tc>
        <w:tc>
          <w:tcPr>
            <w:tcW w:w="3635" w:type="dxa"/>
            <w:vAlign w:val="center"/>
          </w:tcPr>
          <w:p w14:paraId="3486CFB3" w14:textId="77777777" w:rsidR="00B97EDE" w:rsidRPr="004F14C2" w:rsidRDefault="00B97EDE" w:rsidP="00A15529">
            <w:pPr>
              <w:pStyle w:val="a3"/>
              <w:spacing w:line="360" w:lineRule="auto"/>
              <w:ind w:firstLineChars="0" w:firstLine="0"/>
              <w:rPr>
                <w:rFonts w:ascii="Microsoft YaHei Light" w:eastAsia="Microsoft YaHei Light" w:hAnsi="Microsoft YaHei Light" w:hint="eastAsia"/>
                <w:sz w:val="22"/>
                <w:szCs w:val="22"/>
              </w:rPr>
            </w:pPr>
            <w:proofErr w:type="gramStart"/>
            <w:r w:rsidRPr="004F14C2">
              <w:rPr>
                <w:rFonts w:ascii="Microsoft YaHei Light" w:eastAsia="Microsoft YaHei Light" w:hAnsi="Microsoft YaHei Light"/>
                <w:sz w:val="22"/>
                <w:szCs w:val="22"/>
              </w:rPr>
              <w:t>{{ milestone</w:t>
            </w:r>
            <w:proofErr w:type="gramEnd"/>
            <w:r w:rsidRPr="004F14C2">
              <w:rPr>
                <w:rFonts w:ascii="Microsoft YaHei Light" w:eastAsia="Microsoft YaHei Light" w:hAnsi="Microsoft YaHei Light"/>
                <w:sz w:val="22"/>
                <w:szCs w:val="22"/>
              </w:rPr>
              <w:t>_01_deliverables }}</w:t>
            </w:r>
          </w:p>
        </w:tc>
      </w:tr>
      <w:tr w:rsidR="00B97EDE" w14:paraId="0B5F1DF8" w14:textId="77777777" w:rsidTr="001C2D43">
        <w:trPr>
          <w:cantSplit/>
        </w:trPr>
        <w:tc>
          <w:tcPr>
            <w:tcW w:w="828" w:type="dxa"/>
            <w:vAlign w:val="center"/>
          </w:tcPr>
          <w:p w14:paraId="0FF0CEAA" w14:textId="77777777" w:rsidR="00B97EDE" w:rsidRPr="004F14C2" w:rsidRDefault="00B97EDE" w:rsidP="00A15529">
            <w:pPr>
              <w:pStyle w:val="a3"/>
              <w:spacing w:line="360" w:lineRule="auto"/>
              <w:ind w:firstLineChars="0" w:firstLine="0"/>
              <w:jc w:val="center"/>
              <w:rPr>
                <w:rFonts w:ascii="Microsoft YaHei Light" w:eastAsia="Microsoft YaHei Light" w:hAnsi="Microsoft YaHei Light" w:hint="eastAsia"/>
                <w:sz w:val="22"/>
                <w:szCs w:val="22"/>
              </w:rPr>
            </w:pPr>
            <w:proofErr w:type="gramStart"/>
            <w:r w:rsidRPr="004F14C2">
              <w:rPr>
                <w:rFonts w:ascii="Microsoft YaHei Light" w:eastAsia="Microsoft YaHei Light" w:hAnsi="Microsoft YaHei Light"/>
                <w:sz w:val="22"/>
                <w:szCs w:val="22"/>
              </w:rPr>
              <w:t>{{ milestone</w:t>
            </w:r>
            <w:proofErr w:type="gramEnd"/>
            <w:r w:rsidRPr="004F14C2">
              <w:rPr>
                <w:rFonts w:ascii="Microsoft YaHei Light" w:eastAsia="Microsoft YaHei Light" w:hAnsi="Microsoft YaHei Light"/>
                <w:sz w:val="22"/>
                <w:szCs w:val="22"/>
              </w:rPr>
              <w:t>_02_phase }}</w:t>
            </w:r>
          </w:p>
        </w:tc>
        <w:tc>
          <w:tcPr>
            <w:tcW w:w="2144" w:type="dxa"/>
            <w:vAlign w:val="center"/>
          </w:tcPr>
          <w:p w14:paraId="2434F839" w14:textId="77777777" w:rsidR="00B97EDE" w:rsidRPr="004F14C2" w:rsidRDefault="00B97EDE" w:rsidP="00A15529">
            <w:pPr>
              <w:pStyle w:val="a3"/>
              <w:spacing w:line="360" w:lineRule="auto"/>
              <w:ind w:firstLineChars="0" w:firstLine="0"/>
              <w:jc w:val="center"/>
              <w:rPr>
                <w:rFonts w:ascii="Microsoft YaHei Light" w:eastAsia="Microsoft YaHei Light" w:hAnsi="Microsoft YaHei Light" w:hint="eastAsia"/>
                <w:sz w:val="22"/>
                <w:szCs w:val="22"/>
              </w:rPr>
            </w:pPr>
            <w:proofErr w:type="gramStart"/>
            <w:r w:rsidRPr="004F14C2">
              <w:rPr>
                <w:rFonts w:ascii="Microsoft YaHei Light" w:eastAsia="Microsoft YaHei Light" w:hAnsi="Microsoft YaHei Light"/>
                <w:sz w:val="22"/>
                <w:szCs w:val="22"/>
              </w:rPr>
              <w:t>{{ milestone</w:t>
            </w:r>
            <w:proofErr w:type="gramEnd"/>
            <w:r w:rsidRPr="004F14C2">
              <w:rPr>
                <w:rFonts w:ascii="Microsoft YaHei Light" w:eastAsia="Microsoft YaHei Light" w:hAnsi="Microsoft YaHei Light"/>
                <w:sz w:val="22"/>
                <w:szCs w:val="22"/>
              </w:rPr>
              <w:t>_02_tasks }}</w:t>
            </w:r>
          </w:p>
        </w:tc>
        <w:tc>
          <w:tcPr>
            <w:tcW w:w="1915" w:type="dxa"/>
            <w:vAlign w:val="center"/>
          </w:tcPr>
          <w:p w14:paraId="1F23597B" w14:textId="77777777" w:rsidR="00B97EDE" w:rsidRPr="004F14C2" w:rsidRDefault="00B97EDE" w:rsidP="00A15529">
            <w:pPr>
              <w:jc w:val="center"/>
              <w:rPr>
                <w:rFonts w:cs="Arial" w:hint="eastAsia"/>
              </w:rPr>
            </w:pPr>
            <w:proofErr w:type="gramStart"/>
            <w:r w:rsidRPr="004F14C2">
              <w:t>{{ milestone</w:t>
            </w:r>
            <w:proofErr w:type="gramEnd"/>
            <w:r w:rsidRPr="004F14C2">
              <w:t>_02_time }}</w:t>
            </w:r>
          </w:p>
        </w:tc>
        <w:tc>
          <w:tcPr>
            <w:tcW w:w="3635" w:type="dxa"/>
            <w:vAlign w:val="center"/>
          </w:tcPr>
          <w:p w14:paraId="2A2C950F" w14:textId="77777777" w:rsidR="00B97EDE" w:rsidRPr="004F14C2" w:rsidRDefault="00B97EDE" w:rsidP="00A15529">
            <w:pPr>
              <w:pStyle w:val="a3"/>
              <w:spacing w:line="360" w:lineRule="auto"/>
              <w:ind w:firstLineChars="0" w:firstLine="0"/>
              <w:rPr>
                <w:rFonts w:ascii="Microsoft YaHei Light" w:eastAsia="Microsoft YaHei Light" w:hAnsi="Microsoft YaHei Light" w:hint="eastAsia"/>
                <w:sz w:val="22"/>
                <w:szCs w:val="22"/>
              </w:rPr>
            </w:pPr>
            <w:proofErr w:type="gramStart"/>
            <w:r w:rsidRPr="004F14C2">
              <w:rPr>
                <w:rFonts w:ascii="Microsoft YaHei Light" w:eastAsia="Microsoft YaHei Light" w:hAnsi="Microsoft YaHei Light"/>
                <w:sz w:val="22"/>
                <w:szCs w:val="22"/>
              </w:rPr>
              <w:t>{{ milestone</w:t>
            </w:r>
            <w:proofErr w:type="gramEnd"/>
            <w:r w:rsidRPr="004F14C2">
              <w:rPr>
                <w:rFonts w:ascii="Microsoft YaHei Light" w:eastAsia="Microsoft YaHei Light" w:hAnsi="Microsoft YaHei Light"/>
                <w:sz w:val="22"/>
                <w:szCs w:val="22"/>
              </w:rPr>
              <w:t>_02_deliverables }}</w:t>
            </w:r>
          </w:p>
        </w:tc>
      </w:tr>
      <w:tr w:rsidR="00B97EDE" w14:paraId="54A078E0" w14:textId="77777777" w:rsidTr="001C2D43">
        <w:trPr>
          <w:cantSplit/>
        </w:trPr>
        <w:tc>
          <w:tcPr>
            <w:tcW w:w="828" w:type="dxa"/>
            <w:vAlign w:val="center"/>
          </w:tcPr>
          <w:p w14:paraId="5B0D6B70" w14:textId="77777777" w:rsidR="00B97EDE" w:rsidRPr="004F14C2" w:rsidRDefault="00B97EDE" w:rsidP="00A15529">
            <w:pPr>
              <w:pStyle w:val="a3"/>
              <w:spacing w:line="360" w:lineRule="auto"/>
              <w:ind w:firstLineChars="0" w:firstLine="0"/>
              <w:jc w:val="center"/>
              <w:rPr>
                <w:rFonts w:ascii="Microsoft YaHei Light" w:eastAsia="Microsoft YaHei Light" w:hAnsi="Microsoft YaHei Light" w:hint="eastAsia"/>
                <w:sz w:val="22"/>
                <w:szCs w:val="22"/>
              </w:rPr>
            </w:pPr>
            <w:proofErr w:type="gramStart"/>
            <w:r w:rsidRPr="004F14C2">
              <w:rPr>
                <w:rFonts w:ascii="Microsoft YaHei Light" w:eastAsia="Microsoft YaHei Light" w:hAnsi="Microsoft YaHei Light"/>
                <w:sz w:val="22"/>
                <w:szCs w:val="22"/>
              </w:rPr>
              <w:t>{{ milestone</w:t>
            </w:r>
            <w:proofErr w:type="gramEnd"/>
            <w:r w:rsidRPr="004F14C2">
              <w:rPr>
                <w:rFonts w:ascii="Microsoft YaHei Light" w:eastAsia="Microsoft YaHei Light" w:hAnsi="Microsoft YaHei Light"/>
                <w:sz w:val="22"/>
                <w:szCs w:val="22"/>
              </w:rPr>
              <w:t>_03_phase }}</w:t>
            </w:r>
          </w:p>
        </w:tc>
        <w:tc>
          <w:tcPr>
            <w:tcW w:w="2144" w:type="dxa"/>
            <w:vAlign w:val="center"/>
          </w:tcPr>
          <w:p w14:paraId="2CDF984E" w14:textId="77777777" w:rsidR="00B97EDE" w:rsidRPr="004F14C2" w:rsidRDefault="00B97EDE" w:rsidP="00A15529">
            <w:pPr>
              <w:pStyle w:val="a3"/>
              <w:spacing w:line="360" w:lineRule="auto"/>
              <w:ind w:firstLineChars="0" w:firstLine="0"/>
              <w:jc w:val="center"/>
              <w:rPr>
                <w:rFonts w:ascii="Microsoft YaHei Light" w:eastAsia="Microsoft YaHei Light" w:hAnsi="Microsoft YaHei Light" w:hint="eastAsia"/>
                <w:sz w:val="22"/>
                <w:szCs w:val="22"/>
              </w:rPr>
            </w:pPr>
            <w:proofErr w:type="gramStart"/>
            <w:r w:rsidRPr="004F14C2">
              <w:rPr>
                <w:rFonts w:ascii="Microsoft YaHei Light" w:eastAsia="Microsoft YaHei Light" w:hAnsi="Microsoft YaHei Light"/>
                <w:sz w:val="22"/>
                <w:szCs w:val="22"/>
              </w:rPr>
              <w:t>{{ milestone</w:t>
            </w:r>
            <w:proofErr w:type="gramEnd"/>
            <w:r w:rsidRPr="004F14C2">
              <w:rPr>
                <w:rFonts w:ascii="Microsoft YaHei Light" w:eastAsia="Microsoft YaHei Light" w:hAnsi="Microsoft YaHei Light"/>
                <w:sz w:val="22"/>
                <w:szCs w:val="22"/>
              </w:rPr>
              <w:t>_03_tasks }}</w:t>
            </w:r>
          </w:p>
        </w:tc>
        <w:tc>
          <w:tcPr>
            <w:tcW w:w="1915" w:type="dxa"/>
            <w:vAlign w:val="center"/>
          </w:tcPr>
          <w:p w14:paraId="18E2C267" w14:textId="77777777" w:rsidR="00B97EDE" w:rsidRPr="004F14C2" w:rsidRDefault="00B97EDE" w:rsidP="00A15529">
            <w:pPr>
              <w:jc w:val="center"/>
              <w:rPr>
                <w:rFonts w:cs="Arial" w:hint="eastAsia"/>
              </w:rPr>
            </w:pPr>
            <w:proofErr w:type="gramStart"/>
            <w:r w:rsidRPr="004F14C2">
              <w:t>{{ milestone</w:t>
            </w:r>
            <w:proofErr w:type="gramEnd"/>
            <w:r w:rsidRPr="004F14C2">
              <w:t>_03_time }}</w:t>
            </w:r>
          </w:p>
        </w:tc>
        <w:tc>
          <w:tcPr>
            <w:tcW w:w="3635" w:type="dxa"/>
            <w:vAlign w:val="center"/>
          </w:tcPr>
          <w:p w14:paraId="4E48A9A2" w14:textId="77777777" w:rsidR="00B97EDE" w:rsidRPr="004F14C2" w:rsidRDefault="00B97EDE" w:rsidP="00A15529">
            <w:pPr>
              <w:pStyle w:val="a3"/>
              <w:spacing w:line="360" w:lineRule="auto"/>
              <w:ind w:firstLineChars="0" w:firstLine="0"/>
              <w:rPr>
                <w:rFonts w:ascii="Microsoft YaHei Light" w:eastAsia="Microsoft YaHei Light" w:hAnsi="Microsoft YaHei Light" w:hint="eastAsia"/>
                <w:sz w:val="22"/>
                <w:szCs w:val="22"/>
              </w:rPr>
            </w:pPr>
            <w:proofErr w:type="gramStart"/>
            <w:r w:rsidRPr="004F14C2">
              <w:rPr>
                <w:rFonts w:ascii="Microsoft YaHei Light" w:eastAsia="Microsoft YaHei Light" w:hAnsi="Microsoft YaHei Light"/>
                <w:sz w:val="22"/>
                <w:szCs w:val="22"/>
              </w:rPr>
              <w:t>{{ milestone</w:t>
            </w:r>
            <w:proofErr w:type="gramEnd"/>
            <w:r w:rsidRPr="004F14C2">
              <w:rPr>
                <w:rFonts w:ascii="Microsoft YaHei Light" w:eastAsia="Microsoft YaHei Light" w:hAnsi="Microsoft YaHei Light"/>
                <w:sz w:val="22"/>
                <w:szCs w:val="22"/>
              </w:rPr>
              <w:t>_03_deliverables }}</w:t>
            </w:r>
          </w:p>
        </w:tc>
      </w:tr>
      <w:tr w:rsidR="00B97EDE" w14:paraId="0B2504DF" w14:textId="77777777" w:rsidTr="001C2D43">
        <w:trPr>
          <w:cantSplit/>
        </w:trPr>
        <w:tc>
          <w:tcPr>
            <w:tcW w:w="828" w:type="dxa"/>
            <w:vAlign w:val="center"/>
          </w:tcPr>
          <w:p w14:paraId="2B4A1F17" w14:textId="77777777" w:rsidR="00B97EDE" w:rsidRPr="004F14C2" w:rsidRDefault="00B97EDE" w:rsidP="00A15529">
            <w:pPr>
              <w:pStyle w:val="a3"/>
              <w:spacing w:line="360" w:lineRule="auto"/>
              <w:ind w:firstLineChars="0" w:firstLine="0"/>
              <w:jc w:val="center"/>
              <w:rPr>
                <w:rFonts w:ascii="Microsoft YaHei Light" w:eastAsia="Microsoft YaHei Light" w:hAnsi="Microsoft YaHei Light" w:hint="eastAsia"/>
                <w:sz w:val="22"/>
                <w:szCs w:val="22"/>
              </w:rPr>
            </w:pPr>
            <w:proofErr w:type="gramStart"/>
            <w:r w:rsidRPr="004F14C2">
              <w:rPr>
                <w:rFonts w:ascii="Microsoft YaHei Light" w:eastAsia="Microsoft YaHei Light" w:hAnsi="Microsoft YaHei Light"/>
                <w:sz w:val="22"/>
                <w:szCs w:val="22"/>
              </w:rPr>
              <w:lastRenderedPageBreak/>
              <w:t>{{ milestone</w:t>
            </w:r>
            <w:proofErr w:type="gramEnd"/>
            <w:r w:rsidRPr="004F14C2">
              <w:rPr>
                <w:rFonts w:ascii="Microsoft YaHei Light" w:eastAsia="Microsoft YaHei Light" w:hAnsi="Microsoft YaHei Light"/>
                <w:sz w:val="22"/>
                <w:szCs w:val="22"/>
              </w:rPr>
              <w:t>_04_phase }}</w:t>
            </w:r>
          </w:p>
        </w:tc>
        <w:tc>
          <w:tcPr>
            <w:tcW w:w="2144" w:type="dxa"/>
            <w:vAlign w:val="center"/>
          </w:tcPr>
          <w:p w14:paraId="5597768B" w14:textId="77777777" w:rsidR="00B97EDE" w:rsidRPr="004F14C2" w:rsidRDefault="00B97EDE" w:rsidP="00A15529">
            <w:pPr>
              <w:pStyle w:val="a3"/>
              <w:spacing w:line="360" w:lineRule="auto"/>
              <w:ind w:firstLineChars="0" w:firstLine="0"/>
              <w:jc w:val="center"/>
              <w:rPr>
                <w:rFonts w:ascii="Microsoft YaHei Light" w:eastAsia="Microsoft YaHei Light" w:hAnsi="Microsoft YaHei Light" w:hint="eastAsia"/>
                <w:sz w:val="22"/>
                <w:szCs w:val="22"/>
              </w:rPr>
            </w:pPr>
            <w:proofErr w:type="gramStart"/>
            <w:r w:rsidRPr="004F14C2">
              <w:rPr>
                <w:rFonts w:ascii="Microsoft YaHei Light" w:eastAsia="Microsoft YaHei Light" w:hAnsi="Microsoft YaHei Light"/>
                <w:sz w:val="22"/>
                <w:szCs w:val="22"/>
              </w:rPr>
              <w:t>{{ milestone</w:t>
            </w:r>
            <w:proofErr w:type="gramEnd"/>
            <w:r w:rsidRPr="004F14C2">
              <w:rPr>
                <w:rFonts w:ascii="Microsoft YaHei Light" w:eastAsia="Microsoft YaHei Light" w:hAnsi="Microsoft YaHei Light"/>
                <w:sz w:val="22"/>
                <w:szCs w:val="22"/>
              </w:rPr>
              <w:t>_04_tasks }}</w:t>
            </w:r>
          </w:p>
        </w:tc>
        <w:tc>
          <w:tcPr>
            <w:tcW w:w="1915" w:type="dxa"/>
            <w:vAlign w:val="center"/>
          </w:tcPr>
          <w:p w14:paraId="2EAB8D63" w14:textId="77777777" w:rsidR="00B97EDE" w:rsidRPr="004F14C2" w:rsidRDefault="00B97EDE" w:rsidP="00A15529">
            <w:pPr>
              <w:jc w:val="center"/>
              <w:rPr>
                <w:rFonts w:cs="Arial" w:hint="eastAsia"/>
              </w:rPr>
            </w:pPr>
            <w:proofErr w:type="gramStart"/>
            <w:r w:rsidRPr="004F14C2">
              <w:t>{{ milestone</w:t>
            </w:r>
            <w:proofErr w:type="gramEnd"/>
            <w:r w:rsidRPr="004F14C2">
              <w:t>_04_time }}</w:t>
            </w:r>
          </w:p>
        </w:tc>
        <w:tc>
          <w:tcPr>
            <w:tcW w:w="3635" w:type="dxa"/>
            <w:vAlign w:val="center"/>
          </w:tcPr>
          <w:p w14:paraId="065BCF1B" w14:textId="77777777" w:rsidR="00B97EDE" w:rsidRPr="004F14C2" w:rsidRDefault="00B97EDE" w:rsidP="00A15529">
            <w:pPr>
              <w:pStyle w:val="a3"/>
              <w:spacing w:line="360" w:lineRule="auto"/>
              <w:ind w:firstLineChars="0" w:firstLine="0"/>
              <w:rPr>
                <w:rFonts w:ascii="Microsoft YaHei Light" w:eastAsia="Microsoft YaHei Light" w:hAnsi="Microsoft YaHei Light" w:hint="eastAsia"/>
                <w:sz w:val="22"/>
                <w:szCs w:val="22"/>
              </w:rPr>
            </w:pPr>
            <w:proofErr w:type="gramStart"/>
            <w:r w:rsidRPr="004F14C2">
              <w:rPr>
                <w:rFonts w:ascii="Microsoft YaHei Light" w:eastAsia="Microsoft YaHei Light" w:hAnsi="Microsoft YaHei Light"/>
                <w:sz w:val="22"/>
                <w:szCs w:val="22"/>
              </w:rPr>
              <w:t>{{ milestone</w:t>
            </w:r>
            <w:proofErr w:type="gramEnd"/>
            <w:r w:rsidRPr="004F14C2">
              <w:rPr>
                <w:rFonts w:ascii="Microsoft YaHei Light" w:eastAsia="Microsoft YaHei Light" w:hAnsi="Microsoft YaHei Light"/>
                <w:sz w:val="22"/>
                <w:szCs w:val="22"/>
              </w:rPr>
              <w:t>_04_deliverables }}</w:t>
            </w:r>
          </w:p>
        </w:tc>
      </w:tr>
      <w:tr w:rsidR="00B97EDE" w14:paraId="2A2CAF63" w14:textId="77777777" w:rsidTr="001C2D43">
        <w:trPr>
          <w:cantSplit/>
          <w:trHeight w:val="540"/>
        </w:trPr>
        <w:tc>
          <w:tcPr>
            <w:tcW w:w="828" w:type="dxa"/>
            <w:vAlign w:val="center"/>
          </w:tcPr>
          <w:p w14:paraId="26388C1F" w14:textId="77777777" w:rsidR="00B97EDE" w:rsidRPr="004F14C2" w:rsidRDefault="00B97EDE" w:rsidP="00A15529">
            <w:pPr>
              <w:pStyle w:val="a3"/>
              <w:spacing w:line="360" w:lineRule="auto"/>
              <w:ind w:firstLineChars="0" w:firstLine="0"/>
              <w:jc w:val="center"/>
              <w:rPr>
                <w:rFonts w:ascii="Microsoft YaHei Light" w:eastAsia="Microsoft YaHei Light" w:hAnsi="Microsoft YaHei Light" w:hint="eastAsia"/>
                <w:sz w:val="22"/>
                <w:szCs w:val="22"/>
              </w:rPr>
            </w:pPr>
            <w:proofErr w:type="gramStart"/>
            <w:r w:rsidRPr="004F14C2">
              <w:rPr>
                <w:rFonts w:ascii="Microsoft YaHei Light" w:eastAsia="Microsoft YaHei Light" w:hAnsi="Microsoft YaHei Light"/>
                <w:sz w:val="22"/>
                <w:szCs w:val="22"/>
              </w:rPr>
              <w:t>{{ milestone</w:t>
            </w:r>
            <w:proofErr w:type="gramEnd"/>
            <w:r w:rsidRPr="004F14C2">
              <w:rPr>
                <w:rFonts w:ascii="Microsoft YaHei Light" w:eastAsia="Microsoft YaHei Light" w:hAnsi="Microsoft YaHei Light"/>
                <w:sz w:val="22"/>
                <w:szCs w:val="22"/>
              </w:rPr>
              <w:t>_05_phase }}</w:t>
            </w:r>
          </w:p>
        </w:tc>
        <w:tc>
          <w:tcPr>
            <w:tcW w:w="2144" w:type="dxa"/>
            <w:vAlign w:val="center"/>
          </w:tcPr>
          <w:p w14:paraId="62644213" w14:textId="77777777" w:rsidR="00B97EDE" w:rsidRPr="004F14C2" w:rsidRDefault="00B97EDE" w:rsidP="00A15529">
            <w:pPr>
              <w:pStyle w:val="a3"/>
              <w:spacing w:line="360" w:lineRule="auto"/>
              <w:ind w:firstLineChars="0" w:firstLine="0"/>
              <w:jc w:val="center"/>
              <w:rPr>
                <w:rFonts w:ascii="Microsoft YaHei Light" w:eastAsia="Microsoft YaHei Light" w:hAnsi="Microsoft YaHei Light" w:hint="eastAsia"/>
                <w:sz w:val="22"/>
                <w:szCs w:val="22"/>
              </w:rPr>
            </w:pPr>
            <w:proofErr w:type="gramStart"/>
            <w:r w:rsidRPr="004F14C2">
              <w:rPr>
                <w:rFonts w:ascii="Microsoft YaHei Light" w:eastAsia="Microsoft YaHei Light" w:hAnsi="Microsoft YaHei Light"/>
                <w:sz w:val="22"/>
                <w:szCs w:val="22"/>
              </w:rPr>
              <w:t>{{ milestone</w:t>
            </w:r>
            <w:proofErr w:type="gramEnd"/>
            <w:r w:rsidRPr="004F14C2">
              <w:rPr>
                <w:rFonts w:ascii="Microsoft YaHei Light" w:eastAsia="Microsoft YaHei Light" w:hAnsi="Microsoft YaHei Light"/>
                <w:sz w:val="22"/>
                <w:szCs w:val="22"/>
              </w:rPr>
              <w:t>_05_tasks }}</w:t>
            </w:r>
          </w:p>
        </w:tc>
        <w:tc>
          <w:tcPr>
            <w:tcW w:w="1915" w:type="dxa"/>
            <w:vAlign w:val="center"/>
          </w:tcPr>
          <w:p w14:paraId="3B47B150" w14:textId="77777777" w:rsidR="00B97EDE" w:rsidRPr="004F14C2" w:rsidRDefault="00B97EDE" w:rsidP="00A15529">
            <w:pPr>
              <w:jc w:val="center"/>
              <w:rPr>
                <w:rFonts w:cs="Arial" w:hint="eastAsia"/>
              </w:rPr>
            </w:pPr>
            <w:proofErr w:type="gramStart"/>
            <w:r w:rsidRPr="004F14C2">
              <w:t>{{ milestone</w:t>
            </w:r>
            <w:proofErr w:type="gramEnd"/>
            <w:r w:rsidRPr="004F14C2">
              <w:t>_05_time }}</w:t>
            </w:r>
          </w:p>
        </w:tc>
        <w:tc>
          <w:tcPr>
            <w:tcW w:w="3635" w:type="dxa"/>
            <w:vAlign w:val="center"/>
          </w:tcPr>
          <w:p w14:paraId="486A1ECE" w14:textId="77777777" w:rsidR="00B97EDE" w:rsidRPr="004F14C2" w:rsidRDefault="00B97EDE" w:rsidP="00A15529">
            <w:pPr>
              <w:pStyle w:val="a3"/>
              <w:spacing w:line="360" w:lineRule="auto"/>
              <w:ind w:firstLineChars="0" w:firstLine="0"/>
              <w:rPr>
                <w:rFonts w:ascii="Microsoft YaHei Light" w:eastAsia="Microsoft YaHei Light" w:hAnsi="Microsoft YaHei Light" w:hint="eastAsia"/>
                <w:sz w:val="22"/>
                <w:szCs w:val="22"/>
              </w:rPr>
            </w:pPr>
            <w:proofErr w:type="gramStart"/>
            <w:r w:rsidRPr="004F14C2">
              <w:rPr>
                <w:rFonts w:ascii="Microsoft YaHei Light" w:eastAsia="Microsoft YaHei Light" w:hAnsi="Microsoft YaHei Light"/>
                <w:sz w:val="22"/>
                <w:szCs w:val="22"/>
              </w:rPr>
              <w:t>{{ milestone</w:t>
            </w:r>
            <w:proofErr w:type="gramEnd"/>
            <w:r w:rsidRPr="004F14C2">
              <w:rPr>
                <w:rFonts w:ascii="Microsoft YaHei Light" w:eastAsia="Microsoft YaHei Light" w:hAnsi="Microsoft YaHei Light"/>
                <w:sz w:val="22"/>
                <w:szCs w:val="22"/>
              </w:rPr>
              <w:t>_05_deliverables }}</w:t>
            </w:r>
          </w:p>
        </w:tc>
      </w:tr>
    </w:tbl>
    <w:p w14:paraId="0F5127AF" w14:textId="77777777" w:rsidR="00B97EDE" w:rsidRDefault="00000000">
      <w:pPr>
        <w:pStyle w:val="1"/>
        <w:rPr>
          <w:rFonts w:hint="eastAsia"/>
        </w:rPr>
      </w:pPr>
      <w:bookmarkStart w:id="21" w:name="_Toc219050789"/>
      <w:r>
        <w:rPr>
          <w:rFonts w:hint="eastAsia"/>
        </w:rPr>
        <w:t>总结</w:t>
      </w:r>
      <w:bookmarkEnd w:id="21"/>
    </w:p>
    <w:p w14:paraId="376C1953" w14:textId="77777777" w:rsidR="00B97EDE" w:rsidRDefault="000878B5">
      <w:pPr>
        <w:pStyle w:val="Cloudbility-"/>
        <w:spacing w:after="190"/>
        <w:ind w:firstLine="440"/>
        <w:rPr>
          <w:rFonts w:hint="eastAsia"/>
        </w:rPr>
      </w:pPr>
      <w:proofErr w:type="gramStart"/>
      <w:r w:rsidRPr="000878B5">
        <w:rPr>
          <w:rFonts w:hint="eastAsia"/>
        </w:rPr>
        <w:t>{{ conclusion</w:t>
      </w:r>
      <w:proofErr w:type="gramEnd"/>
      <w:r w:rsidRPr="000878B5">
        <w:rPr>
          <w:rFonts w:hint="eastAsia"/>
        </w:rPr>
        <w:t xml:space="preserve"> }}</w:t>
      </w:r>
    </w:p>
    <w:sectPr w:rsidR="00B97EDE" w:rsidSect="00D63A7A">
      <w:headerReference w:type="default" r:id="rId11"/>
      <w:footerReference w:type="default" r:id="rId12"/>
      <w:pgSz w:w="11906" w:h="16838"/>
      <w:pgMar w:top="1440" w:right="1418" w:bottom="1440" w:left="1418" w:header="680" w:footer="680" w:gutter="0"/>
      <w:pgNumType w:start="1"/>
      <w:cols w:space="425"/>
      <w:docGrid w:type="lines" w:linePitch="38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5466D1" w14:textId="77777777" w:rsidR="000F5EF5" w:rsidRDefault="000F5EF5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195FD561" w14:textId="77777777" w:rsidR="000F5EF5" w:rsidRDefault="000F5EF5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 Light">
    <w:altName w:val="微软雅黑 Light"/>
    <w:panose1 w:val="020B0502040204020203"/>
    <w:charset w:val="86"/>
    <w:family w:val="swiss"/>
    <w:pitch w:val="variable"/>
    <w:sig w:usb0="80000287" w:usb1="2ACF001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ouYuan">
    <w:altName w:val="幼圆"/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8DCF8C" w14:textId="77777777" w:rsidR="00B97EDE" w:rsidRDefault="00B97EDE">
    <w:pPr>
      <w:pStyle w:val="af4"/>
      <w:wordWrap w:val="0"/>
      <w:ind w:right="500"/>
      <w:rPr>
        <w:rFonts w:ascii="Arial" w:hAnsi="Arial" w:cs="Arial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B643C2" w14:textId="77777777" w:rsidR="00414A39" w:rsidRDefault="00414A39">
    <w:pPr>
      <w:pStyle w:val="af4"/>
      <w:wordWrap w:val="0"/>
      <w:ind w:right="500"/>
      <w:rPr>
        <w:rFonts w:ascii="Arial" w:hAnsi="Arial" w:cs="Arial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31290903"/>
      <w:docPartObj>
        <w:docPartGallery w:val="Page Numbers (Bottom of Page)"/>
        <w:docPartUnique/>
      </w:docPartObj>
    </w:sdtPr>
    <w:sdtContent>
      <w:p w14:paraId="4D4DC470" w14:textId="77777777" w:rsidR="00D63A7A" w:rsidRDefault="00D63A7A">
        <w:pPr>
          <w:pStyle w:val="a7"/>
          <w:jc w:val="center"/>
          <w:rPr>
            <w:rFonts w:hint="eastAsia"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3B75E5F6" w14:textId="77777777" w:rsidR="00414A39" w:rsidRDefault="00414A39">
    <w:pPr>
      <w:pStyle w:val="af4"/>
      <w:wordWrap w:val="0"/>
      <w:ind w:right="500"/>
      <w:rPr>
        <w:rFonts w:ascii="Arial" w:hAnsi="Arial" w:cs="Arial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1BBC8C" w14:textId="77777777" w:rsidR="000F5EF5" w:rsidRDefault="000F5EF5">
      <w:pPr>
        <w:rPr>
          <w:rFonts w:hint="eastAsia"/>
        </w:rPr>
      </w:pPr>
      <w:r>
        <w:separator/>
      </w:r>
    </w:p>
  </w:footnote>
  <w:footnote w:type="continuationSeparator" w:id="0">
    <w:p w14:paraId="7BED0DB1" w14:textId="77777777" w:rsidR="000F5EF5" w:rsidRDefault="000F5EF5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8DA21B" w14:textId="77777777" w:rsidR="00B97EDE" w:rsidRDefault="00414A39" w:rsidP="008F5AB6">
    <w:pPr>
      <w:pStyle w:val="a9"/>
      <w:rPr>
        <w:rFonts w:hint="eastAsia"/>
      </w:rPr>
    </w:pPr>
    <w:r>
      <w:rPr>
        <w:noProof/>
        <w:lang w:bidi="ar-SA"/>
      </w:rPr>
      <w:drawing>
        <wp:anchor distT="0" distB="0" distL="114300" distR="114300" simplePos="0" relativeHeight="251670528" behindDoc="1" locked="1" layoutInCell="1" allowOverlap="1" wp14:anchorId="5BC16E01" wp14:editId="26A61214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3175" b="0"/>
          <wp:wrapNone/>
          <wp:docPr id="745180090" name="图片 4" descr="背景图案&#10;&#10;AI 生成的内容可能不正确。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45180090" name="图片 4" descr="背景图案&#10;&#10;AI 生成的内容可能不正确。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bidi="ar-SA"/>
      </w:rPr>
      <w:drawing>
        <wp:anchor distT="0" distB="0" distL="114300" distR="114300" simplePos="0" relativeHeight="251665408" behindDoc="1" locked="0" layoutInCell="0" allowOverlap="1" wp14:anchorId="4C104A74" wp14:editId="28051F08">
          <wp:simplePos x="0" y="0"/>
          <wp:positionH relativeFrom="margin">
            <wp:posOffset>-593725</wp:posOffset>
          </wp:positionH>
          <wp:positionV relativeFrom="margin">
            <wp:posOffset>-734060</wp:posOffset>
          </wp:positionV>
          <wp:extent cx="6946265" cy="10153650"/>
          <wp:effectExtent l="0" t="0" r="6985" b="0"/>
          <wp:wrapNone/>
          <wp:docPr id="988768967" name="图片 98876896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图片 13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10800000">
                    <a:off x="0" y="0"/>
                    <a:ext cx="6946275" cy="101536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proofErr w:type="gramStart"/>
    <w:r w:rsidR="00D63AE1">
      <w:rPr>
        <w:rFonts w:hint="eastAsia"/>
      </w:rPr>
      <w:t xml:space="preserve">{{ </w:t>
    </w:r>
    <w:proofErr w:type="spellStart"/>
    <w:r w:rsidR="00D63AE1">
      <w:rPr>
        <w:rFonts w:hint="eastAsia"/>
      </w:rPr>
      <w:t>company</w:t>
    </w:r>
    <w:proofErr w:type="gramEnd"/>
    <w:r w:rsidR="00215AE5">
      <w:rPr>
        <w:rFonts w:hint="eastAsia"/>
      </w:rPr>
      <w:t>_</w:t>
    </w:r>
    <w:proofErr w:type="gramStart"/>
    <w:r w:rsidR="00D63AE1">
      <w:rPr>
        <w:rFonts w:hint="eastAsia"/>
      </w:rPr>
      <w:t>name</w:t>
    </w:r>
    <w:proofErr w:type="spellEnd"/>
    <w:r w:rsidR="00D63AE1">
      <w:rPr>
        <w:rFonts w:hint="eastAsia"/>
      </w:rPr>
      <w:t xml:space="preserve"> }</w:t>
    </w:r>
    <w:proofErr w:type="gramEnd"/>
    <w:r w:rsidR="00D63AE1">
      <w:rPr>
        <w:rFonts w:hint="eastAsia"/>
      </w:rPr>
      <w:t>}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11D25C" w14:textId="77777777" w:rsidR="00B65441" w:rsidRDefault="00B65441" w:rsidP="008F5AB6">
    <w:pPr>
      <w:pStyle w:val="a9"/>
      <w:rPr>
        <w:rFonts w:hint="eastAsia"/>
      </w:rPr>
    </w:pPr>
    <w:r>
      <w:rPr>
        <w:noProof/>
        <w:lang w:bidi="ar-SA"/>
      </w:rPr>
      <w:drawing>
        <wp:anchor distT="0" distB="0" distL="114300" distR="114300" simplePos="0" relativeHeight="251667456" behindDoc="1" locked="0" layoutInCell="0" allowOverlap="1" wp14:anchorId="6784360B" wp14:editId="561A306B">
          <wp:simplePos x="0" y="0"/>
          <wp:positionH relativeFrom="margin">
            <wp:posOffset>-593725</wp:posOffset>
          </wp:positionH>
          <wp:positionV relativeFrom="margin">
            <wp:posOffset>-734060</wp:posOffset>
          </wp:positionV>
          <wp:extent cx="6946265" cy="10153650"/>
          <wp:effectExtent l="0" t="0" r="6985" b="0"/>
          <wp:wrapNone/>
          <wp:docPr id="1032018286" name="图片 103201828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32018286" name="图片 1032018286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10800000">
                    <a:off x="0" y="0"/>
                    <a:ext cx="6946275" cy="101536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proofErr w:type="gramStart"/>
    <w:r>
      <w:rPr>
        <w:rFonts w:hint="eastAsia"/>
      </w:rPr>
      <w:t xml:space="preserve">{{ </w:t>
    </w:r>
    <w:proofErr w:type="spellStart"/>
    <w:r>
      <w:rPr>
        <w:rFonts w:hint="eastAsia"/>
      </w:rPr>
      <w:t>company</w:t>
    </w:r>
    <w:proofErr w:type="gramEnd"/>
    <w:r>
      <w:rPr>
        <w:rFonts w:hint="eastAsia"/>
      </w:rPr>
      <w:t>_</w:t>
    </w:r>
    <w:proofErr w:type="gramStart"/>
    <w:r>
      <w:rPr>
        <w:rFonts w:hint="eastAsia"/>
      </w:rPr>
      <w:t>name</w:t>
    </w:r>
    <w:proofErr w:type="spellEnd"/>
    <w:r>
      <w:rPr>
        <w:rFonts w:hint="eastAsia"/>
      </w:rPr>
      <w:t xml:space="preserve"> }</w:t>
    </w:r>
    <w:proofErr w:type="gramEnd"/>
    <w:r>
      <w:rPr>
        <w:rFonts w:hint="eastAsia"/>
      </w:rPr>
      <w:t>}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867ECB" w14:textId="77777777" w:rsidR="00B65441" w:rsidRDefault="00B65441" w:rsidP="008F5AB6">
    <w:pPr>
      <w:pStyle w:val="a9"/>
      <w:rPr>
        <w:rFonts w:hint="eastAsia"/>
      </w:rPr>
    </w:pPr>
    <w:r>
      <w:rPr>
        <w:noProof/>
        <w:lang w:bidi="ar-SA"/>
      </w:rPr>
      <w:drawing>
        <wp:anchor distT="0" distB="0" distL="114300" distR="114300" simplePos="0" relativeHeight="251669504" behindDoc="1" locked="1" layoutInCell="0" allowOverlap="1" wp14:anchorId="45C04C57" wp14:editId="7D3D8CC7">
          <wp:simplePos x="0" y="0"/>
          <wp:positionH relativeFrom="margin">
            <wp:posOffset>-594360</wp:posOffset>
          </wp:positionH>
          <wp:positionV relativeFrom="margin">
            <wp:posOffset>-734695</wp:posOffset>
          </wp:positionV>
          <wp:extent cx="6948000" cy="10155600"/>
          <wp:effectExtent l="0" t="0" r="5715" b="0"/>
          <wp:wrapNone/>
          <wp:docPr id="201408311" name="图片 2014083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1408311" name="图片 20140831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10800000">
                    <a:off x="0" y="0"/>
                    <a:ext cx="6948000" cy="101556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proofErr w:type="gramStart"/>
    <w:r>
      <w:rPr>
        <w:rFonts w:hint="eastAsia"/>
      </w:rPr>
      <w:t xml:space="preserve">{{ </w:t>
    </w:r>
    <w:proofErr w:type="spellStart"/>
    <w:r>
      <w:rPr>
        <w:rFonts w:hint="eastAsia"/>
      </w:rPr>
      <w:t>company</w:t>
    </w:r>
    <w:proofErr w:type="gramEnd"/>
    <w:r>
      <w:rPr>
        <w:rFonts w:hint="eastAsia"/>
      </w:rPr>
      <w:t>_</w:t>
    </w:r>
    <w:proofErr w:type="gramStart"/>
    <w:r>
      <w:rPr>
        <w:rFonts w:hint="eastAsia"/>
      </w:rPr>
      <w:t>name</w:t>
    </w:r>
    <w:proofErr w:type="spellEnd"/>
    <w:r>
      <w:rPr>
        <w:rFonts w:hint="eastAsia"/>
      </w:rPr>
      <w:t xml:space="preserve"> }</w:t>
    </w:r>
    <w:proofErr w:type="gramEnd"/>
    <w:r>
      <w:rPr>
        <w:rFonts w:hint="eastAsia"/>
      </w:rPr>
      <w:t>}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BC5084D"/>
    <w:multiLevelType w:val="singleLevel"/>
    <w:tmpl w:val="EBC5084D"/>
    <w:lvl w:ilvl="0">
      <w:start w:val="2"/>
      <w:numFmt w:val="decimal"/>
      <w:suff w:val="space"/>
      <w:lvlText w:val="%1."/>
      <w:lvlJc w:val="left"/>
    </w:lvl>
  </w:abstractNum>
  <w:abstractNum w:abstractNumId="1" w15:restartNumberingAfterBreak="0">
    <w:nsid w:val="299F7174"/>
    <w:multiLevelType w:val="multilevel"/>
    <w:tmpl w:val="299F7174"/>
    <w:lvl w:ilvl="0">
      <w:start w:val="1"/>
      <w:numFmt w:val="bullet"/>
      <w:lvlText w:val=""/>
      <w:lvlJc w:val="left"/>
      <w:pPr>
        <w:ind w:left="1612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pStyle w:val="Cloudbility-2"/>
      <w:lvlText w:val=""/>
      <w:lvlJc w:val="left"/>
      <w:pPr>
        <w:ind w:left="1260" w:hanging="420"/>
      </w:pPr>
      <w:rPr>
        <w:rFonts w:ascii="Wingdings" w:hAnsi="Wingdings" w:hint="default"/>
        <w:color w:val="9D3511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303A5EE8"/>
    <w:multiLevelType w:val="multilevel"/>
    <w:tmpl w:val="303A5EE8"/>
    <w:lvl w:ilvl="0">
      <w:start w:val="1"/>
      <w:numFmt w:val="bullet"/>
      <w:pStyle w:val="Cloudbility-1"/>
      <w:lvlText w:val=""/>
      <w:lvlJc w:val="left"/>
      <w:pPr>
        <w:ind w:left="620" w:hanging="420"/>
      </w:pPr>
      <w:rPr>
        <w:rFonts w:ascii="Webdings" w:hAnsi="Webdings" w:hint="default"/>
        <w:color w:val="9D3511"/>
      </w:rPr>
    </w:lvl>
    <w:lvl w:ilvl="1">
      <w:start w:val="1"/>
      <w:numFmt w:val="bullet"/>
      <w:lvlText w:val=""/>
      <w:lvlJc w:val="left"/>
      <w:pPr>
        <w:ind w:left="128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70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2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4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6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8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80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20" w:hanging="420"/>
      </w:pPr>
      <w:rPr>
        <w:rFonts w:ascii="Wingdings" w:hAnsi="Wingdings" w:hint="default"/>
      </w:rPr>
    </w:lvl>
  </w:abstractNum>
  <w:abstractNum w:abstractNumId="3" w15:restartNumberingAfterBreak="0">
    <w:nsid w:val="4B5240BE"/>
    <w:multiLevelType w:val="singleLevel"/>
    <w:tmpl w:val="4B5240BE"/>
    <w:lvl w:ilvl="0">
      <w:start w:val="1"/>
      <w:numFmt w:val="decimal"/>
      <w:suff w:val="space"/>
      <w:lvlText w:val="%1."/>
      <w:lvlJc w:val="left"/>
    </w:lvl>
  </w:abstractNum>
  <w:abstractNum w:abstractNumId="4" w15:restartNumberingAfterBreak="0">
    <w:nsid w:val="61054F30"/>
    <w:multiLevelType w:val="multilevel"/>
    <w:tmpl w:val="61054F30"/>
    <w:lvl w:ilvl="0">
      <w:start w:val="1"/>
      <w:numFmt w:val="chineseCountingThousand"/>
      <w:pStyle w:val="1"/>
      <w:lvlText w:val="%1、"/>
      <w:lvlJc w:val="left"/>
      <w:pPr>
        <w:tabs>
          <w:tab w:val="left" w:pos="425"/>
        </w:tabs>
        <w:ind w:left="425" w:hanging="425"/>
      </w:pPr>
      <w:rPr>
        <w:rFonts w:ascii="微软雅黑" w:hAnsi="微软雅黑" w:hint="eastAsia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vertAlign w:val="baseline"/>
      </w:rPr>
    </w:lvl>
    <w:lvl w:ilvl="1">
      <w:start w:val="1"/>
      <w:numFmt w:val="decimal"/>
      <w:pStyle w:val="2"/>
      <w:isLgl/>
      <w:lvlText w:val="%1.%2 "/>
      <w:lvlJc w:val="left"/>
      <w:pPr>
        <w:ind w:left="567" w:hanging="567"/>
      </w:pPr>
      <w:rPr>
        <w:rFonts w:ascii="微软雅黑" w:eastAsia="微软雅黑" w:hAnsi="微软雅黑" w:hint="eastAsia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vertAlign w:val="baseline"/>
      </w:rPr>
    </w:lvl>
    <w:lvl w:ilvl="2">
      <w:start w:val="1"/>
      <w:numFmt w:val="decimal"/>
      <w:pStyle w:val="3"/>
      <w:isLgl/>
      <w:lvlText w:val="%1.%2.%3 "/>
      <w:lvlJc w:val="left"/>
      <w:pPr>
        <w:ind w:left="709" w:hanging="709"/>
      </w:pPr>
      <w:rPr>
        <w:rFonts w:ascii="微软雅黑" w:eastAsia="微软雅黑" w:hAnsi="微软雅黑"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sz w:val="24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</w:rPr>
    </w:lvl>
    <w:lvl w:ilvl="3">
      <w:start w:val="1"/>
      <w:numFmt w:val="decimal"/>
      <w:pStyle w:val="4"/>
      <w:isLgl/>
      <w:lvlText w:val="%1.%2.%3.%4"/>
      <w:lvlJc w:val="left"/>
      <w:pPr>
        <w:tabs>
          <w:tab w:val="left" w:pos="851"/>
        </w:tabs>
        <w:ind w:left="851" w:hanging="851"/>
      </w:pPr>
      <w:rPr>
        <w:rFonts w:hint="eastAsia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color w:val="9D3511"/>
        <w:spacing w:val="0"/>
        <w:position w:val="0"/>
        <w:u w:val="none"/>
        <w:vertAlign w:val="baseline"/>
      </w:rPr>
    </w:lvl>
    <w:lvl w:ilvl="4">
      <w:start w:val="1"/>
      <w:numFmt w:val="decimal"/>
      <w:pStyle w:val="5"/>
      <w:isLgl/>
      <w:lvlText w:val="%1.%2.%3.%4.%5"/>
      <w:lvlJc w:val="left"/>
      <w:pPr>
        <w:tabs>
          <w:tab w:val="left" w:pos="992"/>
        </w:tabs>
        <w:ind w:left="992" w:hanging="992"/>
      </w:pPr>
      <w:rPr>
        <w:rFonts w:hint="eastAsia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vertAlign w:val="baseline"/>
      </w:rPr>
    </w:lvl>
    <w:lvl w:ilvl="5">
      <w:start w:val="1"/>
      <w:numFmt w:val="decimal"/>
      <w:pStyle w:val="6"/>
      <w:isLgl/>
      <w:lvlText w:val="%1.%2.%3.%4.%5.%6"/>
      <w:lvlJc w:val="left"/>
      <w:pPr>
        <w:tabs>
          <w:tab w:val="left" w:pos="1134"/>
        </w:tabs>
        <w:ind w:left="1134" w:hanging="1134"/>
      </w:pPr>
      <w:rPr>
        <w:rFonts w:hint="eastAsia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vertAlign w:val="baseline"/>
      </w:rPr>
    </w:lvl>
    <w:lvl w:ilvl="6">
      <w:start w:val="1"/>
      <w:numFmt w:val="decimal"/>
      <w:isLgl/>
      <w:lvlText w:val="%1.%2.%3.%4.%5.%6.%7."/>
      <w:lvlJc w:val="left"/>
      <w:pPr>
        <w:tabs>
          <w:tab w:val="left" w:pos="1276"/>
        </w:tabs>
        <w:ind w:left="1276" w:hanging="1276"/>
      </w:pPr>
      <w:rPr>
        <w:rFonts w:hint="eastAsia"/>
        <w:b/>
        <w:i w:val="0"/>
      </w:rPr>
    </w:lvl>
    <w:lvl w:ilvl="7">
      <w:start w:val="1"/>
      <w:numFmt w:val="decimal"/>
      <w:isLgl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eastAsia"/>
        <w:b/>
        <w:i w:val="0"/>
      </w:rPr>
    </w:lvl>
    <w:lvl w:ilvl="8">
      <w:start w:val="1"/>
      <w:numFmt w:val="decimal"/>
      <w:isLgl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  <w:b/>
        <w:i w:val="0"/>
      </w:rPr>
    </w:lvl>
  </w:abstractNum>
  <w:num w:numId="1" w16cid:durableId="380251908">
    <w:abstractNumId w:val="4"/>
  </w:num>
  <w:num w:numId="2" w16cid:durableId="908492299">
    <w:abstractNumId w:val="1"/>
  </w:num>
  <w:num w:numId="3" w16cid:durableId="1281570101">
    <w:abstractNumId w:val="2"/>
  </w:num>
  <w:num w:numId="4" w16cid:durableId="1935433230">
    <w:abstractNumId w:val="0"/>
  </w:num>
  <w:num w:numId="5" w16cid:durableId="2881276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attachedTemplate r:id="rId1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ocumentProtection w:formatting="1" w:enforcement="0"/>
  <w:defaultTabStop w:val="420"/>
  <w:drawingGridHorizontalSpacing w:val="110"/>
  <w:drawingGridVerticalSpacing w:val="190"/>
  <w:noPunctuationKerning/>
  <w:characterSpacingControl w:val="compressPunctuation"/>
  <w:hdrShapeDefaults>
    <o:shapedefaults v:ext="edit" spidmax="3076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2B8B"/>
    <w:rsid w:val="00000144"/>
    <w:rsid w:val="0000125A"/>
    <w:rsid w:val="00001880"/>
    <w:rsid w:val="000028AA"/>
    <w:rsid w:val="00002978"/>
    <w:rsid w:val="00003003"/>
    <w:rsid w:val="0000329F"/>
    <w:rsid w:val="000041CD"/>
    <w:rsid w:val="00005D27"/>
    <w:rsid w:val="000066FA"/>
    <w:rsid w:val="00006C52"/>
    <w:rsid w:val="0000797B"/>
    <w:rsid w:val="000116A5"/>
    <w:rsid w:val="000120AF"/>
    <w:rsid w:val="000131AE"/>
    <w:rsid w:val="00013BF7"/>
    <w:rsid w:val="00014A54"/>
    <w:rsid w:val="00017F27"/>
    <w:rsid w:val="000209D5"/>
    <w:rsid w:val="00021DAA"/>
    <w:rsid w:val="000226AC"/>
    <w:rsid w:val="00024156"/>
    <w:rsid w:val="00024648"/>
    <w:rsid w:val="000259FE"/>
    <w:rsid w:val="000274C4"/>
    <w:rsid w:val="00031E70"/>
    <w:rsid w:val="0003492F"/>
    <w:rsid w:val="00034A68"/>
    <w:rsid w:val="00035B67"/>
    <w:rsid w:val="00035C0C"/>
    <w:rsid w:val="00035F2D"/>
    <w:rsid w:val="000360A9"/>
    <w:rsid w:val="000409E6"/>
    <w:rsid w:val="00041EFF"/>
    <w:rsid w:val="00043CEB"/>
    <w:rsid w:val="00044A7E"/>
    <w:rsid w:val="0004755B"/>
    <w:rsid w:val="000509E3"/>
    <w:rsid w:val="00051276"/>
    <w:rsid w:val="00051F5B"/>
    <w:rsid w:val="0005298B"/>
    <w:rsid w:val="00060472"/>
    <w:rsid w:val="000616EC"/>
    <w:rsid w:val="00061D8C"/>
    <w:rsid w:val="00063DDF"/>
    <w:rsid w:val="0006584C"/>
    <w:rsid w:val="00066E00"/>
    <w:rsid w:val="000672F8"/>
    <w:rsid w:val="000679E2"/>
    <w:rsid w:val="00070177"/>
    <w:rsid w:val="00070697"/>
    <w:rsid w:val="00071EB8"/>
    <w:rsid w:val="00072122"/>
    <w:rsid w:val="00072830"/>
    <w:rsid w:val="0007447B"/>
    <w:rsid w:val="000744F2"/>
    <w:rsid w:val="00076911"/>
    <w:rsid w:val="00081056"/>
    <w:rsid w:val="00081377"/>
    <w:rsid w:val="00085E34"/>
    <w:rsid w:val="000863C6"/>
    <w:rsid w:val="0008657A"/>
    <w:rsid w:val="000878B5"/>
    <w:rsid w:val="00087B31"/>
    <w:rsid w:val="000905DE"/>
    <w:rsid w:val="00091BA5"/>
    <w:rsid w:val="0009342D"/>
    <w:rsid w:val="00093AAA"/>
    <w:rsid w:val="00093CA7"/>
    <w:rsid w:val="0009479E"/>
    <w:rsid w:val="00096505"/>
    <w:rsid w:val="00096899"/>
    <w:rsid w:val="000A0EB8"/>
    <w:rsid w:val="000A2173"/>
    <w:rsid w:val="000A297A"/>
    <w:rsid w:val="000A2AC9"/>
    <w:rsid w:val="000A2B56"/>
    <w:rsid w:val="000A4DC5"/>
    <w:rsid w:val="000A5207"/>
    <w:rsid w:val="000A5AA5"/>
    <w:rsid w:val="000A7EF4"/>
    <w:rsid w:val="000B06AB"/>
    <w:rsid w:val="000B1BEF"/>
    <w:rsid w:val="000B27AD"/>
    <w:rsid w:val="000B29CB"/>
    <w:rsid w:val="000B4A56"/>
    <w:rsid w:val="000B51D0"/>
    <w:rsid w:val="000B63D5"/>
    <w:rsid w:val="000B65D7"/>
    <w:rsid w:val="000B79FC"/>
    <w:rsid w:val="000C029F"/>
    <w:rsid w:val="000C3F0E"/>
    <w:rsid w:val="000C4480"/>
    <w:rsid w:val="000C7897"/>
    <w:rsid w:val="000C7938"/>
    <w:rsid w:val="000C7960"/>
    <w:rsid w:val="000C7EC8"/>
    <w:rsid w:val="000C7FD5"/>
    <w:rsid w:val="000D098E"/>
    <w:rsid w:val="000D13AF"/>
    <w:rsid w:val="000D1763"/>
    <w:rsid w:val="000D21F7"/>
    <w:rsid w:val="000D3435"/>
    <w:rsid w:val="000D35C5"/>
    <w:rsid w:val="000D7ADD"/>
    <w:rsid w:val="000E2E10"/>
    <w:rsid w:val="000E2E64"/>
    <w:rsid w:val="000E2FBB"/>
    <w:rsid w:val="000E37E2"/>
    <w:rsid w:val="000E7DF0"/>
    <w:rsid w:val="000F09EC"/>
    <w:rsid w:val="000F0C7B"/>
    <w:rsid w:val="000F2F48"/>
    <w:rsid w:val="000F4D6B"/>
    <w:rsid w:val="000F4DB0"/>
    <w:rsid w:val="000F5EF5"/>
    <w:rsid w:val="000F6503"/>
    <w:rsid w:val="00101A05"/>
    <w:rsid w:val="00103894"/>
    <w:rsid w:val="0010436D"/>
    <w:rsid w:val="0011124A"/>
    <w:rsid w:val="00111465"/>
    <w:rsid w:val="00112633"/>
    <w:rsid w:val="00112BAA"/>
    <w:rsid w:val="001145C6"/>
    <w:rsid w:val="0012150A"/>
    <w:rsid w:val="0012244D"/>
    <w:rsid w:val="0012344A"/>
    <w:rsid w:val="00127425"/>
    <w:rsid w:val="00130CD5"/>
    <w:rsid w:val="00131B85"/>
    <w:rsid w:val="00133A51"/>
    <w:rsid w:val="00134993"/>
    <w:rsid w:val="00134C56"/>
    <w:rsid w:val="0013574C"/>
    <w:rsid w:val="0013606B"/>
    <w:rsid w:val="0013617A"/>
    <w:rsid w:val="00137B7B"/>
    <w:rsid w:val="001412E6"/>
    <w:rsid w:val="00141D54"/>
    <w:rsid w:val="0014247C"/>
    <w:rsid w:val="001449EF"/>
    <w:rsid w:val="00145B2E"/>
    <w:rsid w:val="00145BF2"/>
    <w:rsid w:val="00147FA6"/>
    <w:rsid w:val="00150CEE"/>
    <w:rsid w:val="00153611"/>
    <w:rsid w:val="00153CAA"/>
    <w:rsid w:val="001548AB"/>
    <w:rsid w:val="00155829"/>
    <w:rsid w:val="00155E22"/>
    <w:rsid w:val="001616C5"/>
    <w:rsid w:val="001616D8"/>
    <w:rsid w:val="00162A94"/>
    <w:rsid w:val="00164B4F"/>
    <w:rsid w:val="00166AF6"/>
    <w:rsid w:val="00170800"/>
    <w:rsid w:val="00171941"/>
    <w:rsid w:val="00173E0D"/>
    <w:rsid w:val="0017443A"/>
    <w:rsid w:val="00177B32"/>
    <w:rsid w:val="00177B5B"/>
    <w:rsid w:val="00180312"/>
    <w:rsid w:val="00181B97"/>
    <w:rsid w:val="00182615"/>
    <w:rsid w:val="00183632"/>
    <w:rsid w:val="0018381B"/>
    <w:rsid w:val="00185041"/>
    <w:rsid w:val="00185B77"/>
    <w:rsid w:val="00187B8D"/>
    <w:rsid w:val="001904BA"/>
    <w:rsid w:val="00190C54"/>
    <w:rsid w:val="00191360"/>
    <w:rsid w:val="00191500"/>
    <w:rsid w:val="00191E74"/>
    <w:rsid w:val="00192EC7"/>
    <w:rsid w:val="00192FDA"/>
    <w:rsid w:val="001935FD"/>
    <w:rsid w:val="001939CF"/>
    <w:rsid w:val="00194D4F"/>
    <w:rsid w:val="00195264"/>
    <w:rsid w:val="001952BD"/>
    <w:rsid w:val="00195E0F"/>
    <w:rsid w:val="001967A8"/>
    <w:rsid w:val="00197475"/>
    <w:rsid w:val="001A097E"/>
    <w:rsid w:val="001A1585"/>
    <w:rsid w:val="001A226B"/>
    <w:rsid w:val="001A306A"/>
    <w:rsid w:val="001A4FA3"/>
    <w:rsid w:val="001A5877"/>
    <w:rsid w:val="001A5D44"/>
    <w:rsid w:val="001A6321"/>
    <w:rsid w:val="001A6E0D"/>
    <w:rsid w:val="001A794B"/>
    <w:rsid w:val="001B0744"/>
    <w:rsid w:val="001B1CCB"/>
    <w:rsid w:val="001B2E7B"/>
    <w:rsid w:val="001B3A6C"/>
    <w:rsid w:val="001B4158"/>
    <w:rsid w:val="001B688E"/>
    <w:rsid w:val="001B6DC7"/>
    <w:rsid w:val="001C16F4"/>
    <w:rsid w:val="001C174E"/>
    <w:rsid w:val="001C197D"/>
    <w:rsid w:val="001C286A"/>
    <w:rsid w:val="001C2942"/>
    <w:rsid w:val="001C2D43"/>
    <w:rsid w:val="001C4413"/>
    <w:rsid w:val="001C5200"/>
    <w:rsid w:val="001C52A0"/>
    <w:rsid w:val="001C5D53"/>
    <w:rsid w:val="001C6D51"/>
    <w:rsid w:val="001D0C2B"/>
    <w:rsid w:val="001D457A"/>
    <w:rsid w:val="001D561B"/>
    <w:rsid w:val="001D6C7E"/>
    <w:rsid w:val="001D766B"/>
    <w:rsid w:val="001D79B5"/>
    <w:rsid w:val="001D7E51"/>
    <w:rsid w:val="001E0284"/>
    <w:rsid w:val="001E25A7"/>
    <w:rsid w:val="001E29FC"/>
    <w:rsid w:val="001E3BFB"/>
    <w:rsid w:val="001E53DA"/>
    <w:rsid w:val="001E6491"/>
    <w:rsid w:val="001E7684"/>
    <w:rsid w:val="001F0D36"/>
    <w:rsid w:val="001F1041"/>
    <w:rsid w:val="001F1AB2"/>
    <w:rsid w:val="001F2B93"/>
    <w:rsid w:val="001F2CE7"/>
    <w:rsid w:val="001F3E48"/>
    <w:rsid w:val="001F7353"/>
    <w:rsid w:val="001F7366"/>
    <w:rsid w:val="00204087"/>
    <w:rsid w:val="0020490B"/>
    <w:rsid w:val="002148A9"/>
    <w:rsid w:val="00215AE5"/>
    <w:rsid w:val="00217076"/>
    <w:rsid w:val="00220B57"/>
    <w:rsid w:val="0022150D"/>
    <w:rsid w:val="0022185F"/>
    <w:rsid w:val="00221B8F"/>
    <w:rsid w:val="00221EC5"/>
    <w:rsid w:val="0022270C"/>
    <w:rsid w:val="00226466"/>
    <w:rsid w:val="002305F7"/>
    <w:rsid w:val="00230C16"/>
    <w:rsid w:val="0023100A"/>
    <w:rsid w:val="00236F6B"/>
    <w:rsid w:val="00237912"/>
    <w:rsid w:val="00237FAD"/>
    <w:rsid w:val="00241413"/>
    <w:rsid w:val="002423FC"/>
    <w:rsid w:val="00242592"/>
    <w:rsid w:val="00243B00"/>
    <w:rsid w:val="0025287A"/>
    <w:rsid w:val="00252B9B"/>
    <w:rsid w:val="0025356C"/>
    <w:rsid w:val="002562EF"/>
    <w:rsid w:val="00261884"/>
    <w:rsid w:val="00263BE8"/>
    <w:rsid w:val="00264852"/>
    <w:rsid w:val="0026526B"/>
    <w:rsid w:val="00266339"/>
    <w:rsid w:val="00266581"/>
    <w:rsid w:val="002667B1"/>
    <w:rsid w:val="0027119D"/>
    <w:rsid w:val="0027136C"/>
    <w:rsid w:val="002724F6"/>
    <w:rsid w:val="002741C7"/>
    <w:rsid w:val="0027465C"/>
    <w:rsid w:val="002769A1"/>
    <w:rsid w:val="00280893"/>
    <w:rsid w:val="00280CB3"/>
    <w:rsid w:val="00280EB2"/>
    <w:rsid w:val="00281AEC"/>
    <w:rsid w:val="0028275D"/>
    <w:rsid w:val="002860B1"/>
    <w:rsid w:val="00290389"/>
    <w:rsid w:val="002904DB"/>
    <w:rsid w:val="00290D89"/>
    <w:rsid w:val="00290DA9"/>
    <w:rsid w:val="00291F12"/>
    <w:rsid w:val="00293D56"/>
    <w:rsid w:val="002940F4"/>
    <w:rsid w:val="002951A8"/>
    <w:rsid w:val="00297463"/>
    <w:rsid w:val="002A1BF4"/>
    <w:rsid w:val="002A2613"/>
    <w:rsid w:val="002A5AC6"/>
    <w:rsid w:val="002A6107"/>
    <w:rsid w:val="002A6FD3"/>
    <w:rsid w:val="002A7089"/>
    <w:rsid w:val="002A7DF7"/>
    <w:rsid w:val="002B2237"/>
    <w:rsid w:val="002B27E4"/>
    <w:rsid w:val="002B5D27"/>
    <w:rsid w:val="002B6048"/>
    <w:rsid w:val="002B660F"/>
    <w:rsid w:val="002B6E48"/>
    <w:rsid w:val="002C077C"/>
    <w:rsid w:val="002C20ED"/>
    <w:rsid w:val="002C3585"/>
    <w:rsid w:val="002C5D97"/>
    <w:rsid w:val="002C67E9"/>
    <w:rsid w:val="002C6FD8"/>
    <w:rsid w:val="002C7116"/>
    <w:rsid w:val="002C7BA9"/>
    <w:rsid w:val="002D1EA8"/>
    <w:rsid w:val="002D3846"/>
    <w:rsid w:val="002D5D91"/>
    <w:rsid w:val="002E4E0B"/>
    <w:rsid w:val="002E652C"/>
    <w:rsid w:val="002E6E78"/>
    <w:rsid w:val="002E75DF"/>
    <w:rsid w:val="002F0F9C"/>
    <w:rsid w:val="002F228A"/>
    <w:rsid w:val="002F2A5B"/>
    <w:rsid w:val="002F3DDC"/>
    <w:rsid w:val="002F591C"/>
    <w:rsid w:val="002F6047"/>
    <w:rsid w:val="002F625D"/>
    <w:rsid w:val="002F682D"/>
    <w:rsid w:val="002F73C6"/>
    <w:rsid w:val="002F7936"/>
    <w:rsid w:val="0030064D"/>
    <w:rsid w:val="00301593"/>
    <w:rsid w:val="00301AA6"/>
    <w:rsid w:val="00304241"/>
    <w:rsid w:val="00305A93"/>
    <w:rsid w:val="00306F7D"/>
    <w:rsid w:val="00307FC4"/>
    <w:rsid w:val="003101CA"/>
    <w:rsid w:val="00312B7E"/>
    <w:rsid w:val="00312BB1"/>
    <w:rsid w:val="00312EED"/>
    <w:rsid w:val="003137D1"/>
    <w:rsid w:val="00313DFF"/>
    <w:rsid w:val="00314399"/>
    <w:rsid w:val="0031660A"/>
    <w:rsid w:val="00316E86"/>
    <w:rsid w:val="00321DEB"/>
    <w:rsid w:val="00322A8A"/>
    <w:rsid w:val="003238CD"/>
    <w:rsid w:val="003247A6"/>
    <w:rsid w:val="0032626E"/>
    <w:rsid w:val="00327F03"/>
    <w:rsid w:val="003306F2"/>
    <w:rsid w:val="003317D6"/>
    <w:rsid w:val="00332B23"/>
    <w:rsid w:val="00332C83"/>
    <w:rsid w:val="00332CDA"/>
    <w:rsid w:val="003351CD"/>
    <w:rsid w:val="003358EC"/>
    <w:rsid w:val="00337C12"/>
    <w:rsid w:val="003406D8"/>
    <w:rsid w:val="003416BC"/>
    <w:rsid w:val="0034203D"/>
    <w:rsid w:val="0034269D"/>
    <w:rsid w:val="00342D71"/>
    <w:rsid w:val="00343718"/>
    <w:rsid w:val="00345D0E"/>
    <w:rsid w:val="00346144"/>
    <w:rsid w:val="00347E36"/>
    <w:rsid w:val="003500DE"/>
    <w:rsid w:val="00350333"/>
    <w:rsid w:val="00351A54"/>
    <w:rsid w:val="00352537"/>
    <w:rsid w:val="0035302F"/>
    <w:rsid w:val="00353212"/>
    <w:rsid w:val="00353BAD"/>
    <w:rsid w:val="003558C3"/>
    <w:rsid w:val="00356B5F"/>
    <w:rsid w:val="00357BBC"/>
    <w:rsid w:val="00357D64"/>
    <w:rsid w:val="0036214F"/>
    <w:rsid w:val="00365DBF"/>
    <w:rsid w:val="0036675B"/>
    <w:rsid w:val="0036780B"/>
    <w:rsid w:val="00370EB7"/>
    <w:rsid w:val="00372879"/>
    <w:rsid w:val="003747CC"/>
    <w:rsid w:val="00375B10"/>
    <w:rsid w:val="003778D7"/>
    <w:rsid w:val="00377AED"/>
    <w:rsid w:val="00380337"/>
    <w:rsid w:val="0038097D"/>
    <w:rsid w:val="00381009"/>
    <w:rsid w:val="00381707"/>
    <w:rsid w:val="0038236F"/>
    <w:rsid w:val="00382646"/>
    <w:rsid w:val="00382BA6"/>
    <w:rsid w:val="00382D47"/>
    <w:rsid w:val="00382F15"/>
    <w:rsid w:val="00383836"/>
    <w:rsid w:val="0038439E"/>
    <w:rsid w:val="00385AE5"/>
    <w:rsid w:val="0038667F"/>
    <w:rsid w:val="00390571"/>
    <w:rsid w:val="00390752"/>
    <w:rsid w:val="00391183"/>
    <w:rsid w:val="00391495"/>
    <w:rsid w:val="00391B48"/>
    <w:rsid w:val="00391F95"/>
    <w:rsid w:val="003922FD"/>
    <w:rsid w:val="003926D4"/>
    <w:rsid w:val="00393688"/>
    <w:rsid w:val="00395507"/>
    <w:rsid w:val="00396111"/>
    <w:rsid w:val="003A00B0"/>
    <w:rsid w:val="003A0B71"/>
    <w:rsid w:val="003A1778"/>
    <w:rsid w:val="003A21C2"/>
    <w:rsid w:val="003A25F1"/>
    <w:rsid w:val="003A3EEB"/>
    <w:rsid w:val="003A471E"/>
    <w:rsid w:val="003A60C5"/>
    <w:rsid w:val="003A67EE"/>
    <w:rsid w:val="003A6FD9"/>
    <w:rsid w:val="003B00B9"/>
    <w:rsid w:val="003B0559"/>
    <w:rsid w:val="003B0CB9"/>
    <w:rsid w:val="003B0F2A"/>
    <w:rsid w:val="003B35D1"/>
    <w:rsid w:val="003B61AF"/>
    <w:rsid w:val="003C29FD"/>
    <w:rsid w:val="003C435B"/>
    <w:rsid w:val="003C65A3"/>
    <w:rsid w:val="003C67B0"/>
    <w:rsid w:val="003C6AFF"/>
    <w:rsid w:val="003C7ED4"/>
    <w:rsid w:val="003D203C"/>
    <w:rsid w:val="003D2D02"/>
    <w:rsid w:val="003D2D50"/>
    <w:rsid w:val="003D33BD"/>
    <w:rsid w:val="003D3B3B"/>
    <w:rsid w:val="003D4FAD"/>
    <w:rsid w:val="003E005A"/>
    <w:rsid w:val="003E04C2"/>
    <w:rsid w:val="003E0A28"/>
    <w:rsid w:val="003E36CC"/>
    <w:rsid w:val="003E5933"/>
    <w:rsid w:val="003E6CB5"/>
    <w:rsid w:val="003E6EF2"/>
    <w:rsid w:val="003E735B"/>
    <w:rsid w:val="003E7ACB"/>
    <w:rsid w:val="003F0C29"/>
    <w:rsid w:val="003F2485"/>
    <w:rsid w:val="003F4974"/>
    <w:rsid w:val="003F5495"/>
    <w:rsid w:val="003F63D8"/>
    <w:rsid w:val="003F6985"/>
    <w:rsid w:val="003F6E22"/>
    <w:rsid w:val="004003CE"/>
    <w:rsid w:val="004025DB"/>
    <w:rsid w:val="00402B0B"/>
    <w:rsid w:val="00402D66"/>
    <w:rsid w:val="0040397D"/>
    <w:rsid w:val="00404177"/>
    <w:rsid w:val="00405815"/>
    <w:rsid w:val="004064D5"/>
    <w:rsid w:val="00406B1F"/>
    <w:rsid w:val="00410C7F"/>
    <w:rsid w:val="00414A39"/>
    <w:rsid w:val="004156CE"/>
    <w:rsid w:val="0041756A"/>
    <w:rsid w:val="004208FF"/>
    <w:rsid w:val="00420AF5"/>
    <w:rsid w:val="0042188E"/>
    <w:rsid w:val="004219CE"/>
    <w:rsid w:val="004239D9"/>
    <w:rsid w:val="004260E5"/>
    <w:rsid w:val="00426ED4"/>
    <w:rsid w:val="00431CB8"/>
    <w:rsid w:val="00432898"/>
    <w:rsid w:val="00435C41"/>
    <w:rsid w:val="00437263"/>
    <w:rsid w:val="004372CD"/>
    <w:rsid w:val="0044038C"/>
    <w:rsid w:val="00440B6A"/>
    <w:rsid w:val="0044164E"/>
    <w:rsid w:val="004424D2"/>
    <w:rsid w:val="00442AC3"/>
    <w:rsid w:val="00442C6F"/>
    <w:rsid w:val="00443507"/>
    <w:rsid w:val="00443A03"/>
    <w:rsid w:val="00444474"/>
    <w:rsid w:val="00444BE8"/>
    <w:rsid w:val="0044599D"/>
    <w:rsid w:val="00447730"/>
    <w:rsid w:val="004512BC"/>
    <w:rsid w:val="004515ED"/>
    <w:rsid w:val="00453649"/>
    <w:rsid w:val="00456620"/>
    <w:rsid w:val="0045706C"/>
    <w:rsid w:val="004613B8"/>
    <w:rsid w:val="00465438"/>
    <w:rsid w:val="004662DB"/>
    <w:rsid w:val="00466433"/>
    <w:rsid w:val="00467605"/>
    <w:rsid w:val="0047229B"/>
    <w:rsid w:val="004730AA"/>
    <w:rsid w:val="00473472"/>
    <w:rsid w:val="00473AD6"/>
    <w:rsid w:val="00476471"/>
    <w:rsid w:val="00476F1D"/>
    <w:rsid w:val="00477218"/>
    <w:rsid w:val="00477469"/>
    <w:rsid w:val="00477CBF"/>
    <w:rsid w:val="00477D7D"/>
    <w:rsid w:val="004827F5"/>
    <w:rsid w:val="0048372F"/>
    <w:rsid w:val="00483796"/>
    <w:rsid w:val="004841E5"/>
    <w:rsid w:val="004846A5"/>
    <w:rsid w:val="00484EE4"/>
    <w:rsid w:val="00487547"/>
    <w:rsid w:val="004879FA"/>
    <w:rsid w:val="00487DC8"/>
    <w:rsid w:val="00491F80"/>
    <w:rsid w:val="00493E26"/>
    <w:rsid w:val="0049696F"/>
    <w:rsid w:val="004A002D"/>
    <w:rsid w:val="004A03E0"/>
    <w:rsid w:val="004A08BD"/>
    <w:rsid w:val="004A187F"/>
    <w:rsid w:val="004A18A0"/>
    <w:rsid w:val="004A2683"/>
    <w:rsid w:val="004A2D56"/>
    <w:rsid w:val="004A55FA"/>
    <w:rsid w:val="004A5612"/>
    <w:rsid w:val="004A56E5"/>
    <w:rsid w:val="004A627F"/>
    <w:rsid w:val="004A7EF1"/>
    <w:rsid w:val="004A7F60"/>
    <w:rsid w:val="004B10E5"/>
    <w:rsid w:val="004B369F"/>
    <w:rsid w:val="004B6CA7"/>
    <w:rsid w:val="004C1315"/>
    <w:rsid w:val="004C3EDE"/>
    <w:rsid w:val="004C65A5"/>
    <w:rsid w:val="004C74E4"/>
    <w:rsid w:val="004C756C"/>
    <w:rsid w:val="004C7B33"/>
    <w:rsid w:val="004D06C0"/>
    <w:rsid w:val="004D4270"/>
    <w:rsid w:val="004D7026"/>
    <w:rsid w:val="004D76E9"/>
    <w:rsid w:val="004D78C6"/>
    <w:rsid w:val="004E12DB"/>
    <w:rsid w:val="004E1636"/>
    <w:rsid w:val="004E1858"/>
    <w:rsid w:val="004E287A"/>
    <w:rsid w:val="004E4588"/>
    <w:rsid w:val="004E4DB7"/>
    <w:rsid w:val="004E75FF"/>
    <w:rsid w:val="004F00FE"/>
    <w:rsid w:val="004F14C2"/>
    <w:rsid w:val="004F305D"/>
    <w:rsid w:val="004F31E4"/>
    <w:rsid w:val="004F453B"/>
    <w:rsid w:val="004F518F"/>
    <w:rsid w:val="004F542F"/>
    <w:rsid w:val="004F6281"/>
    <w:rsid w:val="004F6FC3"/>
    <w:rsid w:val="004F7036"/>
    <w:rsid w:val="00500626"/>
    <w:rsid w:val="00501BD1"/>
    <w:rsid w:val="00503427"/>
    <w:rsid w:val="005034DB"/>
    <w:rsid w:val="00503F2E"/>
    <w:rsid w:val="0050435B"/>
    <w:rsid w:val="005043FE"/>
    <w:rsid w:val="00504BB7"/>
    <w:rsid w:val="00510F76"/>
    <w:rsid w:val="00512933"/>
    <w:rsid w:val="00513721"/>
    <w:rsid w:val="00513A49"/>
    <w:rsid w:val="0051765A"/>
    <w:rsid w:val="00517D7E"/>
    <w:rsid w:val="0052013C"/>
    <w:rsid w:val="005216C2"/>
    <w:rsid w:val="005222C9"/>
    <w:rsid w:val="00522972"/>
    <w:rsid w:val="005253E4"/>
    <w:rsid w:val="00527E71"/>
    <w:rsid w:val="00530AE3"/>
    <w:rsid w:val="00531C7E"/>
    <w:rsid w:val="0053283B"/>
    <w:rsid w:val="005348D0"/>
    <w:rsid w:val="00535107"/>
    <w:rsid w:val="00536C60"/>
    <w:rsid w:val="0053710A"/>
    <w:rsid w:val="005378CE"/>
    <w:rsid w:val="00543393"/>
    <w:rsid w:val="00544750"/>
    <w:rsid w:val="005447DF"/>
    <w:rsid w:val="00545029"/>
    <w:rsid w:val="00547571"/>
    <w:rsid w:val="00550D34"/>
    <w:rsid w:val="00550D70"/>
    <w:rsid w:val="0055213C"/>
    <w:rsid w:val="00552E27"/>
    <w:rsid w:val="00554C47"/>
    <w:rsid w:val="00555906"/>
    <w:rsid w:val="00556B58"/>
    <w:rsid w:val="00561160"/>
    <w:rsid w:val="00562234"/>
    <w:rsid w:val="005623ED"/>
    <w:rsid w:val="0056260B"/>
    <w:rsid w:val="00563588"/>
    <w:rsid w:val="00565A4F"/>
    <w:rsid w:val="00565E6A"/>
    <w:rsid w:val="0056709E"/>
    <w:rsid w:val="005705C9"/>
    <w:rsid w:val="005710B5"/>
    <w:rsid w:val="00572152"/>
    <w:rsid w:val="00572844"/>
    <w:rsid w:val="005729E6"/>
    <w:rsid w:val="00574BB0"/>
    <w:rsid w:val="005815C9"/>
    <w:rsid w:val="00581749"/>
    <w:rsid w:val="0058284A"/>
    <w:rsid w:val="00583965"/>
    <w:rsid w:val="005852FB"/>
    <w:rsid w:val="005861B2"/>
    <w:rsid w:val="005911C2"/>
    <w:rsid w:val="0059231A"/>
    <w:rsid w:val="00593028"/>
    <w:rsid w:val="005953C6"/>
    <w:rsid w:val="00596B54"/>
    <w:rsid w:val="005A254D"/>
    <w:rsid w:val="005A2D7B"/>
    <w:rsid w:val="005A4FDE"/>
    <w:rsid w:val="005A581C"/>
    <w:rsid w:val="005A6078"/>
    <w:rsid w:val="005A7EDB"/>
    <w:rsid w:val="005B0A2D"/>
    <w:rsid w:val="005B10ED"/>
    <w:rsid w:val="005B121F"/>
    <w:rsid w:val="005B153D"/>
    <w:rsid w:val="005B1FB3"/>
    <w:rsid w:val="005B534D"/>
    <w:rsid w:val="005B5C03"/>
    <w:rsid w:val="005B5CAA"/>
    <w:rsid w:val="005B65E9"/>
    <w:rsid w:val="005B7062"/>
    <w:rsid w:val="005B7339"/>
    <w:rsid w:val="005C0BE1"/>
    <w:rsid w:val="005C1C8D"/>
    <w:rsid w:val="005C36EF"/>
    <w:rsid w:val="005C3D03"/>
    <w:rsid w:val="005C54E6"/>
    <w:rsid w:val="005C58BB"/>
    <w:rsid w:val="005C599F"/>
    <w:rsid w:val="005C5D09"/>
    <w:rsid w:val="005C69A7"/>
    <w:rsid w:val="005C6A82"/>
    <w:rsid w:val="005D0344"/>
    <w:rsid w:val="005D0374"/>
    <w:rsid w:val="005D5230"/>
    <w:rsid w:val="005D796A"/>
    <w:rsid w:val="005E0FBE"/>
    <w:rsid w:val="005E20EF"/>
    <w:rsid w:val="005E3B5F"/>
    <w:rsid w:val="005E52CB"/>
    <w:rsid w:val="005E5313"/>
    <w:rsid w:val="005E6003"/>
    <w:rsid w:val="005E60F7"/>
    <w:rsid w:val="005E62E4"/>
    <w:rsid w:val="005E70B9"/>
    <w:rsid w:val="005E7124"/>
    <w:rsid w:val="005E7D5F"/>
    <w:rsid w:val="005F0E1D"/>
    <w:rsid w:val="005F2195"/>
    <w:rsid w:val="005F4BC0"/>
    <w:rsid w:val="005F5FAF"/>
    <w:rsid w:val="005F6B34"/>
    <w:rsid w:val="005F73B5"/>
    <w:rsid w:val="00603C55"/>
    <w:rsid w:val="00604646"/>
    <w:rsid w:val="00604EED"/>
    <w:rsid w:val="0060527C"/>
    <w:rsid w:val="00605463"/>
    <w:rsid w:val="00606A2D"/>
    <w:rsid w:val="00606F3F"/>
    <w:rsid w:val="006127E6"/>
    <w:rsid w:val="006159CA"/>
    <w:rsid w:val="006201CA"/>
    <w:rsid w:val="00621322"/>
    <w:rsid w:val="00621482"/>
    <w:rsid w:val="00623DAD"/>
    <w:rsid w:val="0062481A"/>
    <w:rsid w:val="006255FF"/>
    <w:rsid w:val="00625BD1"/>
    <w:rsid w:val="00625F5D"/>
    <w:rsid w:val="0063311A"/>
    <w:rsid w:val="00634C9D"/>
    <w:rsid w:val="00636FA5"/>
    <w:rsid w:val="00640AAD"/>
    <w:rsid w:val="006412F2"/>
    <w:rsid w:val="00642761"/>
    <w:rsid w:val="00643D62"/>
    <w:rsid w:val="00643E78"/>
    <w:rsid w:val="006446B8"/>
    <w:rsid w:val="006456D3"/>
    <w:rsid w:val="0065241F"/>
    <w:rsid w:val="00652E8F"/>
    <w:rsid w:val="00653485"/>
    <w:rsid w:val="00653C9A"/>
    <w:rsid w:val="00655C44"/>
    <w:rsid w:val="006565A2"/>
    <w:rsid w:val="00660FBD"/>
    <w:rsid w:val="00663A8D"/>
    <w:rsid w:val="00664299"/>
    <w:rsid w:val="00664724"/>
    <w:rsid w:val="0066620C"/>
    <w:rsid w:val="00674B05"/>
    <w:rsid w:val="00674E6D"/>
    <w:rsid w:val="00677F55"/>
    <w:rsid w:val="00680C4A"/>
    <w:rsid w:val="00681151"/>
    <w:rsid w:val="006847C6"/>
    <w:rsid w:val="006850FC"/>
    <w:rsid w:val="00685A00"/>
    <w:rsid w:val="00687523"/>
    <w:rsid w:val="00687AEE"/>
    <w:rsid w:val="00687F73"/>
    <w:rsid w:val="006916E5"/>
    <w:rsid w:val="006922D1"/>
    <w:rsid w:val="00694519"/>
    <w:rsid w:val="0069563A"/>
    <w:rsid w:val="00695A5F"/>
    <w:rsid w:val="00696646"/>
    <w:rsid w:val="006A12D6"/>
    <w:rsid w:val="006A3208"/>
    <w:rsid w:val="006A3CF8"/>
    <w:rsid w:val="006A7C36"/>
    <w:rsid w:val="006B20C9"/>
    <w:rsid w:val="006B2E65"/>
    <w:rsid w:val="006B3901"/>
    <w:rsid w:val="006B46E5"/>
    <w:rsid w:val="006B57FC"/>
    <w:rsid w:val="006B79CD"/>
    <w:rsid w:val="006B7E7D"/>
    <w:rsid w:val="006C192C"/>
    <w:rsid w:val="006C2AF6"/>
    <w:rsid w:val="006C61D4"/>
    <w:rsid w:val="006D07DD"/>
    <w:rsid w:val="006D0832"/>
    <w:rsid w:val="006D093E"/>
    <w:rsid w:val="006D0E21"/>
    <w:rsid w:val="006D364E"/>
    <w:rsid w:val="006D4349"/>
    <w:rsid w:val="006D6C67"/>
    <w:rsid w:val="006D6F37"/>
    <w:rsid w:val="006E0B39"/>
    <w:rsid w:val="006E258B"/>
    <w:rsid w:val="006E4418"/>
    <w:rsid w:val="006E59BB"/>
    <w:rsid w:val="006E5C9C"/>
    <w:rsid w:val="006E79FD"/>
    <w:rsid w:val="006F1827"/>
    <w:rsid w:val="006F1DC1"/>
    <w:rsid w:val="006F2EF3"/>
    <w:rsid w:val="006F2FE5"/>
    <w:rsid w:val="006F3F09"/>
    <w:rsid w:val="006F5716"/>
    <w:rsid w:val="006F5895"/>
    <w:rsid w:val="00700E78"/>
    <w:rsid w:val="00702732"/>
    <w:rsid w:val="00702B4B"/>
    <w:rsid w:val="00703E3D"/>
    <w:rsid w:val="00704C2A"/>
    <w:rsid w:val="00704EF9"/>
    <w:rsid w:val="00711070"/>
    <w:rsid w:val="00712818"/>
    <w:rsid w:val="00720327"/>
    <w:rsid w:val="0072039D"/>
    <w:rsid w:val="00720DDB"/>
    <w:rsid w:val="00721D1F"/>
    <w:rsid w:val="00722574"/>
    <w:rsid w:val="00723EF2"/>
    <w:rsid w:val="00724161"/>
    <w:rsid w:val="007241C3"/>
    <w:rsid w:val="007253B5"/>
    <w:rsid w:val="0073002A"/>
    <w:rsid w:val="00730895"/>
    <w:rsid w:val="007311C3"/>
    <w:rsid w:val="007316A0"/>
    <w:rsid w:val="007346BC"/>
    <w:rsid w:val="00734CF3"/>
    <w:rsid w:val="00736660"/>
    <w:rsid w:val="00740179"/>
    <w:rsid w:val="00740973"/>
    <w:rsid w:val="00740DE7"/>
    <w:rsid w:val="0074132C"/>
    <w:rsid w:val="00742463"/>
    <w:rsid w:val="00743699"/>
    <w:rsid w:val="007470B6"/>
    <w:rsid w:val="00747AAC"/>
    <w:rsid w:val="007500BD"/>
    <w:rsid w:val="00751C75"/>
    <w:rsid w:val="00752935"/>
    <w:rsid w:val="007537EC"/>
    <w:rsid w:val="00755B6B"/>
    <w:rsid w:val="00757D69"/>
    <w:rsid w:val="00760303"/>
    <w:rsid w:val="00760633"/>
    <w:rsid w:val="00760B4E"/>
    <w:rsid w:val="00760BAA"/>
    <w:rsid w:val="0076199F"/>
    <w:rsid w:val="0076435E"/>
    <w:rsid w:val="00765324"/>
    <w:rsid w:val="00766703"/>
    <w:rsid w:val="0076704B"/>
    <w:rsid w:val="00770A98"/>
    <w:rsid w:val="00770AA2"/>
    <w:rsid w:val="00770C37"/>
    <w:rsid w:val="00772DAF"/>
    <w:rsid w:val="0077397E"/>
    <w:rsid w:val="00774816"/>
    <w:rsid w:val="00780E27"/>
    <w:rsid w:val="00780F6E"/>
    <w:rsid w:val="00780FDE"/>
    <w:rsid w:val="00783AF0"/>
    <w:rsid w:val="00784743"/>
    <w:rsid w:val="00785261"/>
    <w:rsid w:val="0078737B"/>
    <w:rsid w:val="00790AE7"/>
    <w:rsid w:val="0079195E"/>
    <w:rsid w:val="00791D69"/>
    <w:rsid w:val="0079290F"/>
    <w:rsid w:val="00793A49"/>
    <w:rsid w:val="007953F4"/>
    <w:rsid w:val="007956A9"/>
    <w:rsid w:val="00795FD8"/>
    <w:rsid w:val="00797392"/>
    <w:rsid w:val="007A02F7"/>
    <w:rsid w:val="007A097B"/>
    <w:rsid w:val="007A09D9"/>
    <w:rsid w:val="007A0C86"/>
    <w:rsid w:val="007A21D1"/>
    <w:rsid w:val="007A5278"/>
    <w:rsid w:val="007A7DC9"/>
    <w:rsid w:val="007B0F99"/>
    <w:rsid w:val="007B12D1"/>
    <w:rsid w:val="007B1B06"/>
    <w:rsid w:val="007B2EBA"/>
    <w:rsid w:val="007B6E47"/>
    <w:rsid w:val="007B76C9"/>
    <w:rsid w:val="007C0784"/>
    <w:rsid w:val="007C122E"/>
    <w:rsid w:val="007C1CF9"/>
    <w:rsid w:val="007C59B0"/>
    <w:rsid w:val="007C74F1"/>
    <w:rsid w:val="007D1E97"/>
    <w:rsid w:val="007D2009"/>
    <w:rsid w:val="007D2951"/>
    <w:rsid w:val="007D618F"/>
    <w:rsid w:val="007D78DA"/>
    <w:rsid w:val="007E1042"/>
    <w:rsid w:val="007E5ABB"/>
    <w:rsid w:val="007F343E"/>
    <w:rsid w:val="007F3C1F"/>
    <w:rsid w:val="007F4688"/>
    <w:rsid w:val="007F5A30"/>
    <w:rsid w:val="007F6B42"/>
    <w:rsid w:val="007F6F66"/>
    <w:rsid w:val="008009E4"/>
    <w:rsid w:val="00801414"/>
    <w:rsid w:val="00801C59"/>
    <w:rsid w:val="00801FE1"/>
    <w:rsid w:val="008020ED"/>
    <w:rsid w:val="008031F5"/>
    <w:rsid w:val="00803F04"/>
    <w:rsid w:val="0080574C"/>
    <w:rsid w:val="0080766C"/>
    <w:rsid w:val="00807B26"/>
    <w:rsid w:val="00811C67"/>
    <w:rsid w:val="00813676"/>
    <w:rsid w:val="00813B1E"/>
    <w:rsid w:val="00814EAE"/>
    <w:rsid w:val="00816102"/>
    <w:rsid w:val="00816D4D"/>
    <w:rsid w:val="00817116"/>
    <w:rsid w:val="00817CA3"/>
    <w:rsid w:val="00820C69"/>
    <w:rsid w:val="008264FD"/>
    <w:rsid w:val="00826F81"/>
    <w:rsid w:val="00830508"/>
    <w:rsid w:val="00831147"/>
    <w:rsid w:val="00831E42"/>
    <w:rsid w:val="008325F1"/>
    <w:rsid w:val="00834D54"/>
    <w:rsid w:val="00837D93"/>
    <w:rsid w:val="008419C1"/>
    <w:rsid w:val="008428E7"/>
    <w:rsid w:val="008454D0"/>
    <w:rsid w:val="0084604E"/>
    <w:rsid w:val="00850076"/>
    <w:rsid w:val="00850BF0"/>
    <w:rsid w:val="00851089"/>
    <w:rsid w:val="0085126D"/>
    <w:rsid w:val="008513FF"/>
    <w:rsid w:val="00852561"/>
    <w:rsid w:val="00854B7C"/>
    <w:rsid w:val="008553FA"/>
    <w:rsid w:val="008565AC"/>
    <w:rsid w:val="0085778A"/>
    <w:rsid w:val="00861F06"/>
    <w:rsid w:val="008620C1"/>
    <w:rsid w:val="0086261A"/>
    <w:rsid w:val="00864025"/>
    <w:rsid w:val="00866D3C"/>
    <w:rsid w:val="00867682"/>
    <w:rsid w:val="00874FF7"/>
    <w:rsid w:val="0087646F"/>
    <w:rsid w:val="00880F3A"/>
    <w:rsid w:val="008822B3"/>
    <w:rsid w:val="008826B6"/>
    <w:rsid w:val="0088329D"/>
    <w:rsid w:val="00883CF4"/>
    <w:rsid w:val="00887708"/>
    <w:rsid w:val="00890F36"/>
    <w:rsid w:val="00891E5E"/>
    <w:rsid w:val="00894389"/>
    <w:rsid w:val="008945AF"/>
    <w:rsid w:val="0089576F"/>
    <w:rsid w:val="00895786"/>
    <w:rsid w:val="008966E5"/>
    <w:rsid w:val="00897578"/>
    <w:rsid w:val="0089758E"/>
    <w:rsid w:val="00897908"/>
    <w:rsid w:val="008A07DF"/>
    <w:rsid w:val="008A2FD4"/>
    <w:rsid w:val="008A4219"/>
    <w:rsid w:val="008B0470"/>
    <w:rsid w:val="008B2708"/>
    <w:rsid w:val="008B4CA6"/>
    <w:rsid w:val="008B4F3A"/>
    <w:rsid w:val="008B6ACF"/>
    <w:rsid w:val="008C041F"/>
    <w:rsid w:val="008C087D"/>
    <w:rsid w:val="008C0BB2"/>
    <w:rsid w:val="008C0E6C"/>
    <w:rsid w:val="008C24FE"/>
    <w:rsid w:val="008C255B"/>
    <w:rsid w:val="008C2BB1"/>
    <w:rsid w:val="008C33B5"/>
    <w:rsid w:val="008C59EC"/>
    <w:rsid w:val="008C5C69"/>
    <w:rsid w:val="008C74B6"/>
    <w:rsid w:val="008C79D6"/>
    <w:rsid w:val="008D0B35"/>
    <w:rsid w:val="008D153B"/>
    <w:rsid w:val="008D2306"/>
    <w:rsid w:val="008D3F81"/>
    <w:rsid w:val="008D4073"/>
    <w:rsid w:val="008D419E"/>
    <w:rsid w:val="008D53C3"/>
    <w:rsid w:val="008D7050"/>
    <w:rsid w:val="008E32C1"/>
    <w:rsid w:val="008E4055"/>
    <w:rsid w:val="008E4990"/>
    <w:rsid w:val="008E4E6F"/>
    <w:rsid w:val="008E5E5F"/>
    <w:rsid w:val="008E684D"/>
    <w:rsid w:val="008E6F9A"/>
    <w:rsid w:val="008E7005"/>
    <w:rsid w:val="008F0811"/>
    <w:rsid w:val="008F0D00"/>
    <w:rsid w:val="008F2802"/>
    <w:rsid w:val="008F3B54"/>
    <w:rsid w:val="008F4D92"/>
    <w:rsid w:val="008F5AB6"/>
    <w:rsid w:val="008F6476"/>
    <w:rsid w:val="00900566"/>
    <w:rsid w:val="00900965"/>
    <w:rsid w:val="00900CB5"/>
    <w:rsid w:val="00903B62"/>
    <w:rsid w:val="00903B65"/>
    <w:rsid w:val="00903E00"/>
    <w:rsid w:val="00905C06"/>
    <w:rsid w:val="009062E8"/>
    <w:rsid w:val="00911F13"/>
    <w:rsid w:val="00913D7D"/>
    <w:rsid w:val="00916D6F"/>
    <w:rsid w:val="009173AC"/>
    <w:rsid w:val="00920942"/>
    <w:rsid w:val="00920B9B"/>
    <w:rsid w:val="009214BE"/>
    <w:rsid w:val="0092159F"/>
    <w:rsid w:val="00921D75"/>
    <w:rsid w:val="00923905"/>
    <w:rsid w:val="00923979"/>
    <w:rsid w:val="00924D24"/>
    <w:rsid w:val="009264A4"/>
    <w:rsid w:val="00926CBE"/>
    <w:rsid w:val="00927264"/>
    <w:rsid w:val="00931F2C"/>
    <w:rsid w:val="00931F85"/>
    <w:rsid w:val="00932D56"/>
    <w:rsid w:val="00933DA7"/>
    <w:rsid w:val="00935282"/>
    <w:rsid w:val="00935C71"/>
    <w:rsid w:val="00936ECD"/>
    <w:rsid w:val="009403E7"/>
    <w:rsid w:val="00941B4A"/>
    <w:rsid w:val="0094223E"/>
    <w:rsid w:val="00943A62"/>
    <w:rsid w:val="0094492E"/>
    <w:rsid w:val="00946822"/>
    <w:rsid w:val="009473EE"/>
    <w:rsid w:val="009533B3"/>
    <w:rsid w:val="009537A6"/>
    <w:rsid w:val="009619D4"/>
    <w:rsid w:val="00962328"/>
    <w:rsid w:val="009624C6"/>
    <w:rsid w:val="00962506"/>
    <w:rsid w:val="009628CB"/>
    <w:rsid w:val="0096454E"/>
    <w:rsid w:val="009645CF"/>
    <w:rsid w:val="00964D9E"/>
    <w:rsid w:val="00964F3C"/>
    <w:rsid w:val="00965A0B"/>
    <w:rsid w:val="0096607D"/>
    <w:rsid w:val="00966C3B"/>
    <w:rsid w:val="009717A2"/>
    <w:rsid w:val="00973467"/>
    <w:rsid w:val="009738AC"/>
    <w:rsid w:val="00973FBB"/>
    <w:rsid w:val="00975B91"/>
    <w:rsid w:val="00976D02"/>
    <w:rsid w:val="0097749C"/>
    <w:rsid w:val="0098025A"/>
    <w:rsid w:val="00980B95"/>
    <w:rsid w:val="009834EA"/>
    <w:rsid w:val="00985E4F"/>
    <w:rsid w:val="0098675A"/>
    <w:rsid w:val="00986F8D"/>
    <w:rsid w:val="00986FB0"/>
    <w:rsid w:val="00987AA1"/>
    <w:rsid w:val="00987D9A"/>
    <w:rsid w:val="009955A6"/>
    <w:rsid w:val="009957B9"/>
    <w:rsid w:val="0099633B"/>
    <w:rsid w:val="00997311"/>
    <w:rsid w:val="009A12C2"/>
    <w:rsid w:val="009A15E8"/>
    <w:rsid w:val="009A3C4D"/>
    <w:rsid w:val="009A4B49"/>
    <w:rsid w:val="009A4D0D"/>
    <w:rsid w:val="009A5239"/>
    <w:rsid w:val="009B2B61"/>
    <w:rsid w:val="009B37A3"/>
    <w:rsid w:val="009B4EAD"/>
    <w:rsid w:val="009B5147"/>
    <w:rsid w:val="009B58B0"/>
    <w:rsid w:val="009B71A7"/>
    <w:rsid w:val="009B7E58"/>
    <w:rsid w:val="009C2737"/>
    <w:rsid w:val="009C4A81"/>
    <w:rsid w:val="009C552B"/>
    <w:rsid w:val="009C72DA"/>
    <w:rsid w:val="009C7DB6"/>
    <w:rsid w:val="009D1C5F"/>
    <w:rsid w:val="009D37D3"/>
    <w:rsid w:val="009D708F"/>
    <w:rsid w:val="009D7784"/>
    <w:rsid w:val="009E3408"/>
    <w:rsid w:val="009E3A93"/>
    <w:rsid w:val="009E518C"/>
    <w:rsid w:val="009E5681"/>
    <w:rsid w:val="009F388E"/>
    <w:rsid w:val="009F3947"/>
    <w:rsid w:val="009F39E2"/>
    <w:rsid w:val="009F3B68"/>
    <w:rsid w:val="009F5C63"/>
    <w:rsid w:val="009F62C2"/>
    <w:rsid w:val="009F6301"/>
    <w:rsid w:val="009F6986"/>
    <w:rsid w:val="009F6EF8"/>
    <w:rsid w:val="00A02287"/>
    <w:rsid w:val="00A03023"/>
    <w:rsid w:val="00A047BC"/>
    <w:rsid w:val="00A079C5"/>
    <w:rsid w:val="00A1011A"/>
    <w:rsid w:val="00A10801"/>
    <w:rsid w:val="00A11DF9"/>
    <w:rsid w:val="00A12B06"/>
    <w:rsid w:val="00A14CC6"/>
    <w:rsid w:val="00A14EDC"/>
    <w:rsid w:val="00A153A3"/>
    <w:rsid w:val="00A154BE"/>
    <w:rsid w:val="00A15529"/>
    <w:rsid w:val="00A15A1C"/>
    <w:rsid w:val="00A222E1"/>
    <w:rsid w:val="00A22B02"/>
    <w:rsid w:val="00A272CB"/>
    <w:rsid w:val="00A30C33"/>
    <w:rsid w:val="00A31195"/>
    <w:rsid w:val="00A3123E"/>
    <w:rsid w:val="00A31780"/>
    <w:rsid w:val="00A32705"/>
    <w:rsid w:val="00A337F0"/>
    <w:rsid w:val="00A350E1"/>
    <w:rsid w:val="00A36B99"/>
    <w:rsid w:val="00A37F75"/>
    <w:rsid w:val="00A4029A"/>
    <w:rsid w:val="00A412E7"/>
    <w:rsid w:val="00A414A1"/>
    <w:rsid w:val="00A423AC"/>
    <w:rsid w:val="00A43AC9"/>
    <w:rsid w:val="00A44A58"/>
    <w:rsid w:val="00A450A7"/>
    <w:rsid w:val="00A469A8"/>
    <w:rsid w:val="00A47728"/>
    <w:rsid w:val="00A47F28"/>
    <w:rsid w:val="00A511AA"/>
    <w:rsid w:val="00A51387"/>
    <w:rsid w:val="00A51443"/>
    <w:rsid w:val="00A5179D"/>
    <w:rsid w:val="00A52D5A"/>
    <w:rsid w:val="00A5325D"/>
    <w:rsid w:val="00A544C5"/>
    <w:rsid w:val="00A54B2D"/>
    <w:rsid w:val="00A54C8E"/>
    <w:rsid w:val="00A55092"/>
    <w:rsid w:val="00A567AD"/>
    <w:rsid w:val="00A57C80"/>
    <w:rsid w:val="00A605E0"/>
    <w:rsid w:val="00A6107C"/>
    <w:rsid w:val="00A61A27"/>
    <w:rsid w:val="00A6201B"/>
    <w:rsid w:val="00A62436"/>
    <w:rsid w:val="00A64827"/>
    <w:rsid w:val="00A64B51"/>
    <w:rsid w:val="00A657EE"/>
    <w:rsid w:val="00A65951"/>
    <w:rsid w:val="00A65DEB"/>
    <w:rsid w:val="00A66616"/>
    <w:rsid w:val="00A66C2D"/>
    <w:rsid w:val="00A70F07"/>
    <w:rsid w:val="00A7163E"/>
    <w:rsid w:val="00A7186D"/>
    <w:rsid w:val="00A722A3"/>
    <w:rsid w:val="00A729BF"/>
    <w:rsid w:val="00A75207"/>
    <w:rsid w:val="00A77025"/>
    <w:rsid w:val="00A772E1"/>
    <w:rsid w:val="00A77EAA"/>
    <w:rsid w:val="00A8027A"/>
    <w:rsid w:val="00A816CA"/>
    <w:rsid w:val="00A830E2"/>
    <w:rsid w:val="00A83582"/>
    <w:rsid w:val="00A85135"/>
    <w:rsid w:val="00A85586"/>
    <w:rsid w:val="00A86396"/>
    <w:rsid w:val="00A87E22"/>
    <w:rsid w:val="00A92992"/>
    <w:rsid w:val="00A9353E"/>
    <w:rsid w:val="00A9363D"/>
    <w:rsid w:val="00A93CA1"/>
    <w:rsid w:val="00A9502B"/>
    <w:rsid w:val="00A965D0"/>
    <w:rsid w:val="00A9731B"/>
    <w:rsid w:val="00A9743B"/>
    <w:rsid w:val="00AA0914"/>
    <w:rsid w:val="00AA212D"/>
    <w:rsid w:val="00AA2696"/>
    <w:rsid w:val="00AB0EB6"/>
    <w:rsid w:val="00AB32B8"/>
    <w:rsid w:val="00AB3C49"/>
    <w:rsid w:val="00AB54AF"/>
    <w:rsid w:val="00AB5DC6"/>
    <w:rsid w:val="00AC3F5D"/>
    <w:rsid w:val="00AC513D"/>
    <w:rsid w:val="00AC5A06"/>
    <w:rsid w:val="00AC61E0"/>
    <w:rsid w:val="00AC7164"/>
    <w:rsid w:val="00AD04D0"/>
    <w:rsid w:val="00AD32D6"/>
    <w:rsid w:val="00AD35BA"/>
    <w:rsid w:val="00AD3F5F"/>
    <w:rsid w:val="00AD4C3C"/>
    <w:rsid w:val="00AD6FF8"/>
    <w:rsid w:val="00AE1416"/>
    <w:rsid w:val="00AE2B8B"/>
    <w:rsid w:val="00AE2FB1"/>
    <w:rsid w:val="00AE3336"/>
    <w:rsid w:val="00AE69D4"/>
    <w:rsid w:val="00AE6E6B"/>
    <w:rsid w:val="00AF1153"/>
    <w:rsid w:val="00AF1EA2"/>
    <w:rsid w:val="00AF321C"/>
    <w:rsid w:val="00AF3526"/>
    <w:rsid w:val="00AF51A8"/>
    <w:rsid w:val="00AF6F6B"/>
    <w:rsid w:val="00AF78DD"/>
    <w:rsid w:val="00AF7FF2"/>
    <w:rsid w:val="00B01938"/>
    <w:rsid w:val="00B04FF1"/>
    <w:rsid w:val="00B06580"/>
    <w:rsid w:val="00B10733"/>
    <w:rsid w:val="00B136E8"/>
    <w:rsid w:val="00B13FA6"/>
    <w:rsid w:val="00B16330"/>
    <w:rsid w:val="00B17728"/>
    <w:rsid w:val="00B22E2B"/>
    <w:rsid w:val="00B24CEA"/>
    <w:rsid w:val="00B2716C"/>
    <w:rsid w:val="00B31A66"/>
    <w:rsid w:val="00B32862"/>
    <w:rsid w:val="00B34B19"/>
    <w:rsid w:val="00B36233"/>
    <w:rsid w:val="00B36F2B"/>
    <w:rsid w:val="00B41307"/>
    <w:rsid w:val="00B42E51"/>
    <w:rsid w:val="00B477A0"/>
    <w:rsid w:val="00B4791C"/>
    <w:rsid w:val="00B50C5E"/>
    <w:rsid w:val="00B54599"/>
    <w:rsid w:val="00B54992"/>
    <w:rsid w:val="00B56935"/>
    <w:rsid w:val="00B56D4E"/>
    <w:rsid w:val="00B61E55"/>
    <w:rsid w:val="00B62610"/>
    <w:rsid w:val="00B62C9A"/>
    <w:rsid w:val="00B638C7"/>
    <w:rsid w:val="00B6437A"/>
    <w:rsid w:val="00B6508B"/>
    <w:rsid w:val="00B65441"/>
    <w:rsid w:val="00B673CF"/>
    <w:rsid w:val="00B71B78"/>
    <w:rsid w:val="00B72779"/>
    <w:rsid w:val="00B73A27"/>
    <w:rsid w:val="00B74668"/>
    <w:rsid w:val="00B753BA"/>
    <w:rsid w:val="00B8183A"/>
    <w:rsid w:val="00B81890"/>
    <w:rsid w:val="00B8196B"/>
    <w:rsid w:val="00B82B61"/>
    <w:rsid w:val="00B834AD"/>
    <w:rsid w:val="00B8422B"/>
    <w:rsid w:val="00B87E2E"/>
    <w:rsid w:val="00B91EA8"/>
    <w:rsid w:val="00B92149"/>
    <w:rsid w:val="00B94015"/>
    <w:rsid w:val="00B941B3"/>
    <w:rsid w:val="00B96FD8"/>
    <w:rsid w:val="00B97EDE"/>
    <w:rsid w:val="00BA0752"/>
    <w:rsid w:val="00BA11CD"/>
    <w:rsid w:val="00BA1ADE"/>
    <w:rsid w:val="00BA22F4"/>
    <w:rsid w:val="00BA416A"/>
    <w:rsid w:val="00BA6B90"/>
    <w:rsid w:val="00BB027A"/>
    <w:rsid w:val="00BB1C53"/>
    <w:rsid w:val="00BB2564"/>
    <w:rsid w:val="00BB3466"/>
    <w:rsid w:val="00BB4904"/>
    <w:rsid w:val="00BC360B"/>
    <w:rsid w:val="00BC3921"/>
    <w:rsid w:val="00BC3B31"/>
    <w:rsid w:val="00BC4458"/>
    <w:rsid w:val="00BC4E26"/>
    <w:rsid w:val="00BC5EE0"/>
    <w:rsid w:val="00BC629B"/>
    <w:rsid w:val="00BC6B1B"/>
    <w:rsid w:val="00BC6C15"/>
    <w:rsid w:val="00BC7E04"/>
    <w:rsid w:val="00BC7E8D"/>
    <w:rsid w:val="00BD3366"/>
    <w:rsid w:val="00BD6755"/>
    <w:rsid w:val="00BD6F31"/>
    <w:rsid w:val="00BD77F6"/>
    <w:rsid w:val="00BE1477"/>
    <w:rsid w:val="00BE157D"/>
    <w:rsid w:val="00BE1A04"/>
    <w:rsid w:val="00BE1C14"/>
    <w:rsid w:val="00BE3E1E"/>
    <w:rsid w:val="00BE751D"/>
    <w:rsid w:val="00BE7980"/>
    <w:rsid w:val="00BE7AA8"/>
    <w:rsid w:val="00BF07E7"/>
    <w:rsid w:val="00BF0A3D"/>
    <w:rsid w:val="00BF0D3B"/>
    <w:rsid w:val="00BF66FB"/>
    <w:rsid w:val="00C004D2"/>
    <w:rsid w:val="00C01171"/>
    <w:rsid w:val="00C01B28"/>
    <w:rsid w:val="00C05942"/>
    <w:rsid w:val="00C05BCE"/>
    <w:rsid w:val="00C06B6A"/>
    <w:rsid w:val="00C06E8C"/>
    <w:rsid w:val="00C101A5"/>
    <w:rsid w:val="00C111DF"/>
    <w:rsid w:val="00C12245"/>
    <w:rsid w:val="00C12925"/>
    <w:rsid w:val="00C14030"/>
    <w:rsid w:val="00C15B41"/>
    <w:rsid w:val="00C17156"/>
    <w:rsid w:val="00C20D0B"/>
    <w:rsid w:val="00C27491"/>
    <w:rsid w:val="00C276C0"/>
    <w:rsid w:val="00C27724"/>
    <w:rsid w:val="00C277A4"/>
    <w:rsid w:val="00C30380"/>
    <w:rsid w:val="00C3071B"/>
    <w:rsid w:val="00C31651"/>
    <w:rsid w:val="00C31784"/>
    <w:rsid w:val="00C31B24"/>
    <w:rsid w:val="00C40DC0"/>
    <w:rsid w:val="00C44023"/>
    <w:rsid w:val="00C456A2"/>
    <w:rsid w:val="00C45724"/>
    <w:rsid w:val="00C46415"/>
    <w:rsid w:val="00C503E7"/>
    <w:rsid w:val="00C523B9"/>
    <w:rsid w:val="00C53137"/>
    <w:rsid w:val="00C541F3"/>
    <w:rsid w:val="00C54528"/>
    <w:rsid w:val="00C5648A"/>
    <w:rsid w:val="00C57F5E"/>
    <w:rsid w:val="00C608A9"/>
    <w:rsid w:val="00C60E17"/>
    <w:rsid w:val="00C61DE6"/>
    <w:rsid w:val="00C621C2"/>
    <w:rsid w:val="00C623D5"/>
    <w:rsid w:val="00C62615"/>
    <w:rsid w:val="00C6570E"/>
    <w:rsid w:val="00C664D8"/>
    <w:rsid w:val="00C66C75"/>
    <w:rsid w:val="00C66FC2"/>
    <w:rsid w:val="00C671C5"/>
    <w:rsid w:val="00C67B19"/>
    <w:rsid w:val="00C7057E"/>
    <w:rsid w:val="00C720DE"/>
    <w:rsid w:val="00C72BCB"/>
    <w:rsid w:val="00C76F00"/>
    <w:rsid w:val="00C806C4"/>
    <w:rsid w:val="00C81B1B"/>
    <w:rsid w:val="00C837C9"/>
    <w:rsid w:val="00C91312"/>
    <w:rsid w:val="00C919C6"/>
    <w:rsid w:val="00C91F89"/>
    <w:rsid w:val="00C936E4"/>
    <w:rsid w:val="00C93BD1"/>
    <w:rsid w:val="00C93E73"/>
    <w:rsid w:val="00C95F77"/>
    <w:rsid w:val="00C9695A"/>
    <w:rsid w:val="00C96E78"/>
    <w:rsid w:val="00C97994"/>
    <w:rsid w:val="00CA030D"/>
    <w:rsid w:val="00CA042B"/>
    <w:rsid w:val="00CA1AC5"/>
    <w:rsid w:val="00CA1DAD"/>
    <w:rsid w:val="00CA3656"/>
    <w:rsid w:val="00CA5488"/>
    <w:rsid w:val="00CA5845"/>
    <w:rsid w:val="00CB03DF"/>
    <w:rsid w:val="00CB2523"/>
    <w:rsid w:val="00CB2B1C"/>
    <w:rsid w:val="00CB3083"/>
    <w:rsid w:val="00CB3088"/>
    <w:rsid w:val="00CB3548"/>
    <w:rsid w:val="00CB462D"/>
    <w:rsid w:val="00CB60AD"/>
    <w:rsid w:val="00CB63F5"/>
    <w:rsid w:val="00CC0F9E"/>
    <w:rsid w:val="00CC151F"/>
    <w:rsid w:val="00CC1689"/>
    <w:rsid w:val="00CC3CAD"/>
    <w:rsid w:val="00CC3DE4"/>
    <w:rsid w:val="00CC498F"/>
    <w:rsid w:val="00CC6DA6"/>
    <w:rsid w:val="00CC7166"/>
    <w:rsid w:val="00CD0DCB"/>
    <w:rsid w:val="00CD0F55"/>
    <w:rsid w:val="00CD1AC9"/>
    <w:rsid w:val="00CD1C78"/>
    <w:rsid w:val="00CD1D34"/>
    <w:rsid w:val="00CD2113"/>
    <w:rsid w:val="00CE0C42"/>
    <w:rsid w:val="00CE12D3"/>
    <w:rsid w:val="00CE1CD6"/>
    <w:rsid w:val="00CE3799"/>
    <w:rsid w:val="00CE43AB"/>
    <w:rsid w:val="00CE4D38"/>
    <w:rsid w:val="00CE4E03"/>
    <w:rsid w:val="00CE508D"/>
    <w:rsid w:val="00CE66F0"/>
    <w:rsid w:val="00CE672F"/>
    <w:rsid w:val="00CE6B9E"/>
    <w:rsid w:val="00CF0A43"/>
    <w:rsid w:val="00CF3E45"/>
    <w:rsid w:val="00CF5495"/>
    <w:rsid w:val="00CF6255"/>
    <w:rsid w:val="00CF7498"/>
    <w:rsid w:val="00D00689"/>
    <w:rsid w:val="00D0094B"/>
    <w:rsid w:val="00D01FBA"/>
    <w:rsid w:val="00D022BB"/>
    <w:rsid w:val="00D041E9"/>
    <w:rsid w:val="00D056F8"/>
    <w:rsid w:val="00D067A5"/>
    <w:rsid w:val="00D06BCD"/>
    <w:rsid w:val="00D07905"/>
    <w:rsid w:val="00D1189E"/>
    <w:rsid w:val="00D1258C"/>
    <w:rsid w:val="00D125A4"/>
    <w:rsid w:val="00D15C55"/>
    <w:rsid w:val="00D17125"/>
    <w:rsid w:val="00D2124F"/>
    <w:rsid w:val="00D2373C"/>
    <w:rsid w:val="00D23BDF"/>
    <w:rsid w:val="00D2597C"/>
    <w:rsid w:val="00D261EA"/>
    <w:rsid w:val="00D27AA7"/>
    <w:rsid w:val="00D30F09"/>
    <w:rsid w:val="00D32B27"/>
    <w:rsid w:val="00D32E45"/>
    <w:rsid w:val="00D32EE6"/>
    <w:rsid w:val="00D33575"/>
    <w:rsid w:val="00D34A7C"/>
    <w:rsid w:val="00D34D75"/>
    <w:rsid w:val="00D416EA"/>
    <w:rsid w:val="00D418AE"/>
    <w:rsid w:val="00D429D7"/>
    <w:rsid w:val="00D42F9D"/>
    <w:rsid w:val="00D44531"/>
    <w:rsid w:val="00D464E2"/>
    <w:rsid w:val="00D468F6"/>
    <w:rsid w:val="00D470DF"/>
    <w:rsid w:val="00D479BB"/>
    <w:rsid w:val="00D47C42"/>
    <w:rsid w:val="00D513D8"/>
    <w:rsid w:val="00D515EF"/>
    <w:rsid w:val="00D52D83"/>
    <w:rsid w:val="00D53366"/>
    <w:rsid w:val="00D53672"/>
    <w:rsid w:val="00D567D9"/>
    <w:rsid w:val="00D57268"/>
    <w:rsid w:val="00D601D1"/>
    <w:rsid w:val="00D60D2A"/>
    <w:rsid w:val="00D61164"/>
    <w:rsid w:val="00D6236B"/>
    <w:rsid w:val="00D628E9"/>
    <w:rsid w:val="00D62930"/>
    <w:rsid w:val="00D62E6D"/>
    <w:rsid w:val="00D63A7A"/>
    <w:rsid w:val="00D63AE1"/>
    <w:rsid w:val="00D63C7B"/>
    <w:rsid w:val="00D648E2"/>
    <w:rsid w:val="00D65D01"/>
    <w:rsid w:val="00D665BA"/>
    <w:rsid w:val="00D72115"/>
    <w:rsid w:val="00D72CEE"/>
    <w:rsid w:val="00D73D87"/>
    <w:rsid w:val="00D7536E"/>
    <w:rsid w:val="00D76D01"/>
    <w:rsid w:val="00D80B40"/>
    <w:rsid w:val="00D81B75"/>
    <w:rsid w:val="00D82551"/>
    <w:rsid w:val="00D82E47"/>
    <w:rsid w:val="00D8601F"/>
    <w:rsid w:val="00D86CF2"/>
    <w:rsid w:val="00D86FD6"/>
    <w:rsid w:val="00D87009"/>
    <w:rsid w:val="00D8723A"/>
    <w:rsid w:val="00D87925"/>
    <w:rsid w:val="00D92051"/>
    <w:rsid w:val="00D92ED4"/>
    <w:rsid w:val="00D953A7"/>
    <w:rsid w:val="00D96333"/>
    <w:rsid w:val="00D96463"/>
    <w:rsid w:val="00D972F6"/>
    <w:rsid w:val="00D973CF"/>
    <w:rsid w:val="00D97724"/>
    <w:rsid w:val="00D9772D"/>
    <w:rsid w:val="00D97BC2"/>
    <w:rsid w:val="00DA77FC"/>
    <w:rsid w:val="00DB0B95"/>
    <w:rsid w:val="00DB228B"/>
    <w:rsid w:val="00DB545E"/>
    <w:rsid w:val="00DB6AE8"/>
    <w:rsid w:val="00DB78CB"/>
    <w:rsid w:val="00DC2920"/>
    <w:rsid w:val="00DC2BB3"/>
    <w:rsid w:val="00DC54F5"/>
    <w:rsid w:val="00DC5685"/>
    <w:rsid w:val="00DC7B6D"/>
    <w:rsid w:val="00DC7D7E"/>
    <w:rsid w:val="00DD1A24"/>
    <w:rsid w:val="00DD2127"/>
    <w:rsid w:val="00DD218B"/>
    <w:rsid w:val="00DD3872"/>
    <w:rsid w:val="00DD3C20"/>
    <w:rsid w:val="00DD4F99"/>
    <w:rsid w:val="00DD63A9"/>
    <w:rsid w:val="00DD664D"/>
    <w:rsid w:val="00DD6B89"/>
    <w:rsid w:val="00DE09E2"/>
    <w:rsid w:val="00DE1419"/>
    <w:rsid w:val="00DE199B"/>
    <w:rsid w:val="00DE1D2A"/>
    <w:rsid w:val="00DE222F"/>
    <w:rsid w:val="00DF0FF6"/>
    <w:rsid w:val="00DF1406"/>
    <w:rsid w:val="00DF28A7"/>
    <w:rsid w:val="00DF37E7"/>
    <w:rsid w:val="00DF436B"/>
    <w:rsid w:val="00DF52F6"/>
    <w:rsid w:val="00DF5454"/>
    <w:rsid w:val="00DF5B31"/>
    <w:rsid w:val="00DF7C4D"/>
    <w:rsid w:val="00E00347"/>
    <w:rsid w:val="00E01CA1"/>
    <w:rsid w:val="00E049DF"/>
    <w:rsid w:val="00E06C11"/>
    <w:rsid w:val="00E079AE"/>
    <w:rsid w:val="00E07AF3"/>
    <w:rsid w:val="00E10B35"/>
    <w:rsid w:val="00E1248A"/>
    <w:rsid w:val="00E15293"/>
    <w:rsid w:val="00E16EC7"/>
    <w:rsid w:val="00E17F2D"/>
    <w:rsid w:val="00E2001A"/>
    <w:rsid w:val="00E23108"/>
    <w:rsid w:val="00E242D4"/>
    <w:rsid w:val="00E25EF2"/>
    <w:rsid w:val="00E266DF"/>
    <w:rsid w:val="00E26D85"/>
    <w:rsid w:val="00E27AC5"/>
    <w:rsid w:val="00E31971"/>
    <w:rsid w:val="00E322C4"/>
    <w:rsid w:val="00E328E2"/>
    <w:rsid w:val="00E33F46"/>
    <w:rsid w:val="00E34B58"/>
    <w:rsid w:val="00E34D90"/>
    <w:rsid w:val="00E350CA"/>
    <w:rsid w:val="00E35988"/>
    <w:rsid w:val="00E35A6C"/>
    <w:rsid w:val="00E36B39"/>
    <w:rsid w:val="00E45070"/>
    <w:rsid w:val="00E45691"/>
    <w:rsid w:val="00E45902"/>
    <w:rsid w:val="00E50004"/>
    <w:rsid w:val="00E51BF6"/>
    <w:rsid w:val="00E53363"/>
    <w:rsid w:val="00E53526"/>
    <w:rsid w:val="00E53AE7"/>
    <w:rsid w:val="00E54200"/>
    <w:rsid w:val="00E60C5F"/>
    <w:rsid w:val="00E60EB7"/>
    <w:rsid w:val="00E639FC"/>
    <w:rsid w:val="00E63C69"/>
    <w:rsid w:val="00E645D9"/>
    <w:rsid w:val="00E647E5"/>
    <w:rsid w:val="00E64925"/>
    <w:rsid w:val="00E64DBB"/>
    <w:rsid w:val="00E67BA7"/>
    <w:rsid w:val="00E70071"/>
    <w:rsid w:val="00E713B4"/>
    <w:rsid w:val="00E715F5"/>
    <w:rsid w:val="00E73748"/>
    <w:rsid w:val="00E740E9"/>
    <w:rsid w:val="00E74127"/>
    <w:rsid w:val="00E7575A"/>
    <w:rsid w:val="00E763EF"/>
    <w:rsid w:val="00E76880"/>
    <w:rsid w:val="00E7770C"/>
    <w:rsid w:val="00E7796E"/>
    <w:rsid w:val="00E81654"/>
    <w:rsid w:val="00E819E6"/>
    <w:rsid w:val="00E83781"/>
    <w:rsid w:val="00E83F96"/>
    <w:rsid w:val="00E85615"/>
    <w:rsid w:val="00E86B26"/>
    <w:rsid w:val="00E90B43"/>
    <w:rsid w:val="00E9382C"/>
    <w:rsid w:val="00E9385D"/>
    <w:rsid w:val="00E9450E"/>
    <w:rsid w:val="00E96A21"/>
    <w:rsid w:val="00EA0486"/>
    <w:rsid w:val="00EA05E8"/>
    <w:rsid w:val="00EA39B6"/>
    <w:rsid w:val="00EA4423"/>
    <w:rsid w:val="00EA4DFE"/>
    <w:rsid w:val="00EA4EFF"/>
    <w:rsid w:val="00EA610B"/>
    <w:rsid w:val="00EA70E8"/>
    <w:rsid w:val="00EA7FE8"/>
    <w:rsid w:val="00EB110B"/>
    <w:rsid w:val="00EB4569"/>
    <w:rsid w:val="00EB4DDA"/>
    <w:rsid w:val="00EB4E26"/>
    <w:rsid w:val="00EB6CD6"/>
    <w:rsid w:val="00EC342D"/>
    <w:rsid w:val="00EC60B1"/>
    <w:rsid w:val="00EC6DB2"/>
    <w:rsid w:val="00EC7B88"/>
    <w:rsid w:val="00EC7CD4"/>
    <w:rsid w:val="00ED0EF1"/>
    <w:rsid w:val="00ED27BB"/>
    <w:rsid w:val="00ED4CF1"/>
    <w:rsid w:val="00ED4EB8"/>
    <w:rsid w:val="00EE35E3"/>
    <w:rsid w:val="00EE433A"/>
    <w:rsid w:val="00EE6CC9"/>
    <w:rsid w:val="00EF0EC1"/>
    <w:rsid w:val="00EF43EC"/>
    <w:rsid w:val="00EF616D"/>
    <w:rsid w:val="00EF724B"/>
    <w:rsid w:val="00F011A9"/>
    <w:rsid w:val="00F01366"/>
    <w:rsid w:val="00F0600F"/>
    <w:rsid w:val="00F073A1"/>
    <w:rsid w:val="00F0759B"/>
    <w:rsid w:val="00F07809"/>
    <w:rsid w:val="00F1040C"/>
    <w:rsid w:val="00F10EC5"/>
    <w:rsid w:val="00F1196D"/>
    <w:rsid w:val="00F11FAD"/>
    <w:rsid w:val="00F14AFF"/>
    <w:rsid w:val="00F15370"/>
    <w:rsid w:val="00F175FF"/>
    <w:rsid w:val="00F20526"/>
    <w:rsid w:val="00F225A7"/>
    <w:rsid w:val="00F23537"/>
    <w:rsid w:val="00F246C2"/>
    <w:rsid w:val="00F246FE"/>
    <w:rsid w:val="00F266A3"/>
    <w:rsid w:val="00F270AE"/>
    <w:rsid w:val="00F27FDD"/>
    <w:rsid w:val="00F314F8"/>
    <w:rsid w:val="00F31BFB"/>
    <w:rsid w:val="00F32874"/>
    <w:rsid w:val="00F33F81"/>
    <w:rsid w:val="00F4066C"/>
    <w:rsid w:val="00F41EEB"/>
    <w:rsid w:val="00F423D1"/>
    <w:rsid w:val="00F464BD"/>
    <w:rsid w:val="00F467A4"/>
    <w:rsid w:val="00F51E3C"/>
    <w:rsid w:val="00F52159"/>
    <w:rsid w:val="00F52764"/>
    <w:rsid w:val="00F559FC"/>
    <w:rsid w:val="00F55EAB"/>
    <w:rsid w:val="00F55EC9"/>
    <w:rsid w:val="00F56ABB"/>
    <w:rsid w:val="00F611FB"/>
    <w:rsid w:val="00F61DC5"/>
    <w:rsid w:val="00F6209A"/>
    <w:rsid w:val="00F65CF4"/>
    <w:rsid w:val="00F702F7"/>
    <w:rsid w:val="00F71901"/>
    <w:rsid w:val="00F72575"/>
    <w:rsid w:val="00F75113"/>
    <w:rsid w:val="00F75D1E"/>
    <w:rsid w:val="00F76DF4"/>
    <w:rsid w:val="00F80A00"/>
    <w:rsid w:val="00F8197C"/>
    <w:rsid w:val="00F84051"/>
    <w:rsid w:val="00F8488E"/>
    <w:rsid w:val="00F8539A"/>
    <w:rsid w:val="00F85CE5"/>
    <w:rsid w:val="00F8618E"/>
    <w:rsid w:val="00F869A0"/>
    <w:rsid w:val="00F86B90"/>
    <w:rsid w:val="00F908AE"/>
    <w:rsid w:val="00F91948"/>
    <w:rsid w:val="00F92A57"/>
    <w:rsid w:val="00F957EC"/>
    <w:rsid w:val="00F963D6"/>
    <w:rsid w:val="00F964A1"/>
    <w:rsid w:val="00F97BAB"/>
    <w:rsid w:val="00FA1C8C"/>
    <w:rsid w:val="00FA262D"/>
    <w:rsid w:val="00FA46DB"/>
    <w:rsid w:val="00FA5876"/>
    <w:rsid w:val="00FA5B3E"/>
    <w:rsid w:val="00FB04F8"/>
    <w:rsid w:val="00FB06E7"/>
    <w:rsid w:val="00FB0EE5"/>
    <w:rsid w:val="00FB1C4B"/>
    <w:rsid w:val="00FB1D08"/>
    <w:rsid w:val="00FC458C"/>
    <w:rsid w:val="00FC6DFC"/>
    <w:rsid w:val="00FD0D2E"/>
    <w:rsid w:val="00FD40AD"/>
    <w:rsid w:val="00FD4E79"/>
    <w:rsid w:val="00FD5771"/>
    <w:rsid w:val="00FD581C"/>
    <w:rsid w:val="00FD7536"/>
    <w:rsid w:val="00FD7F3E"/>
    <w:rsid w:val="00FE0666"/>
    <w:rsid w:val="00FE1F7F"/>
    <w:rsid w:val="00FE33CA"/>
    <w:rsid w:val="00FE5717"/>
    <w:rsid w:val="00FF0119"/>
    <w:rsid w:val="00FF1CFD"/>
    <w:rsid w:val="00FF4C64"/>
    <w:rsid w:val="00FF4CD1"/>
    <w:rsid w:val="00FF6F46"/>
    <w:rsid w:val="00FF75C9"/>
    <w:rsid w:val="00FF7734"/>
    <w:rsid w:val="0BB134E6"/>
    <w:rsid w:val="10344CA1"/>
    <w:rsid w:val="10EF6028"/>
    <w:rsid w:val="13C248C8"/>
    <w:rsid w:val="21FE7BB0"/>
    <w:rsid w:val="26467763"/>
    <w:rsid w:val="26A417FB"/>
    <w:rsid w:val="2AE15CAC"/>
    <w:rsid w:val="33003EEC"/>
    <w:rsid w:val="366559E4"/>
    <w:rsid w:val="377C2FE5"/>
    <w:rsid w:val="3B870A2E"/>
    <w:rsid w:val="3BDA30E8"/>
    <w:rsid w:val="3F6619C5"/>
    <w:rsid w:val="41B20838"/>
    <w:rsid w:val="42425916"/>
    <w:rsid w:val="48CE7418"/>
    <w:rsid w:val="49B5351D"/>
    <w:rsid w:val="4BAF3531"/>
    <w:rsid w:val="50A32F39"/>
    <w:rsid w:val="52D74DF5"/>
    <w:rsid w:val="542A3CC6"/>
    <w:rsid w:val="588F2358"/>
    <w:rsid w:val="5ABE63FD"/>
    <w:rsid w:val="5D7D48AD"/>
    <w:rsid w:val="5E7F0B74"/>
    <w:rsid w:val="5F2363E8"/>
    <w:rsid w:val="62793276"/>
    <w:rsid w:val="63162B00"/>
    <w:rsid w:val="63A55FC4"/>
    <w:rsid w:val="674E4AB8"/>
    <w:rsid w:val="6B040620"/>
    <w:rsid w:val="6BD75B61"/>
    <w:rsid w:val="6CC454F9"/>
    <w:rsid w:val="6F215C44"/>
    <w:rsid w:val="7CAD546E"/>
    <w:rsid w:val="A9DB3C9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3076" fillcolor="white">
      <v:fill color="white"/>
    </o:shapedefaults>
    <o:shapelayout v:ext="edit">
      <o:idmap v:ext="edit" data="2,3"/>
    </o:shapelayout>
  </w:shapeDefaults>
  <w:decimalSymbol w:val="."/>
  <w:listSeparator w:val=","/>
  <w14:docId w14:val="016F19A0"/>
  <w15:docId w15:val="{45CED8B8-DE38-4783-89A3-D44A22B5E3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semiHidden="1" w:uiPriority="0" w:qFormat="1"/>
    <w:lsdException w:name="heading 1" w:qFormat="1"/>
    <w:lsdException w:name="heading 2" w:unhideWhenUsed="1" w:qFormat="1"/>
    <w:lsdException w:name="heading 3" w:unhideWhenUsed="1" w:qFormat="1"/>
    <w:lsdException w:name="heading 4" w:unhideWhenUsed="1" w:qFormat="1"/>
    <w:lsdException w:name="heading 5" w:semiHidden="1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qFormat="1"/>
    <w:lsdException w:name="footnote text" w:semiHidden="1" w:unhideWhenUsed="1"/>
    <w:lsdException w:name="annotation text" w:semiHidden="1" w:unhideWhenUsed="1"/>
    <w:lsdException w:name="header" w:uiPriority="0" w:unhideWhenUsed="1" w:qFormat="1"/>
    <w:lsdException w:name="footer" w:unhideWhenUsed="1" w:qFormat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uiPriority="0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0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qFormat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 w:qFormat="1"/>
    <w:lsdException w:name="Colorful Grid" w:uiPriority="73"/>
    <w:lsdException w:name="Light Shading Accent 1" w:uiPriority="60"/>
    <w:lsdException w:name="Light List Accent 1" w:uiPriority="61" w:qFormat="1"/>
    <w:lsdException w:name="Light Grid Accent 1" w:uiPriority="62"/>
    <w:lsdException w:name="Medium Shading 1 Accent 1" w:uiPriority="63" w:qFormat="1"/>
    <w:lsdException w:name="Medium Shading 2 Accent 1" w:uiPriority="64" w:qFormat="1"/>
    <w:lsdException w:name="Medium List 1 Accent 1" w:uiPriority="65"/>
    <w:lsdException w:name="Revision" w:semiHidden="1" w:unhideWhenUsed="1"/>
    <w:lsdException w:name="List Paragraph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 w:qFormat="1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 w:qFormat="1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 w:qFormat="1"/>
    <w:lsdException w:name="Light Grid Accent 5" w:uiPriority="62" w:qFormat="1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semiHidden/>
    <w:qFormat/>
    <w:pPr>
      <w:widowControl w:val="0"/>
      <w:spacing w:line="360" w:lineRule="auto"/>
      <w:jc w:val="both"/>
    </w:pPr>
    <w:rPr>
      <w:rFonts w:ascii="Microsoft YaHei Light" w:eastAsia="Microsoft YaHei Light" w:hAnsi="Microsoft YaHei Light" w:cs="Microsoft YaHei Light"/>
      <w:kern w:val="2"/>
      <w:sz w:val="22"/>
      <w:szCs w:val="22"/>
      <w:lang w:bidi="he-IL"/>
    </w:rPr>
  </w:style>
  <w:style w:type="paragraph" w:styleId="1">
    <w:name w:val="heading 1"/>
    <w:basedOn w:val="a"/>
    <w:next w:val="Cloudbility-"/>
    <w:link w:val="10"/>
    <w:uiPriority w:val="99"/>
    <w:qFormat/>
    <w:pPr>
      <w:keepNext/>
      <w:keepLines/>
      <w:numPr>
        <w:numId w:val="1"/>
      </w:numPr>
      <w:shd w:val="clear" w:color="auto" w:fill="D9D9D9" w:themeFill="background1" w:themeFillShade="D9"/>
      <w:adjustRightInd w:val="0"/>
      <w:snapToGrid w:val="0"/>
      <w:spacing w:before="400" w:after="300" w:line="240" w:lineRule="auto"/>
      <w:outlineLvl w:val="0"/>
    </w:pPr>
    <w:rPr>
      <w:rFonts w:eastAsia="微软雅黑"/>
      <w:b/>
      <w:bCs/>
      <w:color w:val="9D3511"/>
      <w:kern w:val="44"/>
      <w:sz w:val="28"/>
      <w:szCs w:val="44"/>
    </w:rPr>
  </w:style>
  <w:style w:type="paragraph" w:styleId="2">
    <w:name w:val="heading 2"/>
    <w:basedOn w:val="a"/>
    <w:next w:val="Cloudbility-"/>
    <w:link w:val="20"/>
    <w:uiPriority w:val="99"/>
    <w:unhideWhenUsed/>
    <w:qFormat/>
    <w:pPr>
      <w:keepNext/>
      <w:keepLines/>
      <w:numPr>
        <w:ilvl w:val="1"/>
        <w:numId w:val="1"/>
      </w:numPr>
      <w:snapToGrid w:val="0"/>
      <w:spacing w:before="320"/>
      <w:outlineLvl w:val="1"/>
    </w:pPr>
    <w:rPr>
      <w:b/>
      <w:bCs/>
      <w:color w:val="9D3511"/>
      <w:sz w:val="26"/>
      <w:szCs w:val="26"/>
    </w:rPr>
  </w:style>
  <w:style w:type="paragraph" w:styleId="3">
    <w:name w:val="heading 3"/>
    <w:basedOn w:val="a"/>
    <w:next w:val="Cloudbility-"/>
    <w:link w:val="30"/>
    <w:uiPriority w:val="99"/>
    <w:unhideWhenUsed/>
    <w:qFormat/>
    <w:pPr>
      <w:keepNext/>
      <w:keepLines/>
      <w:numPr>
        <w:ilvl w:val="2"/>
        <w:numId w:val="1"/>
      </w:numPr>
      <w:spacing w:before="200"/>
      <w:outlineLvl w:val="2"/>
    </w:pPr>
    <w:rPr>
      <w:b/>
      <w:bCs/>
      <w:color w:val="9D3511"/>
      <w:sz w:val="24"/>
      <w:szCs w:val="24"/>
    </w:rPr>
  </w:style>
  <w:style w:type="paragraph" w:styleId="4">
    <w:name w:val="heading 4"/>
    <w:basedOn w:val="a"/>
    <w:next w:val="Cloudbility-"/>
    <w:link w:val="40"/>
    <w:uiPriority w:val="99"/>
    <w:unhideWhenUsed/>
    <w:qFormat/>
    <w:pPr>
      <w:keepNext/>
      <w:keepLines/>
      <w:numPr>
        <w:ilvl w:val="3"/>
        <w:numId w:val="1"/>
      </w:numPr>
      <w:spacing w:before="160"/>
      <w:outlineLvl w:val="3"/>
    </w:pPr>
    <w:rPr>
      <w:rFonts w:cstheme="majorBidi"/>
      <w:b/>
      <w:color w:val="9D3511"/>
      <w:szCs w:val="28"/>
    </w:rPr>
  </w:style>
  <w:style w:type="paragraph" w:styleId="5">
    <w:name w:val="heading 5"/>
    <w:basedOn w:val="a"/>
    <w:next w:val="a"/>
    <w:link w:val="50"/>
    <w:uiPriority w:val="9"/>
    <w:semiHidden/>
    <w:qFormat/>
    <w:pPr>
      <w:keepNext/>
      <w:keepLines/>
      <w:numPr>
        <w:ilvl w:val="4"/>
        <w:numId w:val="1"/>
      </w:numPr>
      <w:tabs>
        <w:tab w:val="left" w:pos="1342"/>
      </w:tabs>
      <w:spacing w:before="280" w:after="290" w:line="376" w:lineRule="auto"/>
      <w:outlineLvl w:val="4"/>
    </w:pPr>
    <w:rPr>
      <w:rFonts w:ascii="Calibri" w:eastAsia="宋体" w:hAnsi="Calibri" w:cs="Times New Roman"/>
      <w:b/>
      <w:bCs/>
      <w:sz w:val="28"/>
      <w:szCs w:val="28"/>
      <w:lang w:bidi="ar-SA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loudbility-">
    <w:name w:val="Cloudbility-正文"/>
    <w:basedOn w:val="a"/>
    <w:link w:val="Cloudbility-0"/>
    <w:qFormat/>
    <w:rsid w:val="001412E6"/>
    <w:pPr>
      <w:snapToGrid w:val="0"/>
      <w:spacing w:line="288" w:lineRule="auto"/>
      <w:ind w:firstLineChars="200" w:firstLine="200"/>
    </w:pPr>
  </w:style>
  <w:style w:type="paragraph" w:styleId="a3">
    <w:name w:val="Normal Indent"/>
    <w:basedOn w:val="a"/>
    <w:semiHidden/>
    <w:qFormat/>
    <w:pPr>
      <w:spacing w:line="240" w:lineRule="auto"/>
      <w:ind w:firstLineChars="200" w:firstLine="420"/>
    </w:pPr>
    <w:rPr>
      <w:rFonts w:ascii="Times New Roman" w:eastAsia="宋体" w:hAnsi="Times New Roman" w:cs="Times New Roman"/>
      <w:sz w:val="21"/>
      <w:szCs w:val="24"/>
      <w:lang w:bidi="ar-SA"/>
    </w:rPr>
  </w:style>
  <w:style w:type="paragraph" w:styleId="a4">
    <w:name w:val="caption"/>
    <w:basedOn w:val="a"/>
    <w:next w:val="Cloudbility-"/>
    <w:qFormat/>
    <w:pPr>
      <w:jc w:val="center"/>
    </w:pPr>
    <w:rPr>
      <w:color w:val="808080" w:themeColor="background1" w:themeShade="80"/>
      <w:sz w:val="19"/>
      <w:szCs w:val="20"/>
    </w:rPr>
  </w:style>
  <w:style w:type="paragraph" w:styleId="a5">
    <w:name w:val="Balloon Text"/>
    <w:basedOn w:val="a"/>
    <w:link w:val="a6"/>
    <w:uiPriority w:val="99"/>
    <w:semiHidden/>
    <w:unhideWhenUsed/>
    <w:qFormat/>
    <w:pPr>
      <w:spacing w:line="240" w:lineRule="auto"/>
    </w:pPr>
    <w:rPr>
      <w:rFonts w:ascii="宋体" w:eastAsia="宋体"/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  <w:spacing w:before="80"/>
      <w:jc w:val="right"/>
    </w:pPr>
    <w:rPr>
      <w:sz w:val="18"/>
      <w:szCs w:val="18"/>
    </w:rPr>
  </w:style>
  <w:style w:type="paragraph" w:styleId="a9">
    <w:name w:val="header"/>
    <w:basedOn w:val="a"/>
    <w:link w:val="aa"/>
    <w:unhideWhenUsed/>
    <w:qFormat/>
    <w:rsid w:val="00D63AE1"/>
    <w:pPr>
      <w:pBdr>
        <w:bottom w:val="single" w:sz="4" w:space="1" w:color="A6A6A6" w:themeColor="background1" w:themeShade="A6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rFonts w:eastAsia="微软雅黑"/>
      <w:sz w:val="18"/>
      <w:szCs w:val="18"/>
    </w:rPr>
  </w:style>
  <w:style w:type="paragraph" w:styleId="TOC1">
    <w:name w:val="toc 1"/>
    <w:basedOn w:val="a"/>
    <w:next w:val="a"/>
    <w:autoRedefine/>
    <w:uiPriority w:val="39"/>
    <w:unhideWhenUsed/>
    <w:qFormat/>
  </w:style>
  <w:style w:type="paragraph" w:styleId="ab">
    <w:name w:val="Subtitle"/>
    <w:basedOn w:val="a"/>
    <w:next w:val="Cloudbility-"/>
    <w:link w:val="ac"/>
    <w:uiPriority w:val="11"/>
    <w:qFormat/>
    <w:pPr>
      <w:spacing w:line="312" w:lineRule="auto"/>
      <w:jc w:val="right"/>
    </w:pPr>
    <w:rPr>
      <w:rFonts w:eastAsia="微软雅黑" w:cstheme="majorBidi"/>
      <w:b/>
      <w:bCs/>
      <w:color w:val="943634" w:themeColor="accent2" w:themeShade="BF"/>
      <w:kern w:val="28"/>
      <w:sz w:val="24"/>
      <w:szCs w:val="32"/>
    </w:rPr>
  </w:style>
  <w:style w:type="paragraph" w:styleId="TOC2">
    <w:name w:val="toc 2"/>
    <w:basedOn w:val="a"/>
    <w:next w:val="a"/>
    <w:autoRedefine/>
    <w:uiPriority w:val="39"/>
    <w:unhideWhenUsed/>
    <w:qFormat/>
    <w:rsid w:val="00B16330"/>
    <w:pPr>
      <w:tabs>
        <w:tab w:val="left" w:pos="1100"/>
        <w:tab w:val="right" w:leader="dot" w:pos="9060"/>
      </w:tabs>
      <w:spacing w:line="480" w:lineRule="exact"/>
      <w:ind w:leftChars="200" w:left="440"/>
    </w:pPr>
  </w:style>
  <w:style w:type="paragraph" w:styleId="ad">
    <w:name w:val="Normal (Web)"/>
    <w:basedOn w:val="a"/>
    <w:uiPriority w:val="99"/>
    <w:semiHidden/>
    <w:qFormat/>
    <w:pPr>
      <w:spacing w:line="240" w:lineRule="auto"/>
    </w:pPr>
    <w:rPr>
      <w:rFonts w:ascii="Times New Roman" w:eastAsia="宋体" w:hAnsi="Times New Roman" w:cs="Times New Roman"/>
      <w:sz w:val="24"/>
      <w:szCs w:val="24"/>
      <w:lang w:bidi="ar-SA"/>
    </w:rPr>
  </w:style>
  <w:style w:type="paragraph" w:styleId="ae">
    <w:name w:val="Title"/>
    <w:basedOn w:val="a"/>
    <w:next w:val="Cloudbility-"/>
    <w:link w:val="af"/>
    <w:uiPriority w:val="10"/>
    <w:qFormat/>
    <w:pPr>
      <w:jc w:val="center"/>
    </w:pPr>
    <w:rPr>
      <w:rFonts w:ascii="微软雅黑" w:eastAsia="微软雅黑" w:hAnsi="微软雅黑" w:cstheme="majorBidi"/>
      <w:b/>
      <w:bCs/>
      <w:sz w:val="40"/>
      <w:szCs w:val="40"/>
    </w:rPr>
  </w:style>
  <w:style w:type="table" w:styleId="af0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1">
    <w:name w:val="Light List Accent 1"/>
    <w:basedOn w:val="a1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cPr>
      <w:shd w:val="clear" w:color="auto" w:fill="FFFFFF" w:themeFill="background1"/>
    </w:tcPr>
    <w:tblStylePr w:type="firstRow">
      <w:pPr>
        <w:spacing w:before="0" w:after="0" w:line="240" w:lineRule="auto"/>
      </w:pPr>
      <w:rPr>
        <w:rFonts w:eastAsia="微软雅黑"/>
        <w:b/>
        <w:bCs/>
        <w:color w:val="FFFFFF" w:themeColor="background1"/>
        <w:sz w:val="24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  <w:shd w:val="clear" w:color="auto" w:fill="0070C0"/>
      </w:tcPr>
    </w:tblStylePr>
    <w:tblStylePr w:type="lastRow">
      <w:pPr>
        <w:spacing w:before="0" w:after="0" w:line="240" w:lineRule="auto"/>
      </w:pPr>
      <w:rPr>
        <w:b w:val="0"/>
        <w:bCs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auto"/>
          <w:insideV w:val="single" w:sz="4" w:space="0" w:color="auto"/>
          <w:tl2br w:val="nil"/>
          <w:tr2bl w:val="nil"/>
        </w:tcBorders>
        <w:shd w:val="clear" w:color="auto" w:fill="FFFFFF" w:themeFill="background1"/>
      </w:tcPr>
    </w:tblStylePr>
    <w:tblStylePr w:type="firstCol">
      <w:rPr>
        <w:b w:val="0"/>
        <w:bCs/>
      </w:rPr>
    </w:tblStylePr>
    <w:tblStylePr w:type="lastCol">
      <w:rPr>
        <w:b w:val="0"/>
        <w:bCs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auto"/>
          <w:insideV w:val="single" w:sz="4" w:space="0" w:color="auto"/>
          <w:tl2br w:val="nil"/>
          <w:tr2bl w:val="nil"/>
        </w:tcBorders>
        <w:shd w:val="clear" w:color="auto" w:fill="FFFFFF" w:themeFill="background1"/>
      </w:tcPr>
    </w:tblStylePr>
    <w:tblStylePr w:type="band1Vert"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auto"/>
          <w:insideV w:val="single" w:sz="4" w:space="0" w:color="auto"/>
          <w:tl2br w:val="nil"/>
          <w:tr2bl w:val="nil"/>
        </w:tcBorders>
        <w:shd w:val="clear" w:color="auto" w:fill="FFFFFF" w:themeFill="background1"/>
      </w:tcPr>
    </w:tblStylePr>
    <w:tblStylePr w:type="band2Vert"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auto"/>
          <w:insideV w:val="single" w:sz="4" w:space="0" w:color="auto"/>
          <w:tl2br w:val="nil"/>
          <w:tr2bl w:val="nil"/>
        </w:tcBorders>
        <w:shd w:val="clear" w:color="auto" w:fill="FFFFFF" w:themeFill="background1"/>
      </w:tcPr>
    </w:tblStylePr>
    <w:tblStylePr w:type="band1Horz"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auto"/>
          <w:insideV w:val="single" w:sz="4" w:space="0" w:color="auto"/>
          <w:tl2br w:val="nil"/>
          <w:tr2bl w:val="nil"/>
        </w:tcBorders>
        <w:shd w:val="clear" w:color="auto" w:fill="FFFFFF" w:themeFill="background1"/>
      </w:tcPr>
    </w:tblStylePr>
    <w:tblStylePr w:type="band2Horz"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auto"/>
          <w:insideV w:val="single" w:sz="4" w:space="0" w:color="auto"/>
          <w:tl2br w:val="nil"/>
          <w:tr2bl w:val="nil"/>
        </w:tcBorders>
        <w:shd w:val="clear" w:color="auto" w:fill="FFFFFF" w:themeFill="background1"/>
      </w:tcPr>
    </w:tblStylePr>
  </w:style>
  <w:style w:type="table" w:styleId="-5">
    <w:name w:val="Light List Accent 5"/>
    <w:basedOn w:val="a1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50">
    <w:name w:val="Light Grid Accent 5"/>
    <w:basedOn w:val="a1"/>
    <w:uiPriority w:val="62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1-1">
    <w:name w:val="Medium Shading 1 Accent 1"/>
    <w:basedOn w:val="a1"/>
    <w:uiPriority w:val="63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-1">
    <w:name w:val="Medium Shading 2 Accent 1"/>
    <w:basedOn w:val="a1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1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3-3">
    <w:name w:val="Medium Grid 3 Accent 3"/>
    <w:basedOn w:val="a1"/>
    <w:uiPriority w:val="6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  <w:shd w:val="clear" w:color="auto" w:fill="9BBB59" w:themeFill="accent3"/>
      </w:tcPr>
    </w:tblStylePr>
    <w:tblStylePr w:type="band1Vert"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  <w:shd w:val="clear" w:color="auto" w:fill="CDDDAC" w:themeFill="accent3" w:themeFillTint="7F"/>
      </w:tcPr>
    </w:tblStylePr>
    <w:tblStylePr w:type="band2Horz"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  <w:shd w:val="clear" w:color="auto" w:fill="E6EED5" w:themeFill="accent3" w:themeFillTint="3F"/>
      </w:tcPr>
    </w:tblStylePr>
  </w:style>
  <w:style w:type="table" w:styleId="af1">
    <w:name w:val="Colorful List"/>
    <w:basedOn w:val="a1"/>
    <w:uiPriority w:val="72"/>
    <w:qFormat/>
    <w:rPr>
      <w:color w:val="000000" w:themeColor="text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  <w:shd w:val="clear" w:color="auto" w:fill="E6E6E6" w:themeFill="text1" w:themeFillTint="19"/>
      </w:tcPr>
    </w:tblStylePr>
    <w:tblStylePr w:type="band1Vert"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  <w:shd w:val="clear" w:color="auto" w:fill="CCCCCC" w:themeFill="text1" w:themeFillTint="33"/>
      </w:tcPr>
    </w:tblStylePr>
    <w:tblStylePr w:type="band2Horz"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  <w:shd w:val="clear" w:color="auto" w:fill="E6E6E6" w:themeFill="text1" w:themeFillTint="19"/>
      </w:tcPr>
    </w:tblStylePr>
  </w:style>
  <w:style w:type="character" w:styleId="af2">
    <w:name w:val="Strong"/>
    <w:basedOn w:val="a0"/>
    <w:qFormat/>
    <w:rPr>
      <w:b/>
      <w:bCs/>
    </w:rPr>
  </w:style>
  <w:style w:type="character" w:styleId="af3">
    <w:name w:val="Hyperlink"/>
    <w:basedOn w:val="a0"/>
    <w:uiPriority w:val="99"/>
    <w:unhideWhenUsed/>
    <w:qFormat/>
    <w:rPr>
      <w:color w:val="0000FF" w:themeColor="hyperlink"/>
      <w:u w:val="single"/>
    </w:rPr>
  </w:style>
  <w:style w:type="character" w:styleId="HTML">
    <w:name w:val="HTML Code"/>
    <w:basedOn w:val="a0"/>
    <w:uiPriority w:val="99"/>
    <w:semiHidden/>
    <w:unhideWhenUsed/>
    <w:qFormat/>
    <w:rPr>
      <w:rFonts w:ascii="宋体" w:eastAsia="宋体" w:hAnsi="宋体" w:cs="宋体"/>
      <w:sz w:val="24"/>
      <w:szCs w:val="24"/>
    </w:rPr>
  </w:style>
  <w:style w:type="paragraph" w:customStyle="1" w:styleId="Cloudbility-2">
    <w:name w:val="Cloudbility-列表样式2级"/>
    <w:basedOn w:val="a"/>
    <w:next w:val="Cloudbility-"/>
    <w:qFormat/>
    <w:pPr>
      <w:numPr>
        <w:ilvl w:val="2"/>
        <w:numId w:val="2"/>
      </w:numPr>
      <w:tabs>
        <w:tab w:val="left" w:pos="993"/>
      </w:tabs>
      <w:snapToGrid w:val="0"/>
      <w:spacing w:line="288" w:lineRule="auto"/>
    </w:pPr>
    <w:rPr>
      <w:bCs/>
    </w:rPr>
  </w:style>
  <w:style w:type="character" w:customStyle="1" w:styleId="10">
    <w:name w:val="标题 1 字符"/>
    <w:basedOn w:val="a0"/>
    <w:link w:val="1"/>
    <w:uiPriority w:val="99"/>
    <w:qFormat/>
    <w:rPr>
      <w:rFonts w:ascii="Microsoft YaHei Light" w:eastAsia="微软雅黑" w:hAnsi="Microsoft YaHei Light" w:cs="Microsoft YaHei Light"/>
      <w:b/>
      <w:bCs/>
      <w:color w:val="9D3511"/>
      <w:kern w:val="44"/>
      <w:sz w:val="28"/>
      <w:szCs w:val="44"/>
      <w:shd w:val="clear" w:color="auto" w:fill="D9D9D9" w:themeFill="background1" w:themeFillShade="D9"/>
      <w:lang w:bidi="he-IL"/>
    </w:rPr>
  </w:style>
  <w:style w:type="character" w:customStyle="1" w:styleId="20">
    <w:name w:val="标题 2 字符"/>
    <w:basedOn w:val="a0"/>
    <w:link w:val="2"/>
    <w:uiPriority w:val="99"/>
    <w:qFormat/>
    <w:rPr>
      <w:rFonts w:ascii="Microsoft YaHei Light" w:eastAsia="Microsoft YaHei Light" w:hAnsi="Microsoft YaHei Light" w:cs="Microsoft YaHei Light"/>
      <w:b/>
      <w:bCs/>
      <w:color w:val="9D3511"/>
      <w:kern w:val="2"/>
      <w:sz w:val="26"/>
      <w:szCs w:val="26"/>
      <w:lang w:bidi="he-IL"/>
    </w:rPr>
  </w:style>
  <w:style w:type="character" w:customStyle="1" w:styleId="aa">
    <w:name w:val="页眉 字符"/>
    <w:basedOn w:val="a0"/>
    <w:link w:val="a9"/>
    <w:qFormat/>
    <w:rsid w:val="00D63AE1"/>
    <w:rPr>
      <w:rFonts w:ascii="Microsoft YaHei Light" w:eastAsia="微软雅黑" w:hAnsi="Microsoft YaHei Light" w:cs="Microsoft YaHei Light"/>
      <w:kern w:val="2"/>
      <w:sz w:val="18"/>
      <w:szCs w:val="18"/>
      <w:lang w:bidi="he-IL"/>
    </w:rPr>
  </w:style>
  <w:style w:type="character" w:customStyle="1" w:styleId="a8">
    <w:name w:val="页脚 字符"/>
    <w:basedOn w:val="a0"/>
    <w:link w:val="a7"/>
    <w:uiPriority w:val="99"/>
    <w:qFormat/>
    <w:rPr>
      <w:rFonts w:ascii="Arial" w:eastAsia="YouYuan" w:hAnsi="Arial"/>
      <w:sz w:val="18"/>
      <w:szCs w:val="18"/>
    </w:rPr>
  </w:style>
  <w:style w:type="character" w:customStyle="1" w:styleId="af">
    <w:name w:val="标题 字符"/>
    <w:basedOn w:val="a0"/>
    <w:link w:val="ae"/>
    <w:uiPriority w:val="10"/>
    <w:qFormat/>
    <w:rPr>
      <w:rFonts w:ascii="微软雅黑" w:eastAsia="微软雅黑" w:hAnsi="微软雅黑" w:cstheme="majorBidi"/>
      <w:b/>
      <w:bCs/>
      <w:kern w:val="2"/>
      <w:sz w:val="40"/>
      <w:szCs w:val="40"/>
      <w:lang w:bidi="he-IL"/>
    </w:rPr>
  </w:style>
  <w:style w:type="character" w:customStyle="1" w:styleId="ac">
    <w:name w:val="副标题 字符"/>
    <w:basedOn w:val="a0"/>
    <w:link w:val="ab"/>
    <w:uiPriority w:val="11"/>
    <w:qFormat/>
    <w:rPr>
      <w:rFonts w:ascii="Arial" w:eastAsia="微软雅黑" w:hAnsi="Arial" w:cstheme="majorBidi"/>
      <w:b/>
      <w:bCs/>
      <w:color w:val="943634" w:themeColor="accent2" w:themeShade="BF"/>
      <w:kern w:val="28"/>
      <w:sz w:val="24"/>
      <w:szCs w:val="32"/>
    </w:rPr>
  </w:style>
  <w:style w:type="character" w:customStyle="1" w:styleId="30">
    <w:name w:val="标题 3 字符"/>
    <w:basedOn w:val="a0"/>
    <w:link w:val="3"/>
    <w:uiPriority w:val="99"/>
    <w:qFormat/>
    <w:rPr>
      <w:rFonts w:ascii="Microsoft YaHei Light" w:eastAsia="Microsoft YaHei Light" w:hAnsi="Microsoft YaHei Light" w:cs="Microsoft YaHei Light"/>
      <w:b/>
      <w:bCs/>
      <w:color w:val="9D3511"/>
      <w:kern w:val="2"/>
      <w:sz w:val="24"/>
      <w:szCs w:val="24"/>
      <w:lang w:bidi="he-IL"/>
    </w:rPr>
  </w:style>
  <w:style w:type="character" w:customStyle="1" w:styleId="11">
    <w:name w:val="占位符文本1"/>
    <w:basedOn w:val="a0"/>
    <w:uiPriority w:val="99"/>
    <w:semiHidden/>
    <w:qFormat/>
    <w:rPr>
      <w:color w:val="808080"/>
    </w:rPr>
  </w:style>
  <w:style w:type="character" w:customStyle="1" w:styleId="40">
    <w:name w:val="标题 4 字符"/>
    <w:basedOn w:val="a0"/>
    <w:link w:val="4"/>
    <w:uiPriority w:val="99"/>
    <w:qFormat/>
    <w:rPr>
      <w:rFonts w:ascii="Microsoft YaHei Light" w:eastAsia="Microsoft YaHei Light" w:hAnsi="Microsoft YaHei Light" w:cstheme="majorBidi"/>
      <w:b/>
      <w:color w:val="9D3511"/>
      <w:kern w:val="2"/>
      <w:sz w:val="22"/>
      <w:szCs w:val="28"/>
      <w:lang w:bidi="he-IL"/>
    </w:rPr>
  </w:style>
  <w:style w:type="paragraph" w:customStyle="1" w:styleId="12">
    <w:name w:val="样式1"/>
    <w:basedOn w:val="Cloudbility-"/>
    <w:semiHidden/>
    <w:qFormat/>
    <w:rPr>
      <w:sz w:val="18"/>
    </w:rPr>
  </w:style>
  <w:style w:type="character" w:customStyle="1" w:styleId="Cloudbility-0">
    <w:name w:val="Cloudbility-正文 字符"/>
    <w:basedOn w:val="a0"/>
    <w:link w:val="Cloudbility-"/>
    <w:qFormat/>
    <w:rsid w:val="001412E6"/>
    <w:rPr>
      <w:rFonts w:ascii="Microsoft YaHei Light" w:eastAsia="Microsoft YaHei Light" w:hAnsi="Microsoft YaHei Light" w:cs="Microsoft YaHei Light"/>
      <w:kern w:val="2"/>
      <w:sz w:val="22"/>
      <w:szCs w:val="22"/>
      <w:lang w:bidi="he-IL"/>
    </w:rPr>
  </w:style>
  <w:style w:type="paragraph" w:customStyle="1" w:styleId="Cloudbility-3">
    <w:name w:val="Cloudbility-正文落款"/>
    <w:basedOn w:val="Cloudbility-"/>
    <w:qFormat/>
    <w:pPr>
      <w:jc w:val="right"/>
    </w:pPr>
    <w:rPr>
      <w:rFonts w:cs="宋体"/>
      <w:color w:val="9D3511"/>
      <w:szCs w:val="20"/>
    </w:rPr>
  </w:style>
  <w:style w:type="paragraph" w:customStyle="1" w:styleId="Cloudbility-4">
    <w:name w:val="Cloudbility-代码"/>
    <w:basedOn w:val="a"/>
    <w:next w:val="Cloudbility-"/>
    <w:link w:val="Cloudbility-5"/>
    <w:qFormat/>
    <w:pPr>
      <w:shd w:val="clear" w:color="auto" w:fill="E6E6E6"/>
      <w:wordWrap w:val="0"/>
      <w:spacing w:before="156" w:after="156" w:line="240" w:lineRule="exact"/>
    </w:pPr>
    <w:rPr>
      <w:rFonts w:ascii="Courier New" w:eastAsia="宋体" w:hAnsi="Courier New" w:cs="Times New Roman"/>
      <w:kern w:val="24"/>
      <w:sz w:val="18"/>
      <w:szCs w:val="24"/>
      <w:lang w:eastAsia="ar-SA" w:bidi="ar-SA"/>
    </w:rPr>
  </w:style>
  <w:style w:type="character" w:customStyle="1" w:styleId="Cloudbility-5">
    <w:name w:val="Cloudbility-代码 字符"/>
    <w:basedOn w:val="a0"/>
    <w:link w:val="Cloudbility-4"/>
    <w:qFormat/>
    <w:rPr>
      <w:rFonts w:ascii="Courier New" w:eastAsia="宋体" w:hAnsi="Courier New" w:cs="Times New Roman"/>
      <w:kern w:val="24"/>
      <w:sz w:val="18"/>
      <w:szCs w:val="24"/>
      <w:shd w:val="clear" w:color="auto" w:fill="E6E6E6"/>
      <w:lang w:eastAsia="ar-SA" w:bidi="ar-SA"/>
    </w:rPr>
  </w:style>
  <w:style w:type="paragraph" w:customStyle="1" w:styleId="af4">
    <w:name w:val="灰色文字"/>
    <w:basedOn w:val="13"/>
    <w:uiPriority w:val="99"/>
    <w:semiHidden/>
    <w:qFormat/>
    <w:pPr>
      <w:widowControl/>
      <w:jc w:val="left"/>
    </w:pPr>
    <w:rPr>
      <w:rFonts w:asciiTheme="majorHAnsi" w:eastAsiaTheme="majorEastAsia" w:hAnsiTheme="majorHAnsi" w:cstheme="majorBidi"/>
      <w:color w:val="7F7F7F" w:themeColor="text1" w:themeTint="80"/>
      <w:kern w:val="0"/>
      <w:sz w:val="20"/>
      <w:szCs w:val="20"/>
      <w:lang w:bidi="ar-SA"/>
    </w:rPr>
  </w:style>
  <w:style w:type="paragraph" w:customStyle="1" w:styleId="13">
    <w:name w:val="无间隔1"/>
    <w:uiPriority w:val="1"/>
    <w:semiHidden/>
    <w:qFormat/>
    <w:pPr>
      <w:widowControl w:val="0"/>
      <w:jc w:val="both"/>
    </w:pPr>
    <w:rPr>
      <w:rFonts w:ascii="Arial" w:eastAsia="YouYuan" w:hAnsi="Arial" w:cstheme="minorBidi"/>
      <w:kern w:val="2"/>
      <w:sz w:val="22"/>
      <w:szCs w:val="21"/>
      <w:lang w:bidi="he-IL"/>
    </w:rPr>
  </w:style>
  <w:style w:type="character" w:customStyle="1" w:styleId="60">
    <w:name w:val="标题 6 字符"/>
    <w:basedOn w:val="a0"/>
    <w:link w:val="6"/>
    <w:uiPriority w:val="9"/>
    <w:semiHidden/>
    <w:qFormat/>
    <w:rPr>
      <w:rFonts w:asciiTheme="majorHAnsi" w:eastAsiaTheme="majorEastAsia" w:hAnsiTheme="majorHAnsi" w:cstheme="majorBidi"/>
      <w:b/>
      <w:bCs/>
      <w:kern w:val="2"/>
      <w:sz w:val="24"/>
      <w:szCs w:val="24"/>
      <w:lang w:bidi="he-IL"/>
    </w:rPr>
  </w:style>
  <w:style w:type="paragraph" w:customStyle="1" w:styleId="Cloudbility-1">
    <w:name w:val="Cloudbility-列表样式1级"/>
    <w:basedOn w:val="Cloudbility-"/>
    <w:qFormat/>
    <w:pPr>
      <w:numPr>
        <w:numId w:val="3"/>
      </w:numPr>
      <w:tabs>
        <w:tab w:val="left" w:pos="709"/>
        <w:tab w:val="left" w:pos="1134"/>
        <w:tab w:val="left" w:pos="1276"/>
      </w:tabs>
      <w:ind w:firstLineChars="0" w:firstLine="0"/>
    </w:pPr>
    <w:rPr>
      <w:b/>
    </w:rPr>
  </w:style>
  <w:style w:type="paragraph" w:customStyle="1" w:styleId="Cloudbility-6">
    <w:name w:val="Cloudbility-图片"/>
    <w:basedOn w:val="a"/>
    <w:next w:val="a4"/>
    <w:qFormat/>
    <w:pPr>
      <w:jc w:val="center"/>
    </w:pPr>
  </w:style>
  <w:style w:type="character" w:customStyle="1" w:styleId="50">
    <w:name w:val="标题 5 字符"/>
    <w:basedOn w:val="a0"/>
    <w:link w:val="5"/>
    <w:uiPriority w:val="9"/>
    <w:semiHidden/>
    <w:qFormat/>
    <w:rPr>
      <w:rFonts w:ascii="Calibri" w:eastAsia="宋体" w:hAnsi="Calibri" w:cs="Times New Roman"/>
      <w:b/>
      <w:bCs/>
      <w:sz w:val="28"/>
      <w:szCs w:val="28"/>
      <w:lang w:bidi="ar-SA"/>
    </w:rPr>
  </w:style>
  <w:style w:type="table" w:customStyle="1" w:styleId="skybility-1">
    <w:name w:val="skybility-表格样式1"/>
    <w:basedOn w:val="a1"/>
    <w:uiPriority w:val="99"/>
    <w:qFormat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  <w:tblStylePr w:type="firstRow">
      <w:rPr>
        <w:rFonts w:eastAsia="微软雅黑"/>
        <w:color w:val="FFFFFF" w:themeColor="background1"/>
        <w:sz w:val="24"/>
      </w:rPr>
      <w:tblPr/>
      <w:tcPr>
        <w:shd w:val="clear" w:color="auto" w:fill="F79646" w:themeFill="accent6"/>
      </w:tcPr>
    </w:tblStylePr>
  </w:style>
  <w:style w:type="table" w:customStyle="1" w:styleId="skybility-3">
    <w:name w:val="skybility-表格样式3"/>
    <w:basedOn w:val="a1"/>
    <w:uiPriority w:val="99"/>
    <w:qFormat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  <w:tblStylePr w:type="firstRow">
      <w:pPr>
        <w:jc w:val="center"/>
      </w:pPr>
      <w:rPr>
        <w:b/>
      </w:rPr>
      <w:tblPr/>
      <w:tcPr>
        <w:shd w:val="clear" w:color="auto" w:fill="BFBFBF" w:themeFill="background1" w:themeFillShade="BF"/>
        <w:vAlign w:val="center"/>
      </w:tcPr>
    </w:tblStylePr>
  </w:style>
  <w:style w:type="table" w:customStyle="1" w:styleId="skybility-4">
    <w:name w:val="skybility-表格样式4"/>
    <w:basedOn w:val="a1"/>
    <w:uiPriority w:val="99"/>
    <w:qFormat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  <w:tblStylePr w:type="firstRow">
      <w:rPr>
        <w:b/>
      </w:rPr>
      <w:tblPr/>
      <w:tcPr>
        <w:shd w:val="clear" w:color="auto" w:fill="BFBFBF" w:themeFill="background1" w:themeFillShade="BF"/>
      </w:tcPr>
    </w:tblStylePr>
    <w:tblStylePr w:type="firstCol">
      <w:rPr>
        <w:b/>
      </w:rPr>
      <w:tblPr/>
      <w:tcPr>
        <w:shd w:val="clear" w:color="auto" w:fill="BFBFBF" w:themeFill="background1" w:themeFillShade="BF"/>
      </w:tcPr>
    </w:tblStylePr>
  </w:style>
  <w:style w:type="character" w:styleId="af5">
    <w:name w:val="Placeholder Text"/>
    <w:basedOn w:val="a0"/>
    <w:uiPriority w:val="99"/>
    <w:semiHidden/>
    <w:qFormat/>
    <w:rPr>
      <w:color w:val="808080"/>
    </w:rPr>
  </w:style>
  <w:style w:type="character" w:customStyle="1" w:styleId="a6">
    <w:name w:val="批注框文本 字符"/>
    <w:basedOn w:val="a0"/>
    <w:link w:val="a5"/>
    <w:uiPriority w:val="99"/>
    <w:semiHidden/>
    <w:qFormat/>
    <w:rPr>
      <w:rFonts w:ascii="宋体" w:eastAsia="宋体" w:hAnsi="Microsoft YaHei Light" w:cs="Microsoft YaHei Light"/>
      <w:kern w:val="2"/>
      <w:sz w:val="18"/>
      <w:szCs w:val="18"/>
      <w:lang w:bidi="he-IL"/>
    </w:rPr>
  </w:style>
  <w:style w:type="paragraph" w:styleId="af6">
    <w:name w:val="List Paragraph"/>
    <w:basedOn w:val="a"/>
    <w:uiPriority w:val="99"/>
    <w:qFormat/>
    <w:pPr>
      <w:ind w:firstLineChars="200" w:firstLine="420"/>
    </w:pPr>
  </w:style>
  <w:style w:type="character" w:customStyle="1" w:styleId="14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  <w:style w:type="paragraph" w:customStyle="1" w:styleId="Cloudbility-7">
    <w:name w:val="Cloudbility-封面标题"/>
    <w:qFormat/>
    <w:pPr>
      <w:autoSpaceDE w:val="0"/>
      <w:autoSpaceDN w:val="0"/>
      <w:spacing w:line="120" w:lineRule="atLeast"/>
      <w:jc w:val="center"/>
    </w:pPr>
    <w:rPr>
      <w:rFonts w:ascii="微软雅黑" w:eastAsia="微软雅黑" w:hAnsi="微软雅黑"/>
      <w:b/>
      <w:color w:val="31ABD4"/>
      <w:kern w:val="2"/>
      <w:sz w:val="64"/>
      <w:szCs w:val="64"/>
    </w:rPr>
  </w:style>
  <w:style w:type="paragraph" w:customStyle="1" w:styleId="Cloudbility-8">
    <w:name w:val="Cloudbility-封面公司名称"/>
    <w:basedOn w:val="a"/>
    <w:link w:val="Cloudbility-9"/>
    <w:qFormat/>
    <w:pPr>
      <w:snapToGrid w:val="0"/>
      <w:spacing w:line="240" w:lineRule="auto"/>
      <w:jc w:val="center"/>
    </w:pPr>
    <w:rPr>
      <w:rFonts w:ascii="微软雅黑" w:hAnsi="微软雅黑" w:cs="Times New Roman"/>
      <w:color w:val="31ABD4"/>
      <w:sz w:val="24"/>
      <w:szCs w:val="19"/>
      <w:lang w:val="zh-CN" w:bidi="ar-SA"/>
    </w:rPr>
  </w:style>
  <w:style w:type="character" w:customStyle="1" w:styleId="Cloudbility-9">
    <w:name w:val="Cloudbility-封面公司名称 字符"/>
    <w:basedOn w:val="a0"/>
    <w:link w:val="Cloudbility-8"/>
    <w:qFormat/>
    <w:rPr>
      <w:rFonts w:ascii="微软雅黑" w:eastAsia="Microsoft YaHei Light" w:hAnsi="微软雅黑" w:cs="Times New Roman"/>
      <w:color w:val="31ABD4"/>
      <w:kern w:val="2"/>
      <w:sz w:val="24"/>
      <w:szCs w:val="19"/>
      <w:lang w:val="zh-CN"/>
    </w:rPr>
  </w:style>
  <w:style w:type="character" w:customStyle="1" w:styleId="Char">
    <w:name w:val="文档正文 Char"/>
    <w:link w:val="af7"/>
    <w:qFormat/>
    <w:locked/>
    <w:rPr>
      <w:rFonts w:ascii="Arial Narrow" w:hAnsi="Arial Narrow"/>
      <w:sz w:val="24"/>
      <w:szCs w:val="24"/>
    </w:rPr>
  </w:style>
  <w:style w:type="paragraph" w:customStyle="1" w:styleId="af7">
    <w:name w:val="文档正文"/>
    <w:basedOn w:val="a"/>
    <w:link w:val="Char"/>
    <w:qFormat/>
    <w:pPr>
      <w:adjustRightInd w:val="0"/>
      <w:spacing w:line="440" w:lineRule="exact"/>
      <w:ind w:firstLine="567"/>
      <w:textAlignment w:val="baseline"/>
    </w:pPr>
    <w:rPr>
      <w:rFonts w:ascii="Arial Narrow" w:eastAsiaTheme="minorEastAsia" w:hAnsi="Arial Narrow" w:cstheme="minorBidi"/>
      <w:kern w:val="0"/>
      <w:sz w:val="24"/>
      <w:szCs w:val="24"/>
      <w:lang w:bidi="ar-SA"/>
    </w:rPr>
  </w:style>
  <w:style w:type="paragraph" w:customStyle="1" w:styleId="af8">
    <w:name w:val="编写建议"/>
    <w:basedOn w:val="a"/>
    <w:qFormat/>
    <w:pPr>
      <w:widowControl/>
      <w:autoSpaceDE w:val="0"/>
      <w:autoSpaceDN w:val="0"/>
      <w:adjustRightInd w:val="0"/>
      <w:jc w:val="left"/>
    </w:pPr>
    <w:rPr>
      <w:rFonts w:ascii="宋体" w:eastAsia="宋体" w:hAnsi="宋体" w:cs="Arial"/>
      <w:kern w:val="0"/>
      <w:sz w:val="24"/>
      <w:szCs w:val="21"/>
      <w:lang w:bidi="ar-SA"/>
    </w:rPr>
  </w:style>
  <w:style w:type="paragraph" w:customStyle="1" w:styleId="TOC10">
    <w:name w:val="TOC 标题1"/>
    <w:basedOn w:val="1"/>
    <w:next w:val="a"/>
    <w:uiPriority w:val="39"/>
    <w:unhideWhenUsed/>
    <w:qFormat/>
    <w:pPr>
      <w:widowControl/>
      <w:numPr>
        <w:numId w:val="0"/>
      </w:numPr>
      <w:shd w:val="clear" w:color="auto" w:fill="auto"/>
      <w:adjustRightInd/>
      <w:snapToGrid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  <w:sz w:val="32"/>
      <w:szCs w:val="32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istrator\Desktop\&#29579;&#19996;&#26126;&#26700;&#38754;\06-&#27169;&#26495;\06-&#27169;&#26495;\Cloudbility_Word_Short_template_v3.dot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Cloudbility_Word_Short_template_v3.dotx</Template>
  <TotalTime>1374</TotalTime>
  <Pages>7</Pages>
  <Words>585</Words>
  <Characters>3335</Characters>
  <Application>Microsoft Office Word</Application>
  <DocSecurity>0</DocSecurity>
  <Lines>27</Lines>
  <Paragraphs>7</Paragraphs>
  <ScaleCrop>false</ScaleCrop>
  <Company/>
  <LinksUpToDate>false</LinksUpToDate>
  <CharactersWithSpaces>3913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project_proposal_template</dc:title>
  <dc:creator>Charlie</dc:creator>
  <cp:lastModifiedBy>凌轩 米</cp:lastModifiedBy>
  <cp:revision>147</cp:revision>
  <cp:lastPrinted>2011-10-19T14:42:00Z</cp:lastPrinted>
  <dcterms:created xsi:type="dcterms:W3CDTF">2026-01-10T14:34:00Z</dcterms:created>
  <dcterms:modified xsi:type="dcterms:W3CDTF">2026-01-18T14:09:00Z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4FE21414EE7441D68FC2978F03FCD836_13</vt:lpwstr>
  </property>
  <property fmtid="{D5CDD505-2E9C-101B-9397-08002B2CF9AE}" pid="4" name="KSOTemplateDocerSaveRecord">
    <vt:lpwstr>eyJoZGlkIjoiZWIyZDA5MDA0NDcwZGRjODVlM2QwYTQ2OGNjMTM2ZWYiLCJ1c2VySWQiOiIxMTI1MDY1MjkxIn0=</vt:lpwstr>
  </property>
</Properties>
</file>